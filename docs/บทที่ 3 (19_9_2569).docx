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EF69" w14:textId="77777777" w:rsidR="005A66E4" w:rsidRPr="00386BB2" w:rsidRDefault="00000000">
      <w:pPr>
        <w:pStyle w:val="1"/>
      </w:pPr>
      <w:r w:rsidRPr="00386BB2">
        <w:rPr>
          <w:rFonts w:hint="cs"/>
          <w:cs/>
        </w:rPr>
        <w:t>บทที่ 3</w:t>
      </w:r>
      <w:r w:rsidRPr="00386BB2">
        <w:rPr>
          <w:rFonts w:hint="cs"/>
          <w:cs/>
        </w:rPr>
        <w:br/>
      </w:r>
      <w:r w:rsidRPr="00386BB2">
        <w:rPr>
          <w:rFonts w:hint="cs"/>
          <w:cs/>
        </w:rPr>
        <w:br/>
        <w:t>วิธีการดำเนินงาน</w:t>
      </w:r>
    </w:p>
    <w:p w14:paraId="3CFA7293" w14:textId="77777777" w:rsidR="005A66E4" w:rsidRPr="00386BB2" w:rsidRDefault="005A66E4">
      <w:pPr>
        <w:spacing w:line="240" w:lineRule="auto"/>
      </w:pPr>
    </w:p>
    <w:p w14:paraId="6F0A4CAA" w14:textId="77777777" w:rsidR="005A66E4" w:rsidRPr="00386BB2" w:rsidRDefault="00000000">
      <w:pPr>
        <w:pStyle w:val="3"/>
      </w:pPr>
      <w:r w:rsidRPr="00386BB2">
        <w:rPr>
          <w:rFonts w:hint="cs"/>
          <w:cs/>
        </w:rPr>
        <w:t>โครงงานระบบพยากรณ์ความเสี่ยงสถานการณ์น้ำในอ่างเก็บน้ำขนาดใหญ่ด้วยเทคนิคการเรียนรู้ของเครื่อง ผู้จัดทำได้นำเสนอขั้นตอนและกระบวนการดำเนินงานของโครงงาน ประกอบด้วยหัวข้อดังนี้</w:t>
      </w:r>
      <w:r w:rsidRPr="00386BB2">
        <w:rPr>
          <w:rFonts w:hint="cs"/>
        </w:rPr>
        <w:t xml:space="preserve"> </w:t>
      </w:r>
    </w:p>
    <w:p w14:paraId="792BF8BC" w14:textId="77777777" w:rsidR="005A66E4" w:rsidRPr="00386BB2" w:rsidRDefault="00000000">
      <w:pPr>
        <w:pStyle w:val="Artical"/>
        <w:ind w:firstLine="540"/>
      </w:pPr>
      <w:r w:rsidRPr="00386BB2">
        <w:rPr>
          <w:rFonts w:hint="cs"/>
          <w:cs/>
        </w:rPr>
        <w:t>3.1 การวิเคราะห์ระบบ</w:t>
      </w:r>
    </w:p>
    <w:p w14:paraId="26F2428E" w14:textId="77777777" w:rsidR="005A66E4" w:rsidRPr="00386BB2" w:rsidRDefault="00000000">
      <w:pPr>
        <w:pStyle w:val="Artical"/>
        <w:ind w:firstLine="540"/>
      </w:pPr>
      <w:r w:rsidRPr="00386BB2">
        <w:rPr>
          <w:rFonts w:hint="cs"/>
        </w:rPr>
        <w:t xml:space="preserve">3.2 </w:t>
      </w:r>
      <w:r w:rsidRPr="00386BB2">
        <w:rPr>
          <w:rFonts w:hint="cs"/>
          <w:cs/>
        </w:rPr>
        <w:t>การออกแบบระบบ</w:t>
      </w:r>
    </w:p>
    <w:p w14:paraId="36EFF79C" w14:textId="77777777" w:rsidR="005A66E4" w:rsidRPr="00386BB2" w:rsidRDefault="00000000">
      <w:pPr>
        <w:pStyle w:val="Artical"/>
        <w:ind w:firstLine="540"/>
      </w:pPr>
      <w:r w:rsidRPr="00386BB2">
        <w:rPr>
          <w:rFonts w:hint="cs"/>
        </w:rPr>
        <w:t xml:space="preserve">3.3 </w:t>
      </w:r>
      <w:r w:rsidRPr="00386BB2">
        <w:rPr>
          <w:rFonts w:hint="cs"/>
          <w:cs/>
        </w:rPr>
        <w:t>การพัฒนาแบบจำลองการเรียนรู้ของเครื่อง</w:t>
      </w:r>
    </w:p>
    <w:p w14:paraId="2EFAF417" w14:textId="77777777" w:rsidR="005A66E4" w:rsidRPr="00386BB2" w:rsidRDefault="00000000">
      <w:pPr>
        <w:pStyle w:val="Artical"/>
        <w:ind w:firstLine="540"/>
      </w:pPr>
      <w:r w:rsidRPr="00386BB2">
        <w:rPr>
          <w:rFonts w:hint="cs"/>
        </w:rPr>
        <w:t xml:space="preserve">3.4 </w:t>
      </w:r>
      <w:r w:rsidRPr="00386BB2">
        <w:rPr>
          <w:rFonts w:hint="cs"/>
          <w:cs/>
        </w:rPr>
        <w:t>การพัฒนาระบบ</w:t>
      </w:r>
    </w:p>
    <w:p w14:paraId="6C72D6B7" w14:textId="77777777" w:rsidR="005A66E4" w:rsidRPr="00386BB2" w:rsidRDefault="00000000">
      <w:pPr>
        <w:pStyle w:val="Artical"/>
        <w:numPr>
          <w:ilvl w:val="1"/>
          <w:numId w:val="1"/>
        </w:numPr>
      </w:pPr>
      <w:r w:rsidRPr="00386BB2">
        <w:rPr>
          <w:rFonts w:hint="cs"/>
          <w:cs/>
        </w:rPr>
        <w:t>การทดสอบและประเมินผลระบบ</w:t>
      </w:r>
    </w:p>
    <w:p w14:paraId="0CA42BCF" w14:textId="77777777" w:rsidR="005A66E4" w:rsidRPr="00386BB2" w:rsidRDefault="005A66E4">
      <w:pPr>
        <w:spacing w:line="240" w:lineRule="auto"/>
        <w:rPr>
          <w:rFonts w:eastAsia="Times New Roman"/>
          <w:b/>
          <w:bCs/>
        </w:rPr>
      </w:pPr>
    </w:p>
    <w:p w14:paraId="11316B76" w14:textId="37313DF3" w:rsidR="005A66E4" w:rsidRPr="00386BB2" w:rsidRDefault="00000000" w:rsidP="009A0FAE">
      <w:pPr>
        <w:pStyle w:val="2"/>
      </w:pPr>
      <w:r w:rsidRPr="00386BB2">
        <w:rPr>
          <w:rFonts w:hint="cs"/>
        </w:rPr>
        <w:t>3.1</w:t>
      </w:r>
      <w:r w:rsidR="00241E3B">
        <w:t xml:space="preserve"> </w:t>
      </w:r>
      <w:r w:rsidRPr="00386BB2">
        <w:rPr>
          <w:rFonts w:hint="cs"/>
          <w:cs/>
        </w:rPr>
        <w:t xml:space="preserve">การวิเคราะห์ระบบ </w:t>
      </w:r>
    </w:p>
    <w:p w14:paraId="19292E0B" w14:textId="77777777" w:rsidR="009A0FAE" w:rsidRPr="00386BB2" w:rsidRDefault="00000000" w:rsidP="00241E3B">
      <w:pPr>
        <w:pStyle w:val="3"/>
        <w:ind w:firstLine="450"/>
      </w:pPr>
      <w:r w:rsidRPr="00386BB2">
        <w:rPr>
          <w:rFonts w:hint="cs"/>
        </w:rPr>
        <w:t xml:space="preserve">3.1.1 </w:t>
      </w:r>
      <w:r w:rsidRPr="00386BB2">
        <w:rPr>
          <w:rFonts w:hint="cs"/>
          <w:cs/>
        </w:rPr>
        <w:t xml:space="preserve">การวิเคราะห์ความต้องการของผู้ใช้ </w:t>
      </w:r>
    </w:p>
    <w:p w14:paraId="46FD4FD7" w14:textId="5C75401B" w:rsidR="005A66E4" w:rsidRPr="00386BB2" w:rsidRDefault="00000000" w:rsidP="00241E3B">
      <w:pPr>
        <w:ind w:firstLine="990"/>
      </w:pPr>
      <w:r w:rsidRPr="00386BB2">
        <w:rPr>
          <w:rFonts w:hint="cs"/>
          <w:cs/>
        </w:rPr>
        <w:t xml:space="preserve">การวิเคราะห์ความต้องการของผู้ใช้ในโครงงานนี้ เป็นการวิเคราะห์จากวัตถุประสงค์และขอบเขตการดำเนินงานของระบบ ร่วมกับลักษณะการนำข้อมูลสถานการณ์น้ำในอ่างเก็บน้ำขนาดใหญ่ไปใช้ประโยชน์ โดยไม่ได้ดำเนินการเก็บรวบรวมความต้องการจากผู้ใช้งานโดยตรง ผู้จัดทำจึงจำแนกกลุ่มผู้ใช้งานตามลักษณะการใช้ข้อมูลออกเป็น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>กลุ่ม ได้แก่ ผู้ใช้งานระดับบริหารและผู้ใช้งานระดับปฏิบัติการ เพื่อใช้เป็นแนวทางในการกำหนดความต้องการของระบบและออกแบบการแสดงผล ดังนี้</w:t>
      </w:r>
    </w:p>
    <w:p w14:paraId="7EECCF82" w14:textId="77777777" w:rsidR="005A66E4" w:rsidRPr="00386BB2" w:rsidRDefault="00000000" w:rsidP="00241E3B">
      <w:pPr>
        <w:pStyle w:val="4"/>
      </w:pPr>
      <w:r w:rsidRPr="00386BB2">
        <w:rPr>
          <w:rFonts w:hint="cs"/>
        </w:rPr>
        <w:t xml:space="preserve">3.1.1.1 </w:t>
      </w:r>
      <w:r w:rsidRPr="00386BB2">
        <w:rPr>
          <w:rFonts w:hint="cs"/>
          <w:cs/>
        </w:rPr>
        <w:t>ผู้ใช้งานระดับบริหาร (</w:t>
      </w:r>
      <w:r w:rsidRPr="00386BB2">
        <w:rPr>
          <w:rFonts w:hint="cs"/>
        </w:rPr>
        <w:t>Executive Users)</w:t>
      </w:r>
    </w:p>
    <w:p w14:paraId="5DE19759" w14:textId="77777777" w:rsidR="005A66E4" w:rsidRPr="00386BB2" w:rsidRDefault="00000000" w:rsidP="009D17C1">
      <w:pPr>
        <w:spacing w:line="240" w:lineRule="auto"/>
        <w:ind w:firstLine="198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>เป็นกลุ่มผู้ใช้งานที่มุ่งเน้นการใช้ข้อมูลในภาพรวมเพื่อประกอบการติดตามสถานการณ์และการตัดสินใจ โดยมีความต้องการด้านข้อมูล ได้แก่ ภาพรวมสถานการณ์น้ำ ระดับความเสี่ยงของสถานการณ์น้ำ และแนวโน้มการเปลี่ยนแปลงของข้อมูล เพื่อช่วยให้สามารถติดตามและทำความเข้าใจสถานการณ์น้ำของอ่างเก็บน้ำในภาพรวมได้อย่างสะดวก</w:t>
      </w:r>
    </w:p>
    <w:p w14:paraId="32782B8B" w14:textId="77777777" w:rsidR="005A66E4" w:rsidRPr="00386BB2" w:rsidRDefault="00000000">
      <w:pPr>
        <w:spacing w:line="240" w:lineRule="auto"/>
        <w:ind w:left="567" w:firstLine="720"/>
        <w:jc w:val="thaiDistribute"/>
        <w:rPr>
          <w:rFonts w:eastAsia="Times New Roman"/>
        </w:rPr>
      </w:pPr>
      <w:r w:rsidRPr="00386BB2">
        <w:rPr>
          <w:rFonts w:eastAsia="Times New Roman" w:hint="cs"/>
        </w:rPr>
        <w:t xml:space="preserve">3.1.1.2 </w:t>
      </w:r>
      <w:r w:rsidRPr="00386BB2">
        <w:rPr>
          <w:rFonts w:eastAsia="Times New Roman" w:hint="cs"/>
          <w:cs/>
        </w:rPr>
        <w:t>ผู้ใช้งานระดับปฏิบัติการ (</w:t>
      </w:r>
      <w:r w:rsidRPr="00386BB2">
        <w:rPr>
          <w:rFonts w:eastAsia="Times New Roman" w:hint="cs"/>
        </w:rPr>
        <w:t>Operational Users)</w:t>
      </w:r>
    </w:p>
    <w:p w14:paraId="472B30CA" w14:textId="77777777" w:rsidR="005A66E4" w:rsidRPr="00386BB2" w:rsidRDefault="00000000" w:rsidP="009D17C1">
      <w:pPr>
        <w:ind w:firstLine="1980"/>
      </w:pPr>
      <w:r w:rsidRPr="00386BB2">
        <w:rPr>
          <w:rFonts w:hint="cs"/>
          <w:cs/>
        </w:rPr>
        <w:t xml:space="preserve">เป็นกลุ่มผู้ใช้งานที่มุ่งเน้นการตรวจสอบข้อมูลรายละเอียดของอ่างเก็บน้ำ โดยมีความต้องการด้านข้อมูล ได้แก่ ข้อมูลสถานการณ์น้ำของแต่ละอ่าง ข้อมูลที่เกี่ยวข้องกับปริมาณน้ำ </w:t>
      </w:r>
      <w:r w:rsidRPr="00386BB2">
        <w:rPr>
          <w:rFonts w:hint="cs"/>
          <w:cs/>
        </w:rPr>
        <w:lastRenderedPageBreak/>
        <w:t>ผลการจำแนกระดับความเสี่ยง และข้อมูลย้อนหลัง เพื่อใช้ในการติดตามและตรวจสอบสถานการณ์น้ำในแต่ละช่วงเวลา</w:t>
      </w:r>
    </w:p>
    <w:p w14:paraId="5EFB7F30" w14:textId="77777777" w:rsidR="005A66E4" w:rsidRPr="00386BB2" w:rsidRDefault="00000000" w:rsidP="009D17C1">
      <w:pPr>
        <w:pStyle w:val="3"/>
      </w:pPr>
      <w:r w:rsidRPr="00386BB2">
        <w:rPr>
          <w:rFonts w:hint="cs"/>
        </w:rPr>
        <w:t xml:space="preserve">3.1.2 </w:t>
      </w:r>
      <w:r w:rsidRPr="00386BB2">
        <w:rPr>
          <w:rFonts w:hint="cs"/>
          <w:cs/>
        </w:rPr>
        <w:t xml:space="preserve">การวิเคราะห์ความต้องการของระบบ </w:t>
      </w:r>
    </w:p>
    <w:p w14:paraId="714B2B0D" w14:textId="77777777" w:rsidR="005A66E4" w:rsidRPr="00386BB2" w:rsidRDefault="00000000" w:rsidP="009D17C1">
      <w:pPr>
        <w:spacing w:line="240" w:lineRule="auto"/>
        <w:ind w:firstLine="1080"/>
        <w:rPr>
          <w:rFonts w:eastAsia="Times New Roman"/>
        </w:rPr>
      </w:pPr>
      <w:r w:rsidRPr="00386BB2">
        <w:rPr>
          <w:rFonts w:eastAsia="Times New Roman" w:hint="cs"/>
          <w:cs/>
        </w:rPr>
        <w:t>จากการวิเคราะห์วัตถุประสงค์ ขอบเขตของโครงงาน และความต้องการในการใช้งานระบบ สามารถกำหนดความต้องการของระบบออกเป็น 2 ด้าน ได้แก่ ความต้องการเชิงหน้าที่ (</w:t>
      </w:r>
      <w:r w:rsidRPr="00386BB2">
        <w:rPr>
          <w:rFonts w:eastAsia="Times New Roman" w:hint="cs"/>
        </w:rPr>
        <w:t xml:space="preserve">Functional Requirements) </w:t>
      </w:r>
      <w:r w:rsidRPr="00386BB2">
        <w:rPr>
          <w:rFonts w:eastAsia="Times New Roman" w:hint="cs"/>
          <w:cs/>
        </w:rPr>
        <w:t>และความต้องการที่ไม่ใช่เชิงหน้าที่ (</w:t>
      </w:r>
      <w:r w:rsidRPr="00386BB2">
        <w:rPr>
          <w:rFonts w:eastAsia="Times New Roman" w:hint="cs"/>
        </w:rPr>
        <w:t xml:space="preserve">Non-functional Requirements) </w:t>
      </w:r>
      <w:r w:rsidRPr="00386BB2">
        <w:rPr>
          <w:rFonts w:eastAsia="Times New Roman" w:hint="cs"/>
          <w:cs/>
        </w:rPr>
        <w:t>ดังนี้</w:t>
      </w:r>
    </w:p>
    <w:p w14:paraId="6BBF9106" w14:textId="2AEA326C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3.1.2.1 </w:t>
      </w:r>
      <w:r w:rsidRPr="00386BB2">
        <w:rPr>
          <w:rFonts w:hint="cs"/>
          <w:cs/>
        </w:rPr>
        <w:t>ความต้องการเชิงหน้าที่ (</w:t>
      </w:r>
      <w:r w:rsidRPr="00386BB2">
        <w:rPr>
          <w:rFonts w:hint="cs"/>
        </w:rPr>
        <w:t>Functional Requirements: FR)</w:t>
      </w:r>
    </w:p>
    <w:p w14:paraId="2F2B8466" w14:textId="77777777" w:rsidR="005A66E4" w:rsidRDefault="00000000" w:rsidP="009D17C1">
      <w:pPr>
        <w:ind w:firstLine="1980"/>
      </w:pPr>
      <w:r w:rsidRPr="00386BB2">
        <w:rPr>
          <w:rFonts w:hint="cs"/>
          <w:cs/>
        </w:rPr>
        <w:t>ผู้จัดทำกำหนดความต้องการเชิงหน้าที่ของระบบจากผลการวิเคราะห์ความต้องการของผู้ใช้ โดยระบุความสามารถและฟังก์ชันที่ระบบต้องสามารถดำเนินการได้ รายละเอียดดังแสดงในตารางที่ 3.1</w:t>
      </w:r>
    </w:p>
    <w:p w14:paraId="0C9032D6" w14:textId="77777777" w:rsidR="009D17C1" w:rsidRPr="00386BB2" w:rsidRDefault="009D17C1" w:rsidP="009D17C1">
      <w:pPr>
        <w:ind w:firstLine="1980"/>
      </w:pPr>
    </w:p>
    <w:p w14:paraId="33830237" w14:textId="77777777" w:rsidR="005A66E4" w:rsidRDefault="00000000">
      <w:pPr>
        <w:spacing w:line="240" w:lineRule="auto"/>
        <w:rPr>
          <w:rFonts w:eastAsia="Times New Roman"/>
        </w:rPr>
      </w:pPr>
      <w:r w:rsidRPr="00386BB2">
        <w:rPr>
          <w:rFonts w:eastAsia="Times New Roman" w:hint="cs"/>
          <w:b/>
          <w:bCs/>
          <w:cs/>
        </w:rPr>
        <w:t>ตารางที่ 3.1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ข้อกำหนดความต้องการเชิงหน้าที่ของระบบ (</w:t>
      </w:r>
      <w:r w:rsidRPr="00386BB2">
        <w:rPr>
          <w:rFonts w:eastAsia="Times New Roman" w:hint="cs"/>
        </w:rPr>
        <w:t>Functional Requirements)</w:t>
      </w:r>
    </w:p>
    <w:p w14:paraId="3EA4156E" w14:textId="77777777" w:rsidR="009D17C1" w:rsidRPr="00386BB2" w:rsidRDefault="009D17C1">
      <w:pPr>
        <w:spacing w:line="240" w:lineRule="auto"/>
        <w:rPr>
          <w:rFonts w:eastAsia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7309"/>
      </w:tblGrid>
      <w:tr w:rsidR="005A66E4" w:rsidRPr="00386BB2" w14:paraId="4E181E1C" w14:textId="77777777">
        <w:tc>
          <w:tcPr>
            <w:tcW w:w="595" w:type="pct"/>
          </w:tcPr>
          <w:p w14:paraId="43F8C48F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รหัส</w:t>
            </w:r>
          </w:p>
        </w:tc>
        <w:tc>
          <w:tcPr>
            <w:tcW w:w="4405" w:type="pct"/>
          </w:tcPr>
          <w:p w14:paraId="39996DD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ความต้องการเชิงหน้าที่ (</w:t>
            </w:r>
            <w:r w:rsidRPr="00386BB2">
              <w:rPr>
                <w:rFonts w:eastAsia="Times New Roman" w:hint="cs"/>
                <w:b/>
                <w:bCs/>
              </w:rPr>
              <w:t>Functional Requirement)</w:t>
            </w:r>
          </w:p>
        </w:tc>
      </w:tr>
      <w:tr w:rsidR="005A66E4" w:rsidRPr="00386BB2" w14:paraId="64D429FA" w14:textId="77777777">
        <w:tc>
          <w:tcPr>
            <w:tcW w:w="595" w:type="pct"/>
          </w:tcPr>
          <w:p w14:paraId="0E47F0D1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FR-01</w:t>
            </w:r>
          </w:p>
        </w:tc>
        <w:tc>
          <w:tcPr>
            <w:tcW w:w="4405" w:type="pct"/>
          </w:tcPr>
          <w:p w14:paraId="78EE30D4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ระบบสามารถแสดงรายการและข้อมูลของอ่างเก็บน้ำขนาดใหญ่ที่อยู่ในระบบได้</w:t>
            </w:r>
          </w:p>
        </w:tc>
      </w:tr>
      <w:tr w:rsidR="005A66E4" w:rsidRPr="00386BB2" w14:paraId="149D712C" w14:textId="77777777">
        <w:tc>
          <w:tcPr>
            <w:tcW w:w="595" w:type="pct"/>
          </w:tcPr>
          <w:p w14:paraId="3A5B4A7D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FR-02</w:t>
            </w:r>
          </w:p>
        </w:tc>
        <w:tc>
          <w:tcPr>
            <w:tcW w:w="4405" w:type="pct"/>
          </w:tcPr>
          <w:p w14:paraId="5B45821D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ระบบสามารถแสดงข้อมูลสถานการณ์น้ำปัจจุบันของแต่ละอ่างเก็บน้ำได้</w:t>
            </w:r>
          </w:p>
        </w:tc>
      </w:tr>
      <w:tr w:rsidR="005A66E4" w:rsidRPr="00386BB2" w14:paraId="601F6687" w14:textId="77777777">
        <w:tc>
          <w:tcPr>
            <w:tcW w:w="595" w:type="pct"/>
          </w:tcPr>
          <w:p w14:paraId="770B6844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FR-03</w:t>
            </w:r>
          </w:p>
        </w:tc>
        <w:tc>
          <w:tcPr>
            <w:tcW w:w="4405" w:type="pct"/>
          </w:tcPr>
          <w:p w14:paraId="0BABFD41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ระบบสามารถแสดงข้อมูลปริมาณน้ำ ปริมาณน้ำไหลเข้า (</w:t>
            </w:r>
            <w:r w:rsidRPr="00386BB2">
              <w:rPr>
                <w:rFonts w:eastAsia="Times New Roman" w:hint="cs"/>
              </w:rPr>
              <w:t xml:space="preserve">Inflow) </w:t>
            </w:r>
            <w:r w:rsidRPr="00386BB2">
              <w:rPr>
                <w:rFonts w:eastAsia="Times New Roman" w:hint="cs"/>
                <w:cs/>
              </w:rPr>
              <w:t>และปริมาณการระบายน้ำ (</w:t>
            </w:r>
            <w:r w:rsidRPr="00386BB2">
              <w:rPr>
                <w:rFonts w:eastAsia="Times New Roman" w:hint="cs"/>
              </w:rPr>
              <w:t xml:space="preserve">Outflow) </w:t>
            </w:r>
            <w:r w:rsidRPr="00386BB2">
              <w:rPr>
                <w:rFonts w:eastAsia="Times New Roman" w:hint="cs"/>
                <w:cs/>
              </w:rPr>
              <w:t>ของอ่างเก็บน้ำได้</w:t>
            </w:r>
          </w:p>
        </w:tc>
      </w:tr>
      <w:tr w:rsidR="005A66E4" w:rsidRPr="00386BB2" w14:paraId="2D9CF7B6" w14:textId="77777777">
        <w:tc>
          <w:tcPr>
            <w:tcW w:w="595" w:type="pct"/>
          </w:tcPr>
          <w:p w14:paraId="2FAD208F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FR-04</w:t>
            </w:r>
          </w:p>
        </w:tc>
        <w:tc>
          <w:tcPr>
            <w:tcW w:w="4405" w:type="pct"/>
          </w:tcPr>
          <w:p w14:paraId="1FC6EDC9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ประมวลผลข้อมูลด้วยแบบจำลองการเรียนรู้ของเครื่องเพื่อจำแนกระดับความเสี่ยงของสถานการณ์น้ำได้</w:t>
            </w:r>
          </w:p>
        </w:tc>
      </w:tr>
      <w:tr w:rsidR="005A66E4" w:rsidRPr="00386BB2" w14:paraId="797D1E21" w14:textId="77777777">
        <w:tc>
          <w:tcPr>
            <w:tcW w:w="595" w:type="pct"/>
          </w:tcPr>
          <w:p w14:paraId="79D7C3BA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FR-05</w:t>
            </w:r>
          </w:p>
        </w:tc>
        <w:tc>
          <w:tcPr>
            <w:tcW w:w="4405" w:type="pct"/>
          </w:tcPr>
          <w:p w14:paraId="657CA2C4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ระบบสามารถแสดงผลระดับความเสี่ยงของสถานการณ์น้ำของแต่ละอ่างเก็บน้ำได้</w:t>
            </w:r>
          </w:p>
        </w:tc>
      </w:tr>
      <w:tr w:rsidR="005A66E4" w:rsidRPr="00386BB2" w14:paraId="0AB45092" w14:textId="77777777">
        <w:tc>
          <w:tcPr>
            <w:tcW w:w="595" w:type="pct"/>
          </w:tcPr>
          <w:p w14:paraId="4FF9CB87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FR-06</w:t>
            </w:r>
          </w:p>
        </w:tc>
        <w:tc>
          <w:tcPr>
            <w:tcW w:w="4405" w:type="pct"/>
          </w:tcPr>
          <w:p w14:paraId="3D01D77B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ระบบสามารถแสดงข้อมูลสถานการณ์น้ำและแนวโน้มของข้อมูลในรูปแบบ</w:t>
            </w:r>
            <w:proofErr w:type="spellStart"/>
            <w:r w:rsidRPr="00386BB2">
              <w:rPr>
                <w:rFonts w:eastAsia="Times New Roman" w:hint="cs"/>
                <w:cs/>
              </w:rPr>
              <w:t>แดช</w:t>
            </w:r>
            <w:proofErr w:type="spellEnd"/>
            <w:r w:rsidRPr="00386BB2">
              <w:rPr>
                <w:rFonts w:eastAsia="Times New Roman" w:hint="cs"/>
                <w:cs/>
              </w:rPr>
              <w:t>บอร์ดและกราฟได้</w:t>
            </w:r>
          </w:p>
        </w:tc>
      </w:tr>
      <w:tr w:rsidR="005A66E4" w:rsidRPr="00386BB2" w14:paraId="067A99EC" w14:textId="77777777">
        <w:tc>
          <w:tcPr>
            <w:tcW w:w="595" w:type="pct"/>
          </w:tcPr>
          <w:p w14:paraId="42839E12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FR-07</w:t>
            </w:r>
          </w:p>
        </w:tc>
        <w:tc>
          <w:tcPr>
            <w:tcW w:w="4405" w:type="pct"/>
          </w:tcPr>
          <w:p w14:paraId="4E53F8BF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ระบบสามารถเรียกดูข้อมูลสถานการณ์น้ำย้อนหลังได้</w:t>
            </w:r>
          </w:p>
        </w:tc>
      </w:tr>
      <w:tr w:rsidR="005A66E4" w:rsidRPr="00386BB2" w14:paraId="2169B942" w14:textId="77777777">
        <w:tc>
          <w:tcPr>
            <w:tcW w:w="595" w:type="pct"/>
          </w:tcPr>
          <w:p w14:paraId="286FA0BE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FR-08</w:t>
            </w:r>
          </w:p>
        </w:tc>
        <w:tc>
          <w:tcPr>
            <w:tcW w:w="4405" w:type="pct"/>
          </w:tcPr>
          <w:p w14:paraId="5D7660BA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ระบบสามารถค้นหาหรือเลือกอ่างเก็บน้ำเพื่อดูข้อมูลรายละเอียดได้</w:t>
            </w:r>
          </w:p>
        </w:tc>
      </w:tr>
    </w:tbl>
    <w:p w14:paraId="6FF4CBDA" w14:textId="77777777" w:rsidR="005A66E4" w:rsidRPr="00386BB2" w:rsidRDefault="005A66E4">
      <w:pPr>
        <w:spacing w:line="240" w:lineRule="auto"/>
        <w:rPr>
          <w:rFonts w:eastAsia="Times New Roman"/>
          <w:cs/>
        </w:rPr>
      </w:pPr>
    </w:p>
    <w:p w14:paraId="1D3D50D9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3.1.2.2 </w:t>
      </w:r>
      <w:r w:rsidRPr="00386BB2">
        <w:rPr>
          <w:rFonts w:hint="cs"/>
          <w:cs/>
        </w:rPr>
        <w:t>ความต้องการที่ไม่ใช่เชิงหน้าที่ (</w:t>
      </w:r>
      <w:r w:rsidRPr="00386BB2">
        <w:rPr>
          <w:rFonts w:hint="cs"/>
        </w:rPr>
        <w:t>Non-functional Requirements: NFR)</w:t>
      </w:r>
    </w:p>
    <w:p w14:paraId="545368FA" w14:textId="77777777" w:rsidR="005A66E4" w:rsidRPr="00386BB2" w:rsidRDefault="00000000" w:rsidP="009D17C1">
      <w:pPr>
        <w:ind w:firstLine="1980"/>
      </w:pPr>
      <w:r w:rsidRPr="00386BB2">
        <w:rPr>
          <w:rFonts w:hint="cs"/>
          <w:cs/>
        </w:rPr>
        <w:t>ผู้จัดทำกำหนดความต้องการที่ไม่ใช่เชิงหน้าที่ของระบบ โดยพิจารณาด้านคุณภาพและข้อจำกัดในการทำงานของระบบ รายละเอียดดังแสดงในตารางที่ 3.2</w:t>
      </w:r>
    </w:p>
    <w:p w14:paraId="5577FE3B" w14:textId="77777777" w:rsidR="005A66E4" w:rsidRDefault="00000000">
      <w:pPr>
        <w:spacing w:line="240" w:lineRule="auto"/>
        <w:jc w:val="thaiDistribute"/>
      </w:pPr>
      <w:r w:rsidRPr="00386BB2">
        <w:rPr>
          <w:rFonts w:hint="cs"/>
          <w:b/>
          <w:bCs/>
          <w:cs/>
        </w:rPr>
        <w:lastRenderedPageBreak/>
        <w:t>ตารางที่ 3.2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ข้อกำหนดความต้องการที่ไม่ใช่เชิงหน้าที่ของระบบ (</w:t>
      </w:r>
      <w:r w:rsidRPr="00386BB2">
        <w:rPr>
          <w:rFonts w:hint="cs"/>
        </w:rPr>
        <w:t>Non-functional Requirements)</w:t>
      </w:r>
    </w:p>
    <w:p w14:paraId="76BCC594" w14:textId="77777777" w:rsidR="009D17C1" w:rsidRPr="00386BB2" w:rsidRDefault="009D17C1">
      <w:pPr>
        <w:spacing w:line="240" w:lineRule="auto"/>
        <w:jc w:val="thaiDistribute"/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667"/>
        <w:gridCol w:w="2460"/>
        <w:gridCol w:w="5395"/>
      </w:tblGrid>
      <w:tr w:rsidR="005A66E4" w:rsidRPr="00386BB2" w14:paraId="371A6B2D" w14:textId="77777777">
        <w:tc>
          <w:tcPr>
            <w:tcW w:w="667" w:type="dxa"/>
          </w:tcPr>
          <w:p w14:paraId="7760F58C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รหัส</w:t>
            </w:r>
          </w:p>
        </w:tc>
        <w:tc>
          <w:tcPr>
            <w:tcW w:w="2460" w:type="dxa"/>
          </w:tcPr>
          <w:p w14:paraId="5DB8ED1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ด้าน</w:t>
            </w:r>
          </w:p>
        </w:tc>
        <w:tc>
          <w:tcPr>
            <w:tcW w:w="5395" w:type="dxa"/>
          </w:tcPr>
          <w:p w14:paraId="1A6BDD6D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ความต้องการ</w:t>
            </w:r>
          </w:p>
        </w:tc>
      </w:tr>
      <w:tr w:rsidR="005A66E4" w:rsidRPr="00386BB2" w14:paraId="7430C9E5" w14:textId="77777777">
        <w:tc>
          <w:tcPr>
            <w:tcW w:w="667" w:type="dxa"/>
          </w:tcPr>
          <w:p w14:paraId="0B8E6941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NFR-01</w:t>
            </w:r>
          </w:p>
        </w:tc>
        <w:tc>
          <w:tcPr>
            <w:tcW w:w="2460" w:type="dxa"/>
          </w:tcPr>
          <w:p w14:paraId="71689629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ความยากง่ายในการใช้งาน</w:t>
            </w:r>
          </w:p>
        </w:tc>
        <w:tc>
          <w:tcPr>
            <w:tcW w:w="5395" w:type="dxa"/>
          </w:tcPr>
          <w:p w14:paraId="5455A1E6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ส่วนติดต่อผู้ใช้ควรมีรูปแบบที่เข้าใจง่าย และสามารถเข้าถึงข้อมูลสำคัญได้อย่างสะดวก</w:t>
            </w:r>
          </w:p>
        </w:tc>
      </w:tr>
      <w:tr w:rsidR="005A66E4" w:rsidRPr="00386BB2" w14:paraId="42642687" w14:textId="77777777">
        <w:tc>
          <w:tcPr>
            <w:tcW w:w="667" w:type="dxa"/>
          </w:tcPr>
          <w:p w14:paraId="0EBE5220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NFR-02</w:t>
            </w:r>
          </w:p>
        </w:tc>
        <w:tc>
          <w:tcPr>
            <w:tcW w:w="2460" w:type="dxa"/>
          </w:tcPr>
          <w:p w14:paraId="366159E3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ความยากง่ายในการใช้งาน</w:t>
            </w:r>
          </w:p>
        </w:tc>
        <w:tc>
          <w:tcPr>
            <w:tcW w:w="5395" w:type="dxa"/>
          </w:tcPr>
          <w:p w14:paraId="4FC21F26" w14:textId="77777777" w:rsidR="005A66E4" w:rsidRPr="00386BB2" w:rsidRDefault="00000000">
            <w:pPr>
              <w:spacing w:line="240" w:lineRule="auto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การแสดงระดับความเสี่ยงควรใช้สี สัญลักษณ์ หรือรูปแบบการแสดงผลที่ช่วยให้ผู้ใช้สามารถแยกแยะระดับ</w:t>
            </w:r>
          </w:p>
          <w:p w14:paraId="6531CBCB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ความเสี่ยงได้อย่างชัดเจน</w:t>
            </w:r>
          </w:p>
        </w:tc>
      </w:tr>
      <w:tr w:rsidR="005A66E4" w:rsidRPr="00386BB2" w14:paraId="183AC07E" w14:textId="77777777">
        <w:tc>
          <w:tcPr>
            <w:tcW w:w="667" w:type="dxa"/>
          </w:tcPr>
          <w:p w14:paraId="1726E595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NFR-03</w:t>
            </w:r>
          </w:p>
        </w:tc>
        <w:tc>
          <w:tcPr>
            <w:tcW w:w="2460" w:type="dxa"/>
          </w:tcPr>
          <w:p w14:paraId="4A42451E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ความน่าเชื่อถือ</w:t>
            </w:r>
          </w:p>
        </w:tc>
        <w:tc>
          <w:tcPr>
            <w:tcW w:w="5395" w:type="dxa"/>
          </w:tcPr>
          <w:p w14:paraId="6B626E61" w14:textId="77777777" w:rsidR="005A66E4" w:rsidRPr="00386BB2" w:rsidRDefault="00000000">
            <w:pPr>
              <w:spacing w:line="240" w:lineRule="auto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ระบบต้องแสดงข้อมูลและผลการจำแนกระดับความเสี่ยงให้</w:t>
            </w:r>
          </w:p>
          <w:p w14:paraId="3A318151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ถูกต้องและสอดคล้องกับข้อมูลที่จัดเก็บในฐานข้อมูล</w:t>
            </w:r>
          </w:p>
        </w:tc>
      </w:tr>
      <w:tr w:rsidR="005A66E4" w:rsidRPr="00386BB2" w14:paraId="58F00E37" w14:textId="77777777">
        <w:tc>
          <w:tcPr>
            <w:tcW w:w="667" w:type="dxa"/>
          </w:tcPr>
          <w:p w14:paraId="20F760DE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NFR-04</w:t>
            </w:r>
          </w:p>
        </w:tc>
        <w:tc>
          <w:tcPr>
            <w:tcW w:w="2460" w:type="dxa"/>
          </w:tcPr>
          <w:p w14:paraId="4D4BD5E0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ความเข้ากันได้</w:t>
            </w:r>
          </w:p>
        </w:tc>
        <w:tc>
          <w:tcPr>
            <w:tcW w:w="5395" w:type="dxa"/>
          </w:tcPr>
          <w:p w14:paraId="7158D92D" w14:textId="77777777" w:rsidR="005A66E4" w:rsidRPr="00386BB2" w:rsidRDefault="00000000">
            <w:pPr>
              <w:spacing w:line="240" w:lineRule="auto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ระบบควรสามารถใช้งานและแสดงผลผ่านเว็บ</w:t>
            </w:r>
            <w:proofErr w:type="spellStart"/>
            <w:r w:rsidRPr="00386BB2">
              <w:rPr>
                <w:rFonts w:eastAsia="Times New Roman" w:hint="cs"/>
                <w:cs/>
              </w:rPr>
              <w:t>เบ</w:t>
            </w:r>
            <w:proofErr w:type="spellEnd"/>
            <w:r w:rsidRPr="00386BB2">
              <w:rPr>
                <w:rFonts w:eastAsia="Times New Roman" w:hint="cs"/>
                <w:cs/>
              </w:rPr>
              <w:t>ราว์เซอร์ที่</w:t>
            </w:r>
          </w:p>
          <w:p w14:paraId="78907547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รองรับได้อย่างเหมาะสม</w:t>
            </w:r>
          </w:p>
        </w:tc>
      </w:tr>
      <w:tr w:rsidR="005A66E4" w:rsidRPr="00386BB2" w14:paraId="005CDCE5" w14:textId="77777777">
        <w:tc>
          <w:tcPr>
            <w:tcW w:w="667" w:type="dxa"/>
          </w:tcPr>
          <w:p w14:paraId="0C5E43B4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NFR-05</w:t>
            </w:r>
          </w:p>
        </w:tc>
        <w:tc>
          <w:tcPr>
            <w:tcW w:w="2460" w:type="dxa"/>
          </w:tcPr>
          <w:p w14:paraId="1757FD33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ประสิทธิภาพการทำงาน</w:t>
            </w:r>
          </w:p>
        </w:tc>
        <w:tc>
          <w:tcPr>
            <w:tcW w:w="5395" w:type="dxa"/>
          </w:tcPr>
          <w:p w14:paraId="259958D5" w14:textId="77777777" w:rsidR="005A66E4" w:rsidRPr="00386BB2" w:rsidRDefault="00000000">
            <w:pPr>
              <w:spacing w:line="240" w:lineRule="auto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ระบบควรสามารถตอบสนองต่อการเรียกดูและแสดงผล</w:t>
            </w:r>
          </w:p>
          <w:p w14:paraId="06F1ABEA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ข้อมูลภายในระยะเวลาที่เหมาะสม</w:t>
            </w:r>
          </w:p>
        </w:tc>
      </w:tr>
    </w:tbl>
    <w:p w14:paraId="0592E91A" w14:textId="77777777" w:rsidR="005A66E4" w:rsidRPr="00386BB2" w:rsidRDefault="005A66E4">
      <w:pPr>
        <w:spacing w:line="240" w:lineRule="auto"/>
        <w:ind w:firstLine="567"/>
        <w:rPr>
          <w:rFonts w:eastAsia="Times New Roman"/>
        </w:rPr>
      </w:pPr>
    </w:p>
    <w:p w14:paraId="70054EDB" w14:textId="77777777" w:rsidR="005A66E4" w:rsidRPr="009D17C1" w:rsidRDefault="00000000" w:rsidP="009D17C1">
      <w:pPr>
        <w:pStyle w:val="3"/>
      </w:pPr>
      <w:r w:rsidRPr="009D17C1">
        <w:rPr>
          <w:rFonts w:hint="cs"/>
        </w:rPr>
        <w:t xml:space="preserve">3.1.3 </w:t>
      </w:r>
      <w:r w:rsidRPr="009D17C1">
        <w:rPr>
          <w:rFonts w:hint="cs"/>
          <w:cs/>
        </w:rPr>
        <w:t>การวิเคราะห์กระบวนการทำงานของระบบ</w:t>
      </w:r>
    </w:p>
    <w:p w14:paraId="16AF098E" w14:textId="77777777" w:rsidR="005A66E4" w:rsidRPr="00386BB2" w:rsidRDefault="00000000" w:rsidP="009D17C1">
      <w:pPr>
        <w:pStyle w:val="pdq2pgselectionanchorcontainer"/>
        <w:spacing w:before="0" w:beforeAutospacing="0" w:after="0" w:afterAutospacing="0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จากการวิเคราะห์ความต้องการของผู้ใช้และความต้องการของระบบ ผู้จัดทำได้นำข้อกำหนดความต้องการเชิงหน้าที่มาวิเคราะห์กระบวนการทำงานและการปฏิสัมพันธ์ระหว่างผู้ใช้งานกับระบบ โดยใช้แผนภาพกรณีใช้งาน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Use Case Diagram)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เพื่อแสดงขอบเขตการทำงานและฟังก์ชันที่ผู้ใช้งานสามารถเรียกใช้ได้ ดังแสดงในภาพที่ 3.1</w:t>
      </w:r>
    </w:p>
    <w:p w14:paraId="540E3FC3" w14:textId="77777777" w:rsidR="005A66E4" w:rsidRPr="00386BB2" w:rsidRDefault="00000000">
      <w:pPr>
        <w:pStyle w:val="pdq2pgselectionanchorcontainer"/>
        <w:spacing w:before="0" w:beforeAutospacing="0" w:after="0" w:afterAutospacing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386BB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114300" distR="114300" wp14:anchorId="3256A390" wp14:editId="28872492">
            <wp:extent cx="2299970" cy="2466975"/>
            <wp:effectExtent l="0" t="0" r="5080" b="9525"/>
            <wp:docPr id="3" name="Picture 3" descr="Gemini_Generated_Image_evcswsevcswsev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mini_Generated_Image_evcswsevcswsevc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800" w14:textId="77777777" w:rsidR="005A66E4" w:rsidRPr="00386BB2" w:rsidRDefault="005A66E4">
      <w:pPr>
        <w:pStyle w:val="pdq2pgselectionanchorcontainer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3D2701E0" w14:textId="77777777" w:rsidR="005A66E4" w:rsidRPr="00386BB2" w:rsidRDefault="00000000">
      <w:pPr>
        <w:pStyle w:val="pdq2pgselectionanchorcontainer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ภาพที่ 3.1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แผนภาพกรณีใช้งานของระบบพยากรณ์ความเสี่ยงสถานการณ์น้ำ</w:t>
      </w:r>
    </w:p>
    <w:p w14:paraId="6B39AE48" w14:textId="79B0D003" w:rsidR="005A66E4" w:rsidRPr="00386BB2" w:rsidRDefault="00000000">
      <w:pPr>
        <w:spacing w:line="240" w:lineRule="auto"/>
        <w:ind w:firstLine="567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lastRenderedPageBreak/>
        <w:t xml:space="preserve">จากภาพที่ </w:t>
      </w:r>
      <w:r w:rsidRPr="00386BB2">
        <w:rPr>
          <w:rFonts w:eastAsia="Times New Roman" w:hint="cs"/>
        </w:rPr>
        <w:t>3</w:t>
      </w:r>
      <w:r w:rsidRPr="00386BB2">
        <w:rPr>
          <w:rFonts w:eastAsia="Times New Roman" w:hint="cs"/>
          <w:cs/>
        </w:rPr>
        <w:t>.1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กำหนดผู้ใช้งาน (</w:t>
      </w:r>
      <w:r w:rsidRPr="00386BB2">
        <w:rPr>
          <w:rFonts w:eastAsia="Times New Roman" w:hint="cs"/>
        </w:rPr>
        <w:t xml:space="preserve">User) </w:t>
      </w:r>
      <w:r w:rsidRPr="00386BB2">
        <w:rPr>
          <w:rFonts w:eastAsia="Times New Roman" w:hint="cs"/>
          <w:cs/>
        </w:rPr>
        <w:t>เป็นผู้ใช้งานหลักของระบบ และกำหนดกรณีใช้งาน (</w:t>
      </w:r>
      <w:r w:rsidRPr="00386BB2">
        <w:rPr>
          <w:rFonts w:eastAsia="Times New Roman" w:hint="cs"/>
        </w:rPr>
        <w:t xml:space="preserve">Use Case) </w:t>
      </w:r>
      <w:r w:rsidRPr="00386BB2">
        <w:rPr>
          <w:rFonts w:eastAsia="Times New Roman" w:hint="cs"/>
          <w:cs/>
        </w:rPr>
        <w:t>ภายในขอบเขตของระบบ (</w:t>
      </w:r>
      <w:r w:rsidRPr="00386BB2">
        <w:rPr>
          <w:rFonts w:eastAsia="Times New Roman" w:hint="cs"/>
        </w:rPr>
        <w:t xml:space="preserve">System Boundary) </w:t>
      </w:r>
      <w:r w:rsidRPr="00386BB2">
        <w:rPr>
          <w:rFonts w:eastAsia="Times New Roman" w:hint="cs"/>
          <w:cs/>
        </w:rPr>
        <w:t xml:space="preserve">จำนวน </w:t>
      </w:r>
      <w:r w:rsidRPr="00386BB2">
        <w:rPr>
          <w:rFonts w:eastAsia="Times New Roman" w:hint="cs"/>
        </w:rPr>
        <w:t xml:space="preserve">6 </w:t>
      </w:r>
      <w:r w:rsidRPr="00386BB2">
        <w:rPr>
          <w:rFonts w:eastAsia="Times New Roman" w:hint="cs"/>
          <w:cs/>
        </w:rPr>
        <w:t>ฟังก์ชัน โดยมีรายละเอียดดังนี้</w:t>
      </w:r>
    </w:p>
    <w:p w14:paraId="1EDFF832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3.1.3.1 </w:t>
      </w:r>
      <w:r w:rsidRPr="00386BB2">
        <w:rPr>
          <w:rFonts w:hint="cs"/>
          <w:cs/>
        </w:rPr>
        <w:t>ดูภาพรวมสถานการณ์น้ำ</w:t>
      </w:r>
    </w:p>
    <w:p w14:paraId="11414958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ผู้ใช้งานสามารถดูข้อมูลสรุปสถานการณ์น้ำของอ่างเก็บน้ำในภาพรวมผ่าน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 (</w:t>
      </w:r>
      <w:r w:rsidRPr="00386BB2">
        <w:rPr>
          <w:rFonts w:hint="cs"/>
        </w:rPr>
        <w:t xml:space="preserve">Dashboard) </w:t>
      </w:r>
      <w:r w:rsidRPr="00386BB2">
        <w:rPr>
          <w:rFonts w:hint="cs"/>
          <w:cs/>
        </w:rPr>
        <w:t>เพื่อให้สามารถติดตามสถานการณ์น้ำได้อย่างสะดวก</w:t>
      </w:r>
      <w:r w:rsidRPr="00386BB2">
        <w:rPr>
          <w:rFonts w:hint="cs"/>
        </w:rPr>
        <w:t xml:space="preserve"> </w:t>
      </w:r>
    </w:p>
    <w:p w14:paraId="10A76AC5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3.1.3.2 </w:t>
      </w:r>
      <w:r w:rsidRPr="00386BB2">
        <w:rPr>
          <w:rFonts w:hint="cs"/>
          <w:cs/>
        </w:rPr>
        <w:t>ค้นหา/เลือกอ่างเก็บน้ำ</w:t>
      </w:r>
    </w:p>
    <w:p w14:paraId="01B7CB15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ผู้ใช้งานสามารถค้นหาหรือเลือกอ่างเก็บน้ำที่ต้องการ เพื่อเรียกดูข้อมูลสถานการณ์น้ำของแต่ละอ่างเก็บน้ำ</w:t>
      </w:r>
      <w:r w:rsidRPr="00386BB2">
        <w:rPr>
          <w:rFonts w:hint="cs"/>
        </w:rPr>
        <w:t xml:space="preserve"> </w:t>
      </w:r>
    </w:p>
    <w:p w14:paraId="02F68AFF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3.1.3.3 </w:t>
      </w:r>
      <w:r w:rsidRPr="00386BB2">
        <w:rPr>
          <w:rFonts w:hint="cs"/>
          <w:cs/>
        </w:rPr>
        <w:t>ดูรายละเอียดข้อมูลอ่างเก็บน้ำ</w:t>
      </w:r>
    </w:p>
    <w:p w14:paraId="473F0C1D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ผู้ใช้งานสามารถดูรายละเอียดข้อมูลของอ่างเก็บน้ำแต่ละแห่ง เช่น ปริมาณน้ำ ปริมาณน้ำไหลเข้า (</w:t>
      </w:r>
      <w:r w:rsidRPr="00386BB2">
        <w:rPr>
          <w:rFonts w:hint="cs"/>
        </w:rPr>
        <w:t xml:space="preserve">Inflow) </w:t>
      </w:r>
      <w:r w:rsidRPr="00386BB2">
        <w:rPr>
          <w:rFonts w:hint="cs"/>
          <w:cs/>
        </w:rPr>
        <w:t>และปริมาณการระบายน้ำ (</w:t>
      </w:r>
      <w:r w:rsidRPr="00386BB2">
        <w:rPr>
          <w:rFonts w:hint="cs"/>
        </w:rPr>
        <w:t xml:space="preserve">Outflow) </w:t>
      </w:r>
    </w:p>
    <w:p w14:paraId="58C09D34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3.1.3.4 </w:t>
      </w:r>
      <w:r w:rsidRPr="00386BB2">
        <w:rPr>
          <w:rFonts w:hint="cs"/>
          <w:cs/>
        </w:rPr>
        <w:t>ดูระดับความเสี่ยง</w:t>
      </w:r>
    </w:p>
    <w:p w14:paraId="705BC2EF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ดูผลการจำแนกระดับความเสี่ยงของสถานการณ์น้ำที่ได้จากการประมวลผลด้วยแบบจำลองการเรียนรู้ของเครื่อง (</w:t>
      </w:r>
      <w:r w:rsidRPr="00386BB2">
        <w:rPr>
          <w:rFonts w:hint="cs"/>
        </w:rPr>
        <w:t xml:space="preserve">Machine Learning) </w:t>
      </w:r>
    </w:p>
    <w:p w14:paraId="0B522C02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3.1.3.5 </w:t>
      </w:r>
      <w:r w:rsidRPr="00386BB2">
        <w:rPr>
          <w:rFonts w:hint="cs"/>
          <w:cs/>
        </w:rPr>
        <w:t>ดูแนวโน้มข้อมูลและกราฟ</w:t>
      </w:r>
    </w:p>
    <w:p w14:paraId="6A6F12D4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ผู้ใช้งานสามารถดูข้อมูลและแนวโน้มการเปลี่ยนแปลงของสถานการณ์น้ำในรูปแบบกราฟ เพื่อช่วยให้สามารถติดตามการเปลี่ยนแปลงของข้อมูลในแต่ละช่วงเวลาได้</w:t>
      </w:r>
      <w:r w:rsidRPr="00386BB2">
        <w:rPr>
          <w:rFonts w:hint="cs"/>
        </w:rPr>
        <w:t xml:space="preserve"> </w:t>
      </w:r>
    </w:p>
    <w:p w14:paraId="42324182" w14:textId="77777777" w:rsidR="005A66E4" w:rsidRPr="00386BB2" w:rsidRDefault="00000000" w:rsidP="009D17C1">
      <w:pPr>
        <w:pStyle w:val="4"/>
      </w:pPr>
      <w:r w:rsidRPr="00386BB2">
        <w:rPr>
          <w:rFonts w:hint="cs"/>
        </w:rPr>
        <w:t xml:space="preserve">3.1.3.6 </w:t>
      </w:r>
      <w:r w:rsidRPr="00386BB2">
        <w:rPr>
          <w:rFonts w:hint="cs"/>
          <w:cs/>
        </w:rPr>
        <w:t>เรียกดูข้อมูลย้อนหลัง</w:t>
      </w:r>
    </w:p>
    <w:p w14:paraId="1D07E0AF" w14:textId="77777777" w:rsidR="005A66E4" w:rsidRPr="00386BB2" w:rsidRDefault="00000000" w:rsidP="009D17C1">
      <w:pPr>
        <w:spacing w:line="240" w:lineRule="auto"/>
        <w:ind w:firstLine="1980"/>
      </w:pPr>
      <w:r w:rsidRPr="00386BB2">
        <w:rPr>
          <w:rFonts w:hint="cs"/>
          <w:cs/>
        </w:rPr>
        <w:t>ผู้ใช้งานสามารถเรียกดูข้อมูลสถานการณ์น้ำย้อนหลังของอ่างเก็บน้ำ เพื่อใช้ในการติดตามและเปรียบเทียบการเปลี่ยนแปลงของข้อมูลในแต่ละช่วงเวลา</w:t>
      </w:r>
    </w:p>
    <w:p w14:paraId="524365DA" w14:textId="77777777" w:rsidR="005A66E4" w:rsidRPr="009D17C1" w:rsidRDefault="00000000" w:rsidP="009D17C1">
      <w:pPr>
        <w:pStyle w:val="3"/>
      </w:pPr>
      <w:r w:rsidRPr="009D17C1">
        <w:rPr>
          <w:rFonts w:hint="cs"/>
        </w:rPr>
        <w:t xml:space="preserve">3.1.4 </w:t>
      </w:r>
      <w:r w:rsidRPr="009D17C1">
        <w:rPr>
          <w:rFonts w:hint="cs"/>
          <w:cs/>
        </w:rPr>
        <w:t>การวิเคราะห์ข้อมูล (</w:t>
      </w:r>
      <w:r w:rsidRPr="009D17C1">
        <w:rPr>
          <w:rFonts w:hint="cs"/>
        </w:rPr>
        <w:t>Data Understanding)</w:t>
      </w:r>
    </w:p>
    <w:p w14:paraId="7EA73296" w14:textId="77777777" w:rsidR="005A66E4" w:rsidRPr="00386BB2" w:rsidRDefault="00000000" w:rsidP="009D17C1">
      <w:pPr>
        <w:spacing w:line="240" w:lineRule="auto"/>
        <w:ind w:firstLine="108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 xml:space="preserve">ข้อมูลที่ใช้ในโครงงานนี้เป็นข้อมูลสถานการณ์น้ำรายวันของอ่างเก็บน้ำขนาดใหญ่จากกรมชลประทาน โดยได้รับข้อมูลในรูปแบบ </w:t>
      </w:r>
      <w:r w:rsidRPr="00386BB2">
        <w:rPr>
          <w:rFonts w:eastAsia="Times New Roman" w:hint="cs"/>
        </w:rPr>
        <w:t xml:space="preserve">JSON </w:t>
      </w:r>
      <w:r w:rsidRPr="00386BB2">
        <w:rPr>
          <w:rFonts w:eastAsia="Times New Roman" w:hint="cs"/>
          <w:cs/>
        </w:rPr>
        <w:t>ผู้จัดทำได้ดำเนินการวิเคราะห์ข้อมูลเบื้องต้นเพื่อทำความเข้าใจแหล่งที่มา โครงสร้าง ลักษณะ และความครบถ้วนของข้อมูล ก่อนนำข้อมูลไปเข้าสู่กระบวนการเตรียมข้อมูลและพัฒนาแบบจำลองการเรียนรู้ของเครื่อง</w:t>
      </w:r>
    </w:p>
    <w:p w14:paraId="6F4C8EE3" w14:textId="77777777" w:rsidR="005A66E4" w:rsidRPr="00386BB2" w:rsidRDefault="00000000" w:rsidP="009D17C1">
      <w:pPr>
        <w:pStyle w:val="4"/>
        <w:rPr>
          <w:rFonts w:eastAsia="Times New Roman"/>
          <w:sz w:val="27"/>
          <w:szCs w:val="27"/>
        </w:rPr>
      </w:pPr>
      <w:r w:rsidRPr="00386BB2">
        <w:rPr>
          <w:rFonts w:hint="cs"/>
        </w:rPr>
        <w:t xml:space="preserve">3.1.4.1 </w:t>
      </w:r>
      <w:r w:rsidRPr="00386BB2">
        <w:rPr>
          <w:rFonts w:hint="cs"/>
          <w:cs/>
        </w:rPr>
        <w:t>แหล่งที่มาและโครงสร้างของข้อมูล</w:t>
      </w:r>
    </w:p>
    <w:p w14:paraId="671297F8" w14:textId="71C16E86" w:rsidR="005A66E4" w:rsidRPr="00386BB2" w:rsidRDefault="00000000" w:rsidP="009D17C1">
      <w:pPr>
        <w:ind w:firstLine="1980"/>
      </w:pPr>
      <w:r w:rsidRPr="00386BB2">
        <w:rPr>
          <w:rFonts w:hint="cs"/>
          <w:cs/>
        </w:rPr>
        <w:t xml:space="preserve">ข้อมูลที่ใช้ในโครงงานนี้เป็นข้อมูลสถานการณ์น้ำรายวันของอ่างเก็บน้ำขนาดใหญ่ ซึ่งได้จากระบบให้บริการข้อมูลผ่าน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 xml:space="preserve">ของกรมชลประทาน โดยครอบคลุมข้อมูลอ่างเก็บน้ำขนาดใหญ่จำนวน </w:t>
      </w:r>
      <w:r w:rsidRPr="00386BB2">
        <w:rPr>
          <w:rFonts w:hint="cs"/>
        </w:rPr>
        <w:t xml:space="preserve">35 </w:t>
      </w:r>
      <w:r w:rsidRPr="00386BB2">
        <w:rPr>
          <w:rFonts w:hint="cs"/>
          <w:cs/>
        </w:rPr>
        <w:t xml:space="preserve">แห่งทั่วประเทศ ในช่วงปี พ.ศ. </w:t>
      </w:r>
      <w:r w:rsidRPr="00386BB2">
        <w:rPr>
          <w:rFonts w:hint="cs"/>
        </w:rPr>
        <w:t xml:space="preserve">2567–2568 </w:t>
      </w:r>
      <w:r w:rsidRPr="00386BB2">
        <w:rPr>
          <w:rFonts w:hint="cs"/>
          <w:cs/>
        </w:rPr>
        <w:t xml:space="preserve">ข้อมูลที่ได้รับจาก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 xml:space="preserve">อยู่ในรูปแบบ </w:t>
      </w:r>
      <w:r w:rsidRPr="00386BB2">
        <w:rPr>
          <w:rFonts w:hint="cs"/>
        </w:rPr>
        <w:t xml:space="preserve">JSON </w:t>
      </w:r>
      <w:r w:rsidRPr="00386BB2">
        <w:rPr>
          <w:rFonts w:hint="cs"/>
          <w:cs/>
        </w:rPr>
        <w:t xml:space="preserve">และประกอบด้วยข้อมูลจำนวน </w:t>
      </w:r>
      <w:r w:rsidRPr="00386BB2">
        <w:rPr>
          <w:rFonts w:hint="cs"/>
        </w:rPr>
        <w:t xml:space="preserve">13 </w:t>
      </w:r>
      <w:proofErr w:type="spellStart"/>
      <w:r w:rsidRPr="00386BB2">
        <w:rPr>
          <w:rFonts w:hint="cs"/>
          <w:cs/>
        </w:rPr>
        <w:t>ฟิ</w:t>
      </w:r>
      <w:proofErr w:type="spellEnd"/>
      <w:r w:rsidRPr="00386BB2">
        <w:rPr>
          <w:rFonts w:hint="cs"/>
          <w:cs/>
        </w:rPr>
        <w:t>ลด์</w:t>
      </w:r>
    </w:p>
    <w:p w14:paraId="4F5CE886" w14:textId="24B9F7C7" w:rsidR="005A66E4" w:rsidRDefault="00000000" w:rsidP="009D17C1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lastRenderedPageBreak/>
        <w:t xml:space="preserve">ข้อมูลดังกล่าวสามารถจำแนกตามลักษณะของข้อมูลออกเป็น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>กลุ่ม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ข้อมูลพื้นฐานของอ่างเก็บน้ำ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ซึ่งเป็นข้อมูลที่ใช้ระบุรายละเอียดและคุณลักษณะของอ่างเก็บน้ำแต่ละแห่ง และความจุของอ่างเก็บน้ำ และ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ข้อมูลสถานการณ์น้ำรายวัน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ซึ่งเป็นข้อมูลที่มีการเปลี่ยนแปลงตามช่วงเวลา เช่น ปริมาณน้ำกักเก็บ ร้อยละปริมาณน้ำเทียบกับความจุ ปริมาณน้ำไหลเข้า และปริมาณการระบายน้ำ โดยรายละเอียดโครงสร้างของข้อมูลแต่ละ</w:t>
      </w:r>
      <w:proofErr w:type="spellStart"/>
      <w:r w:rsidRPr="00386BB2">
        <w:rPr>
          <w:rFonts w:hint="cs"/>
          <w:cs/>
        </w:rPr>
        <w:t>ฟิ</w:t>
      </w:r>
      <w:proofErr w:type="spellEnd"/>
      <w:r w:rsidRPr="00386BB2">
        <w:rPr>
          <w:rFonts w:hint="cs"/>
          <w:cs/>
        </w:rPr>
        <w:t xml:space="preserve">ลด์แสดงดังตารางที่ </w:t>
      </w:r>
      <w:r w:rsidRPr="00386BB2">
        <w:rPr>
          <w:rFonts w:hint="cs"/>
        </w:rPr>
        <w:t>3.3</w:t>
      </w:r>
    </w:p>
    <w:p w14:paraId="148F9A37" w14:textId="77777777" w:rsidR="009D17C1" w:rsidRPr="00386BB2" w:rsidRDefault="009D17C1" w:rsidP="009D17C1">
      <w:pPr>
        <w:spacing w:line="240" w:lineRule="auto"/>
        <w:ind w:firstLine="1980"/>
        <w:jc w:val="thaiDistribute"/>
      </w:pPr>
    </w:p>
    <w:p w14:paraId="3A5137F1" w14:textId="77777777" w:rsidR="005A66E4" w:rsidRDefault="00000000">
      <w:pPr>
        <w:pStyle w:val="3"/>
        <w:ind w:firstLine="0"/>
        <w:rPr>
          <w:rFonts w:eastAsia="Times New Roman"/>
        </w:rPr>
      </w:pPr>
      <w:r w:rsidRPr="00386BB2">
        <w:rPr>
          <w:rFonts w:eastAsia="Times New Roman" w:hint="cs"/>
          <w:b/>
          <w:bCs/>
          <w:cs/>
        </w:rPr>
        <w:t>ตารางที่ 3.</w:t>
      </w:r>
      <w:r w:rsidRPr="00386BB2">
        <w:rPr>
          <w:rFonts w:eastAsia="Times New Roman" w:hint="cs"/>
          <w:b/>
          <w:bCs/>
        </w:rPr>
        <w:t xml:space="preserve">3 </w:t>
      </w:r>
      <w:r w:rsidRPr="00386BB2">
        <w:rPr>
          <w:rFonts w:eastAsia="Times New Roman" w:hint="cs"/>
          <w:cs/>
        </w:rPr>
        <w:t xml:space="preserve">รายละเอียดโครงสร้างข้อมูลจาก </w:t>
      </w:r>
      <w:r w:rsidRPr="00386BB2">
        <w:rPr>
          <w:rFonts w:eastAsia="Times New Roman" w:hint="cs"/>
        </w:rPr>
        <w:t xml:space="preserve">API </w:t>
      </w:r>
      <w:r w:rsidRPr="00386BB2">
        <w:rPr>
          <w:rFonts w:eastAsia="Times New Roman" w:hint="cs"/>
          <w:cs/>
        </w:rPr>
        <w:t>ของกรมชลประทาน</w:t>
      </w:r>
    </w:p>
    <w:p w14:paraId="1E3C624E" w14:textId="77777777" w:rsidR="009D17C1" w:rsidRPr="009D17C1" w:rsidRDefault="009D17C1" w:rsidP="009D17C1"/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1614"/>
        <w:gridCol w:w="1064"/>
        <w:gridCol w:w="4229"/>
        <w:gridCol w:w="1389"/>
      </w:tblGrid>
      <w:tr w:rsidR="005A66E4" w:rsidRPr="00386BB2" w14:paraId="3192115B" w14:textId="77777777" w:rsidTr="009D17C1">
        <w:tc>
          <w:tcPr>
            <w:tcW w:w="973" w:type="pct"/>
          </w:tcPr>
          <w:p w14:paraId="58DBFB8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proofErr w:type="spellStart"/>
            <w:r w:rsidRPr="00386BB2">
              <w:rPr>
                <w:rFonts w:eastAsia="Times New Roman" w:hint="cs"/>
                <w:b/>
                <w:bCs/>
                <w:cs/>
              </w:rPr>
              <w:t>ฟิ</w:t>
            </w:r>
            <w:proofErr w:type="spellEnd"/>
            <w:r w:rsidRPr="00386BB2">
              <w:rPr>
                <w:rFonts w:eastAsia="Times New Roman" w:hint="cs"/>
                <w:b/>
                <w:bCs/>
                <w:cs/>
              </w:rPr>
              <w:t>ลด์ (</w:t>
            </w:r>
            <w:r w:rsidRPr="00386BB2">
              <w:rPr>
                <w:rFonts w:eastAsia="Times New Roman" w:hint="cs"/>
                <w:b/>
                <w:bCs/>
              </w:rPr>
              <w:t>Field)</w:t>
            </w:r>
          </w:p>
        </w:tc>
        <w:tc>
          <w:tcPr>
            <w:tcW w:w="641" w:type="pct"/>
          </w:tcPr>
          <w:p w14:paraId="0A4D683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ชนิดข้อมูล</w:t>
            </w:r>
          </w:p>
        </w:tc>
        <w:tc>
          <w:tcPr>
            <w:tcW w:w="2549" w:type="pct"/>
          </w:tcPr>
          <w:p w14:paraId="56A4280D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คำอธิบาย</w:t>
            </w:r>
          </w:p>
        </w:tc>
        <w:tc>
          <w:tcPr>
            <w:tcW w:w="837" w:type="pct"/>
          </w:tcPr>
          <w:p w14:paraId="72A1504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ลักษณะข้อมูล</w:t>
            </w:r>
          </w:p>
        </w:tc>
      </w:tr>
      <w:tr w:rsidR="005A66E4" w:rsidRPr="00386BB2" w14:paraId="401B5906" w14:textId="77777777" w:rsidTr="009D17C1">
        <w:tc>
          <w:tcPr>
            <w:tcW w:w="973" w:type="pct"/>
          </w:tcPr>
          <w:p w14:paraId="4BB0AE3E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date</w:t>
            </w:r>
          </w:p>
        </w:tc>
        <w:tc>
          <w:tcPr>
            <w:tcW w:w="641" w:type="pct"/>
          </w:tcPr>
          <w:p w14:paraId="541966B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string</w:t>
            </w:r>
          </w:p>
        </w:tc>
        <w:tc>
          <w:tcPr>
            <w:tcW w:w="2549" w:type="pct"/>
          </w:tcPr>
          <w:p w14:paraId="6D86BE1E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วันที่บันทึกข้อมูล (</w:t>
            </w:r>
            <w:r w:rsidRPr="00386BB2">
              <w:rPr>
                <w:rFonts w:eastAsia="Times New Roman" w:hint="cs"/>
              </w:rPr>
              <w:t>YYYY-MM-DD)</w:t>
            </w:r>
          </w:p>
        </w:tc>
        <w:tc>
          <w:tcPr>
            <w:tcW w:w="837" w:type="pct"/>
          </w:tcPr>
          <w:p w14:paraId="653868D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ข้อมูลรายวัน</w:t>
            </w:r>
          </w:p>
        </w:tc>
      </w:tr>
      <w:tr w:rsidR="005A66E4" w:rsidRPr="00386BB2" w14:paraId="3F06470A" w14:textId="77777777" w:rsidTr="009D17C1">
        <w:tc>
          <w:tcPr>
            <w:tcW w:w="973" w:type="pct"/>
          </w:tcPr>
          <w:p w14:paraId="74330F3F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id</w:t>
            </w:r>
          </w:p>
        </w:tc>
        <w:tc>
          <w:tcPr>
            <w:tcW w:w="641" w:type="pct"/>
          </w:tcPr>
          <w:p w14:paraId="65DCDC7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string</w:t>
            </w:r>
          </w:p>
        </w:tc>
        <w:tc>
          <w:tcPr>
            <w:tcW w:w="2549" w:type="pct"/>
          </w:tcPr>
          <w:p w14:paraId="6501E54B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รหัสประจำอ่างเก็บน้ำ</w:t>
            </w:r>
          </w:p>
        </w:tc>
        <w:tc>
          <w:tcPr>
            <w:tcW w:w="837" w:type="pct"/>
          </w:tcPr>
          <w:p w14:paraId="14C64CF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ข้อมูลระบุตัว</w:t>
            </w:r>
          </w:p>
          <w:p w14:paraId="16831D4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ตน</w:t>
            </w:r>
          </w:p>
        </w:tc>
      </w:tr>
      <w:tr w:rsidR="005A66E4" w:rsidRPr="00386BB2" w14:paraId="5E6DC936" w14:textId="77777777" w:rsidTr="009D17C1">
        <w:tc>
          <w:tcPr>
            <w:tcW w:w="973" w:type="pct"/>
          </w:tcPr>
          <w:p w14:paraId="6EE0313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name</w:t>
            </w:r>
          </w:p>
        </w:tc>
        <w:tc>
          <w:tcPr>
            <w:tcW w:w="641" w:type="pct"/>
          </w:tcPr>
          <w:p w14:paraId="29CCB1A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string</w:t>
            </w:r>
          </w:p>
        </w:tc>
        <w:tc>
          <w:tcPr>
            <w:tcW w:w="2549" w:type="pct"/>
          </w:tcPr>
          <w:p w14:paraId="2CC7D64B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ชื่ออ่างเก็บน้ำ</w:t>
            </w:r>
          </w:p>
        </w:tc>
        <w:tc>
          <w:tcPr>
            <w:tcW w:w="837" w:type="pct"/>
          </w:tcPr>
          <w:p w14:paraId="0974BC70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ข้อมูลระบุตัวตน</w:t>
            </w:r>
          </w:p>
        </w:tc>
      </w:tr>
      <w:tr w:rsidR="005A66E4" w:rsidRPr="00386BB2" w14:paraId="1420C495" w14:textId="77777777" w:rsidTr="009D17C1">
        <w:tc>
          <w:tcPr>
            <w:tcW w:w="973" w:type="pct"/>
          </w:tcPr>
          <w:p w14:paraId="34CD031F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region</w:t>
            </w:r>
          </w:p>
        </w:tc>
        <w:tc>
          <w:tcPr>
            <w:tcW w:w="641" w:type="pct"/>
          </w:tcPr>
          <w:p w14:paraId="37FD825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string</w:t>
            </w:r>
          </w:p>
        </w:tc>
        <w:tc>
          <w:tcPr>
            <w:tcW w:w="2549" w:type="pct"/>
          </w:tcPr>
          <w:p w14:paraId="137D5743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ภาคหรือพื้นที่ตั้งของอ่างเก็บน้ำ</w:t>
            </w:r>
          </w:p>
        </w:tc>
        <w:tc>
          <w:tcPr>
            <w:tcW w:w="837" w:type="pct"/>
          </w:tcPr>
          <w:p w14:paraId="4A89662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50692026" w14:textId="77777777" w:rsidTr="009D17C1">
        <w:tc>
          <w:tcPr>
            <w:tcW w:w="973" w:type="pct"/>
          </w:tcPr>
          <w:p w14:paraId="4822368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owner</w:t>
            </w:r>
          </w:p>
        </w:tc>
        <w:tc>
          <w:tcPr>
            <w:tcW w:w="641" w:type="pct"/>
          </w:tcPr>
          <w:p w14:paraId="639203C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string</w:t>
            </w:r>
          </w:p>
        </w:tc>
        <w:tc>
          <w:tcPr>
            <w:tcW w:w="2549" w:type="pct"/>
          </w:tcPr>
          <w:p w14:paraId="73A7A801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หน่วยงานเจ้าของหรือผู้รับผิดชอบอ่างเก็บน้ำ</w:t>
            </w:r>
          </w:p>
        </w:tc>
        <w:tc>
          <w:tcPr>
            <w:tcW w:w="837" w:type="pct"/>
          </w:tcPr>
          <w:p w14:paraId="01E52FD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6F445547" w14:textId="77777777" w:rsidTr="009D17C1">
        <w:tc>
          <w:tcPr>
            <w:tcW w:w="973" w:type="pct"/>
          </w:tcPr>
          <w:p w14:paraId="6C0331DD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capacity</w:t>
            </w:r>
          </w:p>
        </w:tc>
        <w:tc>
          <w:tcPr>
            <w:tcW w:w="641" w:type="pct"/>
          </w:tcPr>
          <w:p w14:paraId="519CD6E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08EC6FA6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ความจุเก็บกักสูงสุดของอ่างเก็บน้ำ (ล้าน ลบ.ม.)</w:t>
            </w:r>
          </w:p>
        </w:tc>
        <w:tc>
          <w:tcPr>
            <w:tcW w:w="837" w:type="pct"/>
          </w:tcPr>
          <w:p w14:paraId="7183FB1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0803A336" w14:textId="77777777" w:rsidTr="009D17C1">
        <w:tc>
          <w:tcPr>
            <w:tcW w:w="973" w:type="pct"/>
          </w:tcPr>
          <w:p w14:paraId="2B88805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storage</w:t>
            </w:r>
          </w:p>
        </w:tc>
        <w:tc>
          <w:tcPr>
            <w:tcW w:w="641" w:type="pct"/>
          </w:tcPr>
          <w:p w14:paraId="2EB0C46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4E6B76BD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ความจุเก็บกักที่ระดับเก็บกักปกติ (ล้าน ลบ.ม.)</w:t>
            </w:r>
          </w:p>
        </w:tc>
        <w:tc>
          <w:tcPr>
            <w:tcW w:w="837" w:type="pct"/>
          </w:tcPr>
          <w:p w14:paraId="0BB709E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25150D83" w14:textId="77777777" w:rsidTr="009D17C1">
        <w:tc>
          <w:tcPr>
            <w:tcW w:w="973" w:type="pct"/>
          </w:tcPr>
          <w:p w14:paraId="0E98FC40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eastAsia="Times New Roman" w:hint="cs"/>
              </w:rPr>
              <w:t>active_storage</w:t>
            </w:r>
            <w:proofErr w:type="spellEnd"/>
          </w:p>
        </w:tc>
        <w:tc>
          <w:tcPr>
            <w:tcW w:w="641" w:type="pct"/>
          </w:tcPr>
          <w:p w14:paraId="1E11EE7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30F6A63F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ความจุน้ำใช้การได้ (ล้าน ลบ.ม.)</w:t>
            </w:r>
          </w:p>
        </w:tc>
        <w:tc>
          <w:tcPr>
            <w:tcW w:w="837" w:type="pct"/>
          </w:tcPr>
          <w:p w14:paraId="0154964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76646479" w14:textId="77777777" w:rsidTr="009D17C1">
        <w:tc>
          <w:tcPr>
            <w:tcW w:w="973" w:type="pct"/>
          </w:tcPr>
          <w:p w14:paraId="33B4228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eastAsia="Times New Roman" w:hint="cs"/>
              </w:rPr>
              <w:t>dead_storage</w:t>
            </w:r>
            <w:proofErr w:type="spellEnd"/>
          </w:p>
        </w:tc>
        <w:tc>
          <w:tcPr>
            <w:tcW w:w="641" w:type="pct"/>
          </w:tcPr>
          <w:p w14:paraId="209D3C0C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4B154D85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ปริมาณน้ำก้นอ่างหรือปริมาณน้ำที่ไม่สามารถนำมาใช้ได้ (ล้าน ลบ.ม.)</w:t>
            </w:r>
          </w:p>
        </w:tc>
        <w:tc>
          <w:tcPr>
            <w:tcW w:w="837" w:type="pct"/>
          </w:tcPr>
          <w:p w14:paraId="0B4BCF8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ข้อมูลพื้นฐาน</w:t>
            </w:r>
          </w:p>
        </w:tc>
      </w:tr>
      <w:tr w:rsidR="005A66E4" w:rsidRPr="00386BB2" w14:paraId="46769463" w14:textId="77777777" w:rsidTr="009D17C1">
        <w:tc>
          <w:tcPr>
            <w:tcW w:w="973" w:type="pct"/>
          </w:tcPr>
          <w:p w14:paraId="046F634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volume</w:t>
            </w:r>
          </w:p>
        </w:tc>
        <w:tc>
          <w:tcPr>
            <w:tcW w:w="641" w:type="pct"/>
          </w:tcPr>
          <w:p w14:paraId="4040753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03DE3B7E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ปริมาณน้ำกักเก็บปัจจุบัน (ล้าน ลบ.ม.)</w:t>
            </w:r>
          </w:p>
        </w:tc>
        <w:tc>
          <w:tcPr>
            <w:tcW w:w="837" w:type="pct"/>
          </w:tcPr>
          <w:p w14:paraId="7F9D093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ข้อมูลรายวัน</w:t>
            </w:r>
          </w:p>
        </w:tc>
      </w:tr>
      <w:tr w:rsidR="005A66E4" w:rsidRPr="00386BB2" w14:paraId="2635FCB1" w14:textId="77777777" w:rsidTr="009D17C1">
        <w:tc>
          <w:tcPr>
            <w:tcW w:w="973" w:type="pct"/>
          </w:tcPr>
          <w:p w14:paraId="4E276FE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eastAsia="Times New Roman" w:hint="cs"/>
              </w:rPr>
              <w:t>percent_storage</w:t>
            </w:r>
            <w:proofErr w:type="spellEnd"/>
          </w:p>
        </w:tc>
        <w:tc>
          <w:tcPr>
            <w:tcW w:w="641" w:type="pct"/>
          </w:tcPr>
          <w:p w14:paraId="59FCFE3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59B20D4D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ร้อยละปริมาณน้ำกักเก็บเทียบกับความจุ (%)</w:t>
            </w:r>
          </w:p>
        </w:tc>
        <w:tc>
          <w:tcPr>
            <w:tcW w:w="837" w:type="pct"/>
          </w:tcPr>
          <w:p w14:paraId="1EB5241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ข้อมูลรายวัน</w:t>
            </w:r>
          </w:p>
        </w:tc>
      </w:tr>
      <w:tr w:rsidR="005A66E4" w:rsidRPr="00386BB2" w14:paraId="30008EB6" w14:textId="77777777" w:rsidTr="009D17C1">
        <w:tc>
          <w:tcPr>
            <w:tcW w:w="973" w:type="pct"/>
          </w:tcPr>
          <w:p w14:paraId="002BDB9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inflow</w:t>
            </w:r>
          </w:p>
        </w:tc>
        <w:tc>
          <w:tcPr>
            <w:tcW w:w="641" w:type="pct"/>
          </w:tcPr>
          <w:p w14:paraId="2D93AF5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15BA1F4F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ปริมาณน้ำไหลเข้าอ่างเก็บน้ำ (ล้าน ลบ.ม./วัน)</w:t>
            </w:r>
          </w:p>
        </w:tc>
        <w:tc>
          <w:tcPr>
            <w:tcW w:w="837" w:type="pct"/>
          </w:tcPr>
          <w:p w14:paraId="204FC9E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ข้อมูลรายวัน</w:t>
            </w:r>
          </w:p>
        </w:tc>
      </w:tr>
      <w:tr w:rsidR="005A66E4" w:rsidRPr="00386BB2" w14:paraId="73E4763D" w14:textId="77777777" w:rsidTr="009D17C1">
        <w:tc>
          <w:tcPr>
            <w:tcW w:w="973" w:type="pct"/>
          </w:tcPr>
          <w:p w14:paraId="206FAB0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outflow</w:t>
            </w:r>
          </w:p>
        </w:tc>
        <w:tc>
          <w:tcPr>
            <w:tcW w:w="641" w:type="pct"/>
          </w:tcPr>
          <w:p w14:paraId="77009C8E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float</w:t>
            </w:r>
          </w:p>
        </w:tc>
        <w:tc>
          <w:tcPr>
            <w:tcW w:w="2549" w:type="pct"/>
          </w:tcPr>
          <w:p w14:paraId="6D82E733" w14:textId="77777777" w:rsidR="005A66E4" w:rsidRPr="00386BB2" w:rsidRDefault="00000000">
            <w:pPr>
              <w:spacing w:line="240" w:lineRule="auto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 xml:space="preserve">ปริมาณน้ำระบายออกจากอ่างเก็บน้ำ </w:t>
            </w:r>
          </w:p>
          <w:p w14:paraId="51EC73DB" w14:textId="77777777" w:rsidR="005A66E4" w:rsidRPr="00386BB2" w:rsidRDefault="00000000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(ล้าน ลบ.ม./วัน)</w:t>
            </w:r>
          </w:p>
        </w:tc>
        <w:tc>
          <w:tcPr>
            <w:tcW w:w="837" w:type="pct"/>
          </w:tcPr>
          <w:p w14:paraId="77257AC9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ข้อมูลรายวัน</w:t>
            </w:r>
          </w:p>
        </w:tc>
      </w:tr>
    </w:tbl>
    <w:p w14:paraId="6EC2FE1E" w14:textId="77777777" w:rsidR="005A66E4" w:rsidRPr="00386BB2" w:rsidRDefault="00000000" w:rsidP="009D17C1">
      <w:pPr>
        <w:spacing w:line="240" w:lineRule="auto"/>
        <w:ind w:firstLine="450"/>
        <w:jc w:val="thaiDistribute"/>
      </w:pPr>
      <w:r w:rsidRPr="00386BB2">
        <w:rPr>
          <w:rFonts w:hint="cs"/>
          <w:cs/>
        </w:rPr>
        <w:t xml:space="preserve">จากโครงสร้างข้อมูลดังกล่าว พบว่าข้อมูลจาก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>ประกอบด้วยทั้งข้อมูลพื้นฐานของอ่างเก็บน้ำและข้อมูลสถานการณ์น้ำที่บันทึกเป็นรายวัน ซึ่งสามารถนำมาใช้ในการวิเคราะห์ลักษณะและการเปลี่ยนแปลงของสถานการณ์น้ำในแต่ละช่วงเวลา โดยในขั้นตอนถัดไปผู้จัดทำได้ดำเนินการตรวจสอบ</w:t>
      </w:r>
      <w:r w:rsidRPr="00386BB2">
        <w:rPr>
          <w:rFonts w:hint="cs"/>
          <w:cs/>
        </w:rPr>
        <w:lastRenderedPageBreak/>
        <w:t>ลักษณะและคุณภาพของชุดข้อมูลก่อนนำไปเข้าสู่กระบวนการเตรียมข้อมูลสำหรับการพัฒนาแบบจำลองการเรียนรู้ของเครื่อง</w:t>
      </w:r>
    </w:p>
    <w:p w14:paraId="499BAAF3" w14:textId="77777777" w:rsidR="005A66E4" w:rsidRPr="00386BB2" w:rsidRDefault="00000000" w:rsidP="009D17C1">
      <w:pPr>
        <w:pStyle w:val="4"/>
        <w:rPr>
          <w:rFonts w:eastAsia="Times New Roman"/>
        </w:rPr>
      </w:pPr>
      <w:r w:rsidRPr="00386BB2">
        <w:rPr>
          <w:rFonts w:hint="cs"/>
        </w:rPr>
        <w:t xml:space="preserve">3.1.4.2 </w:t>
      </w:r>
      <w:r w:rsidRPr="00386BB2">
        <w:rPr>
          <w:rFonts w:hint="cs"/>
          <w:cs/>
        </w:rPr>
        <w:t>ลักษณะและคุณภาพของชุดข้อมูล</w:t>
      </w:r>
    </w:p>
    <w:p w14:paraId="73FA1566" w14:textId="77777777" w:rsidR="005A66E4" w:rsidRPr="00386BB2" w:rsidRDefault="00000000" w:rsidP="009D17C1">
      <w:pPr>
        <w:spacing w:line="240" w:lineRule="auto"/>
        <w:ind w:firstLine="1980"/>
        <w:rPr>
          <w:rFonts w:eastAsia="Times New Roman"/>
        </w:rPr>
      </w:pPr>
      <w:r w:rsidRPr="00386BB2">
        <w:rPr>
          <w:rFonts w:eastAsia="Times New Roman" w:hint="cs"/>
          <w:cs/>
        </w:rPr>
        <w:t xml:space="preserve">จากการรวบรวมข้อมูลสถานการณ์น้ำรายวันของอ่างเก็บน้ำขนาดใหญ่จำนวน </w:t>
      </w:r>
      <w:r w:rsidRPr="00386BB2">
        <w:rPr>
          <w:rFonts w:eastAsia="Times New Roman" w:hint="cs"/>
        </w:rPr>
        <w:t xml:space="preserve">35 </w:t>
      </w:r>
      <w:r w:rsidRPr="00386BB2">
        <w:rPr>
          <w:rFonts w:eastAsia="Times New Roman" w:hint="cs"/>
          <w:cs/>
        </w:rPr>
        <w:t xml:space="preserve">แห่ง ในช่วงปี พ.ศ. </w:t>
      </w:r>
      <w:r w:rsidRPr="00386BB2">
        <w:rPr>
          <w:rFonts w:eastAsia="Times New Roman" w:hint="cs"/>
        </w:rPr>
        <w:t xml:space="preserve">2567–2568 </w:t>
      </w:r>
      <w:r w:rsidRPr="00386BB2">
        <w:rPr>
          <w:rFonts w:eastAsia="Times New Roman" w:hint="cs"/>
          <w:cs/>
        </w:rPr>
        <w:t xml:space="preserve">ได้ข้อมูลดิบรวมประมาณ </w:t>
      </w:r>
      <w:r w:rsidRPr="00386BB2">
        <w:rPr>
          <w:rFonts w:eastAsia="Times New Roman" w:hint="cs"/>
        </w:rPr>
        <w:t xml:space="preserve">25,000 </w:t>
      </w:r>
      <w:r w:rsidRPr="00386BB2">
        <w:rPr>
          <w:rFonts w:eastAsia="Times New Roman" w:hint="cs"/>
          <w:cs/>
        </w:rPr>
        <w:t>รายการ โดยข้อมูลแต่ละรายการแสดงข้อมูลของอ่างเก็บน้ำแต่ละแห่งในแต่ละวัน ซึ่งประกอบด้วยข้อมูลพื้นฐานของอ่างเก็บน้ำและข้อมูลสถานการณ์น้ำรายวันที่มีการเปลี่ยนแปลงตามช่วงเวลา</w:t>
      </w:r>
    </w:p>
    <w:p w14:paraId="5C13E430" w14:textId="77777777" w:rsidR="005A66E4" w:rsidRPr="00386BB2" w:rsidRDefault="00000000" w:rsidP="009D17C1">
      <w:pPr>
        <w:spacing w:line="240" w:lineRule="auto"/>
        <w:ind w:firstLine="198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 xml:space="preserve">จากการวิเคราะห์ลักษณะของชุดข้อมูล พบว่าสามารถจำแนกข้อมูลออกเป็น </w:t>
      </w:r>
      <w:r w:rsidRPr="00386BB2">
        <w:rPr>
          <w:rFonts w:eastAsia="Times New Roman" w:hint="cs"/>
        </w:rPr>
        <w:t xml:space="preserve">2 </w:t>
      </w:r>
      <w:r w:rsidRPr="00386BB2">
        <w:rPr>
          <w:rFonts w:eastAsia="Times New Roman" w:hint="cs"/>
          <w:cs/>
        </w:rPr>
        <w:t>กลุ่มหลัก ได้แก่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ข้อมูลพื้นฐานของอ่างเก็บน้ำ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เช่น รหัสอ่างเก็บน้ำ ชื่ออ่างเก็บน้ำ ภูมิภาค หน่วยงานรับผิดชอบ และข้อมูลด้านความจุของอ่างเก็บน้ำ ซึ่งเป็นข้อมูลที่มีการเปลี่ยนแปลงน้อยหรือมีค่าคงที่สำหรับอ่างเก็บน้ำแต่ละแห่ง และ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ข้อมูลสถานการณ์น้ำรายวัน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ได้แก่ ปริมาณน้ำกักเก็บ (</w:t>
      </w:r>
      <w:r w:rsidRPr="00386BB2">
        <w:rPr>
          <w:rFonts w:eastAsia="Times New Roman" w:hint="cs"/>
        </w:rPr>
        <w:t xml:space="preserve">volume) </w:t>
      </w:r>
      <w:r w:rsidRPr="00386BB2">
        <w:rPr>
          <w:rFonts w:eastAsia="Times New Roman" w:hint="cs"/>
          <w:cs/>
        </w:rPr>
        <w:t>ร้อยละปริมาณน้ำกักเก็บเทียบกับความจุ (</w:t>
      </w:r>
      <w:proofErr w:type="spellStart"/>
      <w:r w:rsidRPr="00386BB2">
        <w:rPr>
          <w:rFonts w:eastAsia="Times New Roman" w:hint="cs"/>
        </w:rPr>
        <w:t>percent_storage</w:t>
      </w:r>
      <w:proofErr w:type="spellEnd"/>
      <w:r w:rsidRPr="00386BB2">
        <w:rPr>
          <w:rFonts w:eastAsia="Times New Roman" w:hint="cs"/>
        </w:rPr>
        <w:t xml:space="preserve">) </w:t>
      </w:r>
      <w:r w:rsidRPr="00386BB2">
        <w:rPr>
          <w:rFonts w:eastAsia="Times New Roman" w:hint="cs"/>
          <w:cs/>
        </w:rPr>
        <w:t>ปริมาณน้ำไหลเข้า (</w:t>
      </w:r>
      <w:r w:rsidRPr="00386BB2">
        <w:rPr>
          <w:rFonts w:eastAsia="Times New Roman" w:hint="cs"/>
        </w:rPr>
        <w:t xml:space="preserve">inflow) </w:t>
      </w:r>
      <w:r w:rsidRPr="00386BB2">
        <w:rPr>
          <w:rFonts w:eastAsia="Times New Roman" w:hint="cs"/>
          <w:cs/>
        </w:rPr>
        <w:t>และปริมาณการระบายน้ำ (</w:t>
      </w:r>
      <w:r w:rsidRPr="00386BB2">
        <w:rPr>
          <w:rFonts w:eastAsia="Times New Roman" w:hint="cs"/>
        </w:rPr>
        <w:t xml:space="preserve">outflow) </w:t>
      </w:r>
      <w:r w:rsidRPr="00386BB2">
        <w:rPr>
          <w:rFonts w:eastAsia="Times New Roman" w:hint="cs"/>
          <w:cs/>
        </w:rPr>
        <w:t>ซึ่งเป็นข้อมูลที่มีการเปลี่ยนแปลงตามสถานการณ์น้ำในแต่ละวัน</w:t>
      </w:r>
    </w:p>
    <w:p w14:paraId="0225E247" w14:textId="77777777" w:rsidR="005A66E4" w:rsidRPr="00386BB2" w:rsidRDefault="00000000" w:rsidP="009D17C1">
      <w:pPr>
        <w:spacing w:line="240" w:lineRule="auto"/>
        <w:ind w:firstLine="198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>ข้อมูลสถานการณ์น้ำรายวันมีลักษณะเป็นข้อมูลที่เรียงตามลำดับเวลา (</w:t>
      </w:r>
      <w:r w:rsidRPr="00386BB2">
        <w:rPr>
          <w:rFonts w:eastAsia="Times New Roman" w:hint="cs"/>
        </w:rPr>
        <w:t xml:space="preserve">Time-series Data) </w:t>
      </w:r>
      <w:r w:rsidRPr="00386BB2">
        <w:rPr>
          <w:rFonts w:eastAsia="Times New Roman" w:hint="cs"/>
          <w:cs/>
        </w:rPr>
        <w:t>และครอบคลุมทั้งช่วงฤดูฝนและฤดูแล้ง ทำให้สามารถศึกษารูปแบบและแนวโน้มการเปลี่ยนแปลงของสถานการณ์น้ำในแต่ละช่วงเวลาได้ โดยลักษณะเชิงเวลาของข้อมูลดังกล่าวสามารถนำไปพิจารณาในการกำหนดคุณลักษณะสำหรับการพัฒนาแบบจำลองการเรียนรู้ของเครื่องในขั้นตอนต่อไป</w:t>
      </w:r>
    </w:p>
    <w:p w14:paraId="0266734C" w14:textId="77777777" w:rsidR="005A66E4" w:rsidRPr="00386BB2" w:rsidRDefault="00000000" w:rsidP="009D17C1">
      <w:pPr>
        <w:spacing w:line="240" w:lineRule="auto"/>
        <w:ind w:firstLine="198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>ในด้านคุณภาพของข้อมูล จากการตรวจสอบเบื้องต้นพบว่าข้อมูลส่วนใหญ่มีความครบถ้วนและมีความต่อเนื่องในแต่ละวัน โดยผู้จัดทำได้ตรวจสอบค่าที่หายไป (</w:t>
      </w:r>
      <w:r w:rsidRPr="00386BB2">
        <w:rPr>
          <w:rFonts w:eastAsia="Times New Roman" w:hint="cs"/>
        </w:rPr>
        <w:t xml:space="preserve">Missing Values) </w:t>
      </w:r>
      <w:r w:rsidRPr="00386BB2">
        <w:rPr>
          <w:rFonts w:eastAsia="Times New Roman" w:hint="cs"/>
          <w:cs/>
        </w:rPr>
        <w:t>และค่าผิดปกติ (</w:t>
      </w:r>
      <w:r w:rsidRPr="00386BB2">
        <w:rPr>
          <w:rFonts w:eastAsia="Times New Roman" w:hint="cs"/>
        </w:rPr>
        <w:t xml:space="preserve">Outliers) </w:t>
      </w:r>
      <w:r w:rsidRPr="00386BB2">
        <w:rPr>
          <w:rFonts w:eastAsia="Times New Roman" w:hint="cs"/>
          <w:cs/>
        </w:rPr>
        <w:t>ของตัวแปรที่เกี่ยวข้องกับสถานการณ์น้ำ ได้แก่</w:t>
      </w:r>
      <w:r w:rsidRPr="00386BB2">
        <w:rPr>
          <w:rFonts w:eastAsia="Times New Roman" w:hint="cs"/>
        </w:rPr>
        <w:t xml:space="preserve"> volume, </w:t>
      </w:r>
      <w:proofErr w:type="spellStart"/>
      <w:r w:rsidRPr="00386BB2">
        <w:rPr>
          <w:rFonts w:eastAsia="Times New Roman" w:hint="cs"/>
        </w:rPr>
        <w:t>percent_storage</w:t>
      </w:r>
      <w:proofErr w:type="spellEnd"/>
      <w:r w:rsidRPr="00386BB2">
        <w:rPr>
          <w:rFonts w:eastAsia="Times New Roman" w:hint="cs"/>
        </w:rPr>
        <w:t xml:space="preserve">, inflow </w:t>
      </w:r>
      <w:r w:rsidRPr="00386BB2">
        <w:rPr>
          <w:rFonts w:eastAsia="Times New Roman" w:hint="cs"/>
          <w:cs/>
        </w:rPr>
        <w:t>และ</w:t>
      </w:r>
      <w:r w:rsidRPr="00386BB2">
        <w:rPr>
          <w:rFonts w:eastAsia="Times New Roman" w:hint="cs"/>
        </w:rPr>
        <w:t xml:space="preserve"> outflow </w:t>
      </w:r>
      <w:r w:rsidRPr="00386BB2">
        <w:rPr>
          <w:rFonts w:eastAsia="Times New Roman" w:hint="cs"/>
          <w:cs/>
        </w:rPr>
        <w:t>รวมถึงตรวจสอบความสอดคล้องของชนิดและรูปแบบข้อมูล เพื่อประเมินความพร้อมของชุดข้อมูลก่อนนำเข้าสู่กระบวนการเตรียมข้อมูล ทั้งนี้ วิธีการจัดการค่าที่หายไป การแปลงข้อมูล และการคัดเลือกคุณลักษณะจะกล่าวถึงในขั้นตอนการเตรียมข้อมูลและการพัฒนาแบบจำลองต่อไป</w:t>
      </w:r>
    </w:p>
    <w:p w14:paraId="2F61D240" w14:textId="77777777" w:rsidR="005A66E4" w:rsidRPr="00386BB2" w:rsidRDefault="00000000" w:rsidP="009D17C1">
      <w:pPr>
        <w:pStyle w:val="4"/>
        <w:rPr>
          <w:rFonts w:eastAsia="Times New Roman"/>
        </w:rPr>
      </w:pPr>
      <w:r w:rsidRPr="00386BB2">
        <w:rPr>
          <w:rFonts w:hint="cs"/>
        </w:rPr>
        <w:t xml:space="preserve">3.1.4.3 </w:t>
      </w:r>
      <w:r w:rsidRPr="00386BB2">
        <w:rPr>
          <w:rFonts w:hint="cs"/>
          <w:cs/>
        </w:rPr>
        <w:t>การวิเคราะห์ลักษณะเชิงเวลาของข้อมูล</w:t>
      </w:r>
    </w:p>
    <w:p w14:paraId="56CBAF18" w14:textId="77777777" w:rsidR="005A66E4" w:rsidRPr="00386BB2" w:rsidRDefault="00000000" w:rsidP="009D17C1">
      <w:pPr>
        <w:pStyle w:val="aa"/>
        <w:spacing w:line="240" w:lineRule="auto"/>
        <w:ind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ข้อมูลสถานการณ์น้ำที่ใช้ในโครงงานเป็นข้อมูลรายวันที่มีการจัดเก็บอย่างต่อเนื่องตามลำดับเวลา ทำให้สามารถศึกษาการเปลี่ยนแปลงของสถานการณ์น้ำในแต่ละช่วงเวลาได้ โดยตัวแปรที่มีการเปลี่ยนแปลงในแต่ละวัน ได้แก่ ปริมาณน้ำกักเก็บ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volume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ร้อยละปริมาณน้ำกัก</w:t>
      </w:r>
      <w:r w:rsidRPr="00386BB2">
        <w:rPr>
          <w:rFonts w:ascii="TH SarabunPSK" w:hAnsi="TH SarabunPSK" w:cs="TH SarabunPSK" w:hint="cs"/>
          <w:sz w:val="32"/>
          <w:szCs w:val="32"/>
          <w:cs/>
        </w:rPr>
        <w:lastRenderedPageBreak/>
        <w:t>เก็บเทียบกับความจุ (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percent_storage</w:t>
      </w:r>
      <w:proofErr w:type="spellEnd"/>
      <w:r w:rsidRPr="00386BB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ปริมาณน้ำไหลเข้า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inflow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และปริมาณการระบายน้ำ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outflow</w:t>
      </w:r>
      <w:r w:rsidRPr="00386BB2">
        <w:rPr>
          <w:rFonts w:ascii="TH SarabunPSK" w:hAnsi="TH SarabunPSK" w:cs="TH SarabunPSK" w:hint="cs"/>
          <w:sz w:val="32"/>
          <w:szCs w:val="32"/>
        </w:rPr>
        <w:t>)</w:t>
      </w:r>
    </w:p>
    <w:p w14:paraId="5F0919B6" w14:textId="77777777" w:rsidR="005A66E4" w:rsidRPr="00386BB2" w:rsidRDefault="00000000" w:rsidP="009D17C1">
      <w:pPr>
        <w:pStyle w:val="aa"/>
        <w:spacing w:line="240" w:lineRule="auto"/>
        <w:ind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จากการวิเคราะห์ข้อมูลตามช่วงเวลา พบว่าสถานการณ์น้ำมีลักษณะการเปลี่ยนแปลงที่แตกต่างกันตามช่วงฤดูกาล โดยช่วงเดือนพฤษภาคมถึงตุลาคมซึ่งเป็นช่วงฤดูฝน ปริมาณน้ำไหลเข้าอ่างเก็บน้ำมีแนวโน้มเพิ่มขึ้น ส่งผลให้ปริมาณน้ำกักเก็บและร้อยละปริมาณน้ำกักเก็บมีแนวโน้มสูงขึ้นตามไปด้วย ขณะที่ช่วงเดือนพฤศจิกายนถึงเมษายนซึ่งเป็นช่วงฤดูแล้ง ปริมาณน้ำไหลเข้ามีแนวโน้มลดลง และปริมาณน้ำกักเก็บอาจลดลงตามการระบายน้ำและการใช้น้ำในช่วงเวลาดังกล่าว</w:t>
      </w:r>
    </w:p>
    <w:p w14:paraId="7B2C4DD4" w14:textId="77777777" w:rsidR="005A66E4" w:rsidRPr="00386BB2" w:rsidRDefault="00000000" w:rsidP="009D17C1">
      <w:pPr>
        <w:pStyle w:val="aa"/>
        <w:spacing w:line="240" w:lineRule="auto"/>
        <w:ind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ลักษณะการเปลี่ยนแปลงของข้อมูลตามช่วงเวลาดังกล่าวแสดงให้เห็นว่า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cs/>
        </w:rPr>
        <w:t>ปัจจัยด้านเวลาและฤดูกาลมีความเกี่ยวข้องกับการเปลี่ยนแปลงของสถานการณ์น้ำในอ่างเก็บน้ำ</w:t>
      </w:r>
      <w:r w:rsidRPr="00386BB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ผู้จัดทำจึงนำลักษณะเชิงเวลาของข้อมูลไปพิจารณาในขั้นตอนการเตรียมข้อมูลและกำหนดคุณลักษณะสำหรับการพัฒนาแบบจำลองการเรียนรู้ของเครื่องต่อไป</w:t>
      </w:r>
    </w:p>
    <w:p w14:paraId="6DB2C1BD" w14:textId="77777777" w:rsidR="005A66E4" w:rsidRPr="00386BB2" w:rsidRDefault="005A66E4">
      <w:pPr>
        <w:spacing w:line="240" w:lineRule="auto"/>
        <w:ind w:firstLine="360"/>
        <w:jc w:val="thaiDistribute"/>
      </w:pPr>
    </w:p>
    <w:p w14:paraId="7DBF5615" w14:textId="6F8959D0" w:rsidR="005A66E4" w:rsidRPr="00386BB2" w:rsidRDefault="00000000">
      <w:pPr>
        <w:pStyle w:val="af6"/>
        <w:numPr>
          <w:ilvl w:val="1"/>
          <w:numId w:val="2"/>
        </w:numPr>
        <w:spacing w:line="240" w:lineRule="auto"/>
        <w:rPr>
          <w:rFonts w:eastAsia="Times New Roman" w:cs="TH SarabunPSK"/>
          <w:sz w:val="36"/>
          <w:szCs w:val="36"/>
        </w:rPr>
      </w:pPr>
      <w:r w:rsidRPr="00386BB2">
        <w:rPr>
          <w:rFonts w:eastAsia="Times New Roman" w:cs="TH SarabunPSK" w:hint="cs"/>
          <w:b/>
          <w:bCs/>
          <w:sz w:val="36"/>
          <w:szCs w:val="36"/>
          <w:cs/>
        </w:rPr>
        <w:t xml:space="preserve"> การออกแบบระบบ </w:t>
      </w:r>
    </w:p>
    <w:p w14:paraId="7BA5F7D8" w14:textId="77777777" w:rsidR="00241E3B" w:rsidRDefault="00000000" w:rsidP="00241E3B">
      <w:pPr>
        <w:spacing w:line="240" w:lineRule="auto"/>
        <w:ind w:firstLine="450"/>
        <w:jc w:val="thaiDistribute"/>
        <w:rPr>
          <w:rFonts w:eastAsia="Times New Roman"/>
        </w:rPr>
      </w:pPr>
      <w:r w:rsidRPr="009D17C1">
        <w:rPr>
          <w:rFonts w:eastAsia="Times New Roman" w:hint="cs"/>
          <w:cs/>
        </w:rPr>
        <w:t>ระบบที่พัฒนาขึ้นมีลักษณะเป็นระบบสนับสนุนการตัดสินใจ (</w:t>
      </w:r>
      <w:r w:rsidRPr="009D17C1">
        <w:rPr>
          <w:rFonts w:eastAsia="Times New Roman" w:hint="cs"/>
        </w:rPr>
        <w:t xml:space="preserve">Decision Support System: DSS) </w:t>
      </w:r>
      <w:r w:rsidRPr="009D17C1">
        <w:rPr>
          <w:rFonts w:eastAsia="Times New Roman" w:hint="cs"/>
          <w:cs/>
        </w:rPr>
        <w:t>โดยประยุกต์ใช้เทคนิคการเรียนรู้ของเครื่องในการจำแนกระดับความเสี่ยงของสถานการณ์น้ำ และนำเสนอผลผ่าน</w:t>
      </w:r>
      <w:proofErr w:type="spellStart"/>
      <w:r w:rsidRPr="009D17C1">
        <w:rPr>
          <w:rFonts w:eastAsia="Times New Roman" w:hint="cs"/>
          <w:cs/>
        </w:rPr>
        <w:t>แดช</w:t>
      </w:r>
      <w:proofErr w:type="spellEnd"/>
      <w:r w:rsidRPr="009D17C1">
        <w:rPr>
          <w:rFonts w:eastAsia="Times New Roman" w:hint="cs"/>
          <w:cs/>
        </w:rPr>
        <w:t>บอร์ด เพื่อใช้เป็นข้อมูลประกอบการติดตามสถานการณ์และการตัดสินใจของผู้ใช้งาน จากแนวคิดดังกล่าว ผู้จัดทำจึงออกแบบระบบให้ประกอบด้วยส่วนจัดการข้อมูล ส่วนประมวลผลด้วยแบบจำลองการเรียนรู้ของเครื่อง และส่วนแสดงผลข้อมูลแก่ผู้ใช้งาน</w:t>
      </w:r>
    </w:p>
    <w:p w14:paraId="7F011FF3" w14:textId="69A50B0E" w:rsidR="005A66E4" w:rsidRPr="00241E3B" w:rsidRDefault="009D17C1" w:rsidP="00241E3B">
      <w:pPr>
        <w:pStyle w:val="3"/>
        <w:ind w:firstLine="450"/>
        <w:rPr>
          <w:rFonts w:eastAsia="Times New Roman"/>
        </w:rPr>
      </w:pPr>
      <w:r>
        <w:t xml:space="preserve">3.2.1 </w:t>
      </w:r>
      <w:r w:rsidRPr="00386BB2">
        <w:rPr>
          <w:rFonts w:hint="cs"/>
          <w:cs/>
        </w:rPr>
        <w:t xml:space="preserve">การออกแบบสถาปัตยกรรมระบบ </w:t>
      </w:r>
    </w:p>
    <w:p w14:paraId="693396ED" w14:textId="37064ACD" w:rsidR="005A66E4" w:rsidRPr="00386BB2" w:rsidRDefault="00000000" w:rsidP="00241E3B">
      <w:pPr>
        <w:ind w:firstLine="990"/>
      </w:pPr>
      <w:r w:rsidRPr="00386BB2">
        <w:rPr>
          <w:rFonts w:hint="cs"/>
          <w:cs/>
        </w:rPr>
        <w:t xml:space="preserve">ผู้จัดทำได้ออกแบบสถาปัตยกรรมของระบบการพยากรณ์ความเสี่ยงสถานการณ์น้ำ แสดงภาพรวมการทำงานและความสัมพันธ์ขององค์ประกอบภายในระบบ โดยภาพรวมของสถาปัตยกรรมระบบแสดงดังภาพที่ </w:t>
      </w:r>
      <w:r w:rsidRPr="00386BB2">
        <w:rPr>
          <w:rFonts w:hint="cs"/>
        </w:rPr>
        <w:t>3.2</w:t>
      </w:r>
    </w:p>
    <w:p w14:paraId="7B31E06E" w14:textId="77777777" w:rsidR="005A66E4" w:rsidRPr="00386BB2" w:rsidRDefault="005A66E4">
      <w:pPr>
        <w:spacing w:line="240" w:lineRule="auto"/>
      </w:pPr>
    </w:p>
    <w:p w14:paraId="437BD01A" w14:textId="77777777" w:rsidR="005A66E4" w:rsidRPr="00386BB2" w:rsidRDefault="00000000">
      <w:pPr>
        <w:pStyle w:val="Artical"/>
        <w:ind w:firstLine="0"/>
        <w:jc w:val="center"/>
        <w:rPr>
          <w:color w:val="EE0000"/>
        </w:rPr>
      </w:pPr>
      <w:r w:rsidRPr="00386BB2">
        <w:rPr>
          <w:rFonts w:hint="cs"/>
          <w:noProof/>
          <w:color w:val="EE0000"/>
        </w:rPr>
        <w:lastRenderedPageBreak/>
        <w:drawing>
          <wp:inline distT="0" distB="0" distL="0" distR="0" wp14:anchorId="2BC440A9" wp14:editId="448B3F93">
            <wp:extent cx="4640580" cy="2586990"/>
            <wp:effectExtent l="0" t="0" r="762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3DE6" w14:textId="77777777" w:rsidR="005A66E4" w:rsidRPr="00386BB2" w:rsidRDefault="005A66E4">
      <w:pPr>
        <w:pStyle w:val="Artical"/>
        <w:jc w:val="center"/>
        <w:rPr>
          <w:b/>
          <w:bCs/>
        </w:rPr>
      </w:pPr>
    </w:p>
    <w:p w14:paraId="7EB29331" w14:textId="77777777" w:rsidR="005A66E4" w:rsidRPr="00386BB2" w:rsidRDefault="00000000">
      <w:pPr>
        <w:pStyle w:val="Artical"/>
        <w:jc w:val="center"/>
      </w:pPr>
      <w:r w:rsidRPr="00386BB2">
        <w:rPr>
          <w:rFonts w:hint="cs"/>
          <w:b/>
          <w:bCs/>
          <w:cs/>
        </w:rPr>
        <w:t xml:space="preserve">ภาพที่ </w:t>
      </w:r>
      <w:r w:rsidRPr="00386BB2">
        <w:rPr>
          <w:rFonts w:hint="cs"/>
          <w:b/>
          <w:bCs/>
        </w:rPr>
        <w:t>3.</w:t>
      </w:r>
      <w:r w:rsidRPr="00386BB2">
        <w:rPr>
          <w:rFonts w:hint="cs"/>
          <w:b/>
          <w:bCs/>
          <w:cs/>
        </w:rPr>
        <w:t>2</w:t>
      </w:r>
      <w:r w:rsidRPr="00386BB2">
        <w:rPr>
          <w:rFonts w:hint="cs"/>
          <w:cs/>
        </w:rPr>
        <w:t xml:space="preserve"> สถาปัตยกรรมระบบ</w:t>
      </w:r>
    </w:p>
    <w:p w14:paraId="23C5BBB5" w14:textId="77777777" w:rsidR="005A66E4" w:rsidRPr="00386BB2" w:rsidRDefault="005A66E4">
      <w:pPr>
        <w:pStyle w:val="Artical"/>
        <w:jc w:val="center"/>
      </w:pPr>
    </w:p>
    <w:p w14:paraId="73BEE0CC" w14:textId="4366F70D" w:rsidR="005A66E4" w:rsidRPr="00386BB2" w:rsidRDefault="00000000">
      <w:pPr>
        <w:pStyle w:val="Artical"/>
        <w:tabs>
          <w:tab w:val="left" w:pos="1276"/>
        </w:tabs>
        <w:rPr>
          <w:cs/>
        </w:rPr>
      </w:pPr>
      <w:r w:rsidRPr="00386BB2">
        <w:rPr>
          <w:rFonts w:hint="cs"/>
          <w:cs/>
        </w:rPr>
        <w:tab/>
        <w:t xml:space="preserve">จากภาพที่ </w:t>
      </w:r>
      <w:r w:rsidRPr="00386BB2">
        <w:rPr>
          <w:rFonts w:hint="cs"/>
        </w:rPr>
        <w:t>3.</w:t>
      </w:r>
      <w:r w:rsidRPr="00386BB2">
        <w:rPr>
          <w:rFonts w:hint="cs"/>
          <w:cs/>
        </w:rPr>
        <w:t>2</w:t>
      </w:r>
      <w:r w:rsidR="009D17C1">
        <w:t xml:space="preserve"> </w:t>
      </w:r>
      <w:r w:rsidRPr="00386BB2">
        <w:rPr>
          <w:rFonts w:hint="cs"/>
          <w:cs/>
        </w:rPr>
        <w:t xml:space="preserve">สถาปัตยกรรมของระบบพยากรณ์ความเสี่ยงสถานการณ์น้ำถูกออกแบบแบ่งออกเป็น </w:t>
      </w:r>
      <w:r w:rsidRPr="00386BB2">
        <w:rPr>
          <w:rFonts w:hint="cs"/>
        </w:rPr>
        <w:t xml:space="preserve">3 </w:t>
      </w:r>
      <w:proofErr w:type="spellStart"/>
      <w:r w:rsidRPr="00386BB2">
        <w:rPr>
          <w:rFonts w:hint="cs"/>
          <w:cs/>
        </w:rPr>
        <w:t>เลเย</w:t>
      </w:r>
      <w:proofErr w:type="spellEnd"/>
      <w:r w:rsidRPr="00386BB2">
        <w:rPr>
          <w:rFonts w:hint="cs"/>
          <w:cs/>
        </w:rPr>
        <w:t>อร์หลัก เพื่อให้ง่ายต่อการพัฒนาและบำรุงรักษา โดยมีรายละเอียดดังนี้</w:t>
      </w:r>
    </w:p>
    <w:p w14:paraId="7CC2EE56" w14:textId="77777777" w:rsidR="005A66E4" w:rsidRPr="00386BB2" w:rsidRDefault="00000000" w:rsidP="009D17C1">
      <w:pPr>
        <w:pStyle w:val="4"/>
      </w:pPr>
      <w:r w:rsidRPr="00386BB2">
        <w:rPr>
          <w:rFonts w:hint="cs"/>
          <w:cs/>
        </w:rPr>
        <w:t>3.2.1.1</w:t>
      </w:r>
      <w:r w:rsidRPr="00386BB2">
        <w:rPr>
          <w:rFonts w:hint="cs"/>
          <w:cs/>
        </w:rPr>
        <w:tab/>
        <w:t>ส่วนการจัดการข้อมูล (</w:t>
      </w:r>
      <w:r w:rsidRPr="00386BB2">
        <w:rPr>
          <w:rFonts w:hint="cs"/>
        </w:rPr>
        <w:t>Data Layer)</w:t>
      </w:r>
    </w:p>
    <w:p w14:paraId="5D3E5FBD" w14:textId="77777777" w:rsidR="005A66E4" w:rsidRPr="00386BB2" w:rsidRDefault="00000000" w:rsidP="001C503F">
      <w:pPr>
        <w:pStyle w:val="Artical"/>
      </w:pPr>
      <w:r w:rsidRPr="00386BB2">
        <w:rPr>
          <w:rFonts w:hint="cs"/>
          <w:cs/>
        </w:rPr>
        <w:tab/>
      </w:r>
      <w:r w:rsidRPr="00386BB2">
        <w:rPr>
          <w:rFonts w:hint="cs"/>
          <w:cs/>
        </w:rPr>
        <w:tab/>
        <w:t>ทำหน้าที่ในการจัดเตรียมข้อมูลดิบให้พร้อมสำหรับการประมวลผล ประกอบด้วยขั้นตอนการดำเนินงานดังนี้</w:t>
      </w:r>
    </w:p>
    <w:p w14:paraId="3CEBB14C" w14:textId="77777777" w:rsidR="005A66E4" w:rsidRPr="00386BB2" w:rsidRDefault="00000000">
      <w:pPr>
        <w:pStyle w:val="4"/>
        <w:tabs>
          <w:tab w:val="left" w:pos="2552"/>
        </w:tabs>
        <w:ind w:firstLine="2127"/>
      </w:pPr>
      <w:r w:rsidRPr="00386BB2">
        <w:rPr>
          <w:rFonts w:hint="cs"/>
          <w:cs/>
        </w:rPr>
        <w:t xml:space="preserve">ขั้นตอนที่ </w:t>
      </w:r>
      <w:r w:rsidRPr="00386BB2">
        <w:rPr>
          <w:rFonts w:hint="cs"/>
        </w:rPr>
        <w:t>1</w:t>
      </w:r>
      <w:r w:rsidRPr="00386BB2">
        <w:rPr>
          <w:rFonts w:hint="cs"/>
          <w:cs/>
        </w:rPr>
        <w:t xml:space="preserve"> ดึงข้อมูลปริมาณน้ำรายวันจากอินเทอร</w:t>
      </w:r>
      <w:proofErr w:type="spellStart"/>
      <w:r w:rsidRPr="00386BB2">
        <w:rPr>
          <w:rFonts w:hint="cs"/>
          <w:cs/>
        </w:rPr>
        <w:t>์เฟซ</w:t>
      </w:r>
      <w:proofErr w:type="spellEnd"/>
      <w:r w:rsidRPr="00386BB2">
        <w:rPr>
          <w:rFonts w:hint="cs"/>
          <w:cs/>
        </w:rPr>
        <w:t>โปรแกรมประยุกต์ (</w:t>
      </w:r>
      <w:r w:rsidRPr="00386BB2">
        <w:rPr>
          <w:rFonts w:hint="cs"/>
        </w:rPr>
        <w:t xml:space="preserve">API) </w:t>
      </w:r>
      <w:r w:rsidRPr="00386BB2">
        <w:rPr>
          <w:rFonts w:hint="cs"/>
          <w:cs/>
        </w:rPr>
        <w:t>ของกรมชลประทาน ซึ่งข้อมูลจะถูกรับส่งในรูปแบบโครงสร้างไฟล์เจสัน (</w:t>
      </w:r>
      <w:r w:rsidRPr="00386BB2">
        <w:rPr>
          <w:rFonts w:hint="cs"/>
        </w:rPr>
        <w:t xml:space="preserve">JavaScript Object Notation: JSON) </w:t>
      </w:r>
      <w:r w:rsidRPr="00386BB2">
        <w:rPr>
          <w:rFonts w:hint="cs"/>
          <w:cs/>
        </w:rPr>
        <w:t>เพื่อความสะดวกรวดเร็วในการส่งผ่านข้อมูลบนเครือข่าย</w:t>
      </w:r>
    </w:p>
    <w:p w14:paraId="38FD9012" w14:textId="77777777" w:rsidR="005A66E4" w:rsidRPr="00386BB2" w:rsidRDefault="00000000">
      <w:pPr>
        <w:pStyle w:val="4"/>
        <w:tabs>
          <w:tab w:val="left" w:pos="2552"/>
        </w:tabs>
        <w:ind w:firstLine="2127"/>
      </w:pPr>
      <w:r w:rsidRPr="00386BB2">
        <w:rPr>
          <w:rFonts w:hint="cs"/>
          <w:cs/>
        </w:rPr>
        <w:t xml:space="preserve">ขั้นตอนที่ </w:t>
      </w:r>
      <w:r w:rsidRPr="00386BB2">
        <w:rPr>
          <w:rFonts w:hint="cs"/>
        </w:rPr>
        <w:t>2</w:t>
      </w:r>
      <w:r w:rsidRPr="00386BB2">
        <w:rPr>
          <w:rFonts w:hint="cs"/>
          <w:cs/>
        </w:rPr>
        <w:t xml:space="preserve"> ดำเนินการตรวจสอบคุณภาพข้อมูลเพื่อจัดการกับค่าที่สูญหาย (</w:t>
      </w:r>
      <w:r w:rsidRPr="00386BB2">
        <w:rPr>
          <w:rFonts w:hint="cs"/>
        </w:rPr>
        <w:t xml:space="preserve">Missing Values) </w:t>
      </w:r>
      <w:r w:rsidRPr="00386BB2">
        <w:rPr>
          <w:rFonts w:hint="cs"/>
          <w:cs/>
        </w:rPr>
        <w:t>หรือค่าที่ผิดปกติ (</w:t>
      </w:r>
      <w:r w:rsidRPr="00386BB2">
        <w:rPr>
          <w:rFonts w:hint="cs"/>
        </w:rPr>
        <w:t xml:space="preserve">Outliers) </w:t>
      </w:r>
      <w:r w:rsidRPr="00386BB2">
        <w:rPr>
          <w:rFonts w:hint="cs"/>
          <w:cs/>
        </w:rPr>
        <w:t>จากนั้นจึงแปลงรูปแบบข้อมูล (</w:t>
      </w:r>
      <w:r w:rsidRPr="00386BB2">
        <w:rPr>
          <w:rFonts w:hint="cs"/>
        </w:rPr>
        <w:t xml:space="preserve">Data Transformation) </w:t>
      </w:r>
      <w:r w:rsidRPr="00386BB2">
        <w:rPr>
          <w:rFonts w:hint="cs"/>
          <w:cs/>
        </w:rPr>
        <w:t>ให้เป็นไฟล์นามสกุล .</w:t>
      </w:r>
      <w:proofErr w:type="spellStart"/>
      <w:r w:rsidRPr="00386BB2">
        <w:rPr>
          <w:rFonts w:hint="cs"/>
        </w:rPr>
        <w:t>arff</w:t>
      </w:r>
      <w:proofErr w:type="spellEnd"/>
      <w:r w:rsidRPr="00386BB2">
        <w:rPr>
          <w:rFonts w:hint="cs"/>
        </w:rPr>
        <w:t xml:space="preserve"> (Attribute-Relation File Format) </w:t>
      </w:r>
      <w:r w:rsidRPr="00386BB2">
        <w:rPr>
          <w:rFonts w:hint="cs"/>
          <w:cs/>
        </w:rPr>
        <w:t xml:space="preserve">ซึ่งเป็นรูปแบบที่ระบุความสัมพันธ์และชนิดของข้อมูลอย่างชัดเจน เพื่อนำไปใช้ในการวิเคราะห์ด้วยโปรแกรม </w:t>
      </w:r>
      <w:r w:rsidRPr="00386BB2">
        <w:rPr>
          <w:rFonts w:hint="cs"/>
        </w:rPr>
        <w:t xml:space="preserve">WEKA </w:t>
      </w:r>
      <w:r w:rsidRPr="00386BB2">
        <w:rPr>
          <w:rFonts w:hint="cs"/>
          <w:cs/>
        </w:rPr>
        <w:t>ในลำดับถัดไป</w:t>
      </w:r>
    </w:p>
    <w:p w14:paraId="728CC5BF" w14:textId="77777777" w:rsidR="005A66E4" w:rsidRPr="00386BB2" w:rsidRDefault="005A66E4">
      <w:pPr>
        <w:spacing w:line="240" w:lineRule="auto"/>
      </w:pPr>
    </w:p>
    <w:p w14:paraId="1D8B2DF8" w14:textId="77777777" w:rsidR="005A66E4" w:rsidRPr="00386BB2" w:rsidRDefault="00000000">
      <w:pPr>
        <w:pStyle w:val="4"/>
        <w:numPr>
          <w:ilvl w:val="3"/>
          <w:numId w:val="3"/>
        </w:numPr>
      </w:pPr>
      <w:r w:rsidRPr="00386BB2">
        <w:rPr>
          <w:rFonts w:hint="cs"/>
          <w:cs/>
        </w:rPr>
        <w:t>ส่วนประมวลผลโมเดล (</w:t>
      </w:r>
      <w:r w:rsidRPr="00386BB2">
        <w:rPr>
          <w:rFonts w:hint="cs"/>
        </w:rPr>
        <w:t>Modeling Layer)</w:t>
      </w:r>
    </w:p>
    <w:p w14:paraId="7F6F470D" w14:textId="77777777" w:rsidR="005A66E4" w:rsidRPr="00386BB2" w:rsidRDefault="00000000">
      <w:pPr>
        <w:pStyle w:val="4"/>
        <w:tabs>
          <w:tab w:val="left" w:pos="1985"/>
        </w:tabs>
      </w:pPr>
      <w:r w:rsidRPr="00386BB2">
        <w:rPr>
          <w:rFonts w:hint="cs"/>
          <w:cs/>
        </w:rPr>
        <w:tab/>
        <w:t>เป็นส่วนหลักในการสร้างและทดสอบประสิทธิภาพของโมเดลการเรียนรู้ของเครื่อง ประกอบด้วยขั้นตอนดังนี้</w:t>
      </w:r>
    </w:p>
    <w:p w14:paraId="6B05B442" w14:textId="77777777" w:rsidR="005A66E4" w:rsidRPr="00386BB2" w:rsidRDefault="00000000">
      <w:pPr>
        <w:pStyle w:val="4"/>
        <w:ind w:firstLine="1985"/>
      </w:pPr>
      <w:r w:rsidRPr="00386BB2">
        <w:rPr>
          <w:rFonts w:hint="cs"/>
          <w:cs/>
        </w:rPr>
        <w:lastRenderedPageBreak/>
        <w:t xml:space="preserve">ขั้นตอนที่ </w:t>
      </w:r>
      <w:r w:rsidRPr="00386BB2">
        <w:rPr>
          <w:rFonts w:hint="cs"/>
        </w:rPr>
        <w:t>1</w:t>
      </w:r>
      <w:r w:rsidRPr="00386BB2">
        <w:rPr>
          <w:rFonts w:hint="cs"/>
          <w:cs/>
        </w:rPr>
        <w:t xml:space="preserve"> ดำเนินการนำชุดข้อมูลที่ผ่านการจัดเตรียมแล้ว (</w:t>
      </w:r>
      <w:r w:rsidRPr="00386BB2">
        <w:rPr>
          <w:rFonts w:hint="cs"/>
        </w:rPr>
        <w:t xml:space="preserve">Processed ARFF) </w:t>
      </w:r>
      <w:r w:rsidRPr="00386BB2">
        <w:rPr>
          <w:rFonts w:hint="cs"/>
          <w:cs/>
        </w:rPr>
        <w:t xml:space="preserve">ซึ่งรวบรวมข้อมูลทั้งหมดเข้าด้วยกัน มาแบ่งออกเป็น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 xml:space="preserve">ส่วนด้วยเทคนิค </w:t>
      </w:r>
      <w:r w:rsidRPr="00386BB2">
        <w:rPr>
          <w:rFonts w:hint="cs"/>
        </w:rPr>
        <w:t xml:space="preserve">Percentage Split </w:t>
      </w:r>
      <w:r w:rsidRPr="00386BB2">
        <w:rPr>
          <w:rFonts w:hint="cs"/>
          <w:cs/>
        </w:rPr>
        <w:t xml:space="preserve">ในอัตราส่วน </w:t>
      </w:r>
      <w:r w:rsidRPr="00386BB2">
        <w:rPr>
          <w:rFonts w:hint="cs"/>
        </w:rPr>
        <w:t xml:space="preserve">80:20 </w:t>
      </w:r>
      <w:r w:rsidRPr="00386BB2">
        <w:rPr>
          <w:rFonts w:hint="cs"/>
          <w:cs/>
        </w:rPr>
        <w:t>ได้แก่ ข้อมูลสำหรับฝึกสอน (</w:t>
      </w:r>
      <w:r w:rsidRPr="00386BB2">
        <w:rPr>
          <w:rFonts w:hint="cs"/>
        </w:rPr>
        <w:t xml:space="preserve">Training Set) </w:t>
      </w:r>
      <w:r w:rsidRPr="00386BB2">
        <w:rPr>
          <w:rFonts w:hint="cs"/>
          <w:cs/>
        </w:rPr>
        <w:t xml:space="preserve">สัดส่วนร้อยละ </w:t>
      </w:r>
      <w:r w:rsidRPr="00386BB2">
        <w:rPr>
          <w:rFonts w:hint="cs"/>
        </w:rPr>
        <w:t xml:space="preserve">80 </w:t>
      </w:r>
      <w:r w:rsidRPr="00386BB2">
        <w:rPr>
          <w:rFonts w:hint="cs"/>
          <w:cs/>
        </w:rPr>
        <w:t>และข้อมูลสำหรับทดสอบ (</w:t>
      </w:r>
      <w:r w:rsidRPr="00386BB2">
        <w:rPr>
          <w:rFonts w:hint="cs"/>
        </w:rPr>
        <w:t xml:space="preserve">Testing Set) </w:t>
      </w:r>
      <w:r w:rsidRPr="00386BB2">
        <w:rPr>
          <w:rFonts w:hint="cs"/>
          <w:cs/>
        </w:rPr>
        <w:t xml:space="preserve">สัดส่วนร้อยละ </w:t>
      </w:r>
      <w:r w:rsidRPr="00386BB2">
        <w:rPr>
          <w:rFonts w:hint="cs"/>
        </w:rPr>
        <w:t xml:space="preserve">20 </w:t>
      </w:r>
      <w:r w:rsidRPr="00386BB2">
        <w:rPr>
          <w:rFonts w:hint="cs"/>
          <w:cs/>
        </w:rPr>
        <w:t>เพื่อประเมินความสามารถในการพยากรณ์ข้อมูลในอนาคต</w:t>
      </w:r>
    </w:p>
    <w:p w14:paraId="54E12F9A" w14:textId="77777777" w:rsidR="005A66E4" w:rsidRPr="00386BB2" w:rsidRDefault="00000000">
      <w:pPr>
        <w:pStyle w:val="4"/>
        <w:ind w:firstLine="1985"/>
      </w:pPr>
      <w:r w:rsidRPr="00386BB2">
        <w:rPr>
          <w:rFonts w:hint="cs"/>
          <w:cs/>
        </w:rPr>
        <w:t xml:space="preserve">ขั้นตอนที่ </w:t>
      </w:r>
      <w:r w:rsidRPr="00386BB2">
        <w:rPr>
          <w:rFonts w:hint="cs"/>
        </w:rPr>
        <w:t>2</w:t>
      </w:r>
      <w:r w:rsidRPr="00386BB2">
        <w:rPr>
          <w:rFonts w:hint="cs"/>
          <w:cs/>
        </w:rPr>
        <w:t xml:space="preserve"> นำข้อมูลเข้าสู่กระบวนการฝึกสอนด้วยอัลกอริทึมการเรียนรู้ของเครื่องแบบมีผู้สอน (</w:t>
      </w:r>
      <w:r w:rsidRPr="00386BB2">
        <w:rPr>
          <w:rFonts w:hint="cs"/>
        </w:rPr>
        <w:t xml:space="preserve">Supervised Learning) </w:t>
      </w:r>
      <w:r w:rsidRPr="00386BB2">
        <w:rPr>
          <w:rFonts w:hint="cs"/>
          <w:cs/>
        </w:rPr>
        <w:t>จำนวน 3 รูปแบบ ได้แก่ เรนดอม</w:t>
      </w:r>
      <w:proofErr w:type="spellStart"/>
      <w:r w:rsidRPr="00386BB2">
        <w:rPr>
          <w:rFonts w:hint="cs"/>
          <w:cs/>
        </w:rPr>
        <w:t>ฟอเร</w:t>
      </w:r>
      <w:proofErr w:type="spellEnd"/>
      <w:r w:rsidRPr="00386BB2">
        <w:rPr>
          <w:rFonts w:hint="cs"/>
          <w:cs/>
        </w:rPr>
        <w:t>สต์ (</w:t>
      </w:r>
      <w:r w:rsidRPr="00386BB2">
        <w:rPr>
          <w:rFonts w:hint="cs"/>
        </w:rPr>
        <w:t xml:space="preserve">Random Forest), </w:t>
      </w:r>
      <w:r w:rsidRPr="00386BB2">
        <w:rPr>
          <w:rFonts w:hint="cs"/>
          <w:cs/>
        </w:rPr>
        <w:t>ต้นไม้ตัดสินใจ (</w:t>
      </w:r>
      <w:r w:rsidRPr="00386BB2">
        <w:rPr>
          <w:rFonts w:hint="cs"/>
        </w:rPr>
        <w:t>J</w:t>
      </w:r>
      <w:r w:rsidRPr="00386BB2">
        <w:rPr>
          <w:rFonts w:hint="cs"/>
          <w:cs/>
        </w:rPr>
        <w:t>48) และการถดถอย</w:t>
      </w:r>
      <w:proofErr w:type="spellStart"/>
      <w:r w:rsidRPr="00386BB2">
        <w:rPr>
          <w:rFonts w:hint="cs"/>
          <w:cs/>
        </w:rPr>
        <w:t>โล</w:t>
      </w:r>
      <w:proofErr w:type="spellEnd"/>
      <w:r w:rsidRPr="00386BB2">
        <w:rPr>
          <w:rFonts w:hint="cs"/>
          <w:cs/>
        </w:rPr>
        <w:t>จิสติก (</w:t>
      </w:r>
      <w:r w:rsidRPr="00386BB2">
        <w:rPr>
          <w:rFonts w:hint="cs"/>
        </w:rPr>
        <w:t xml:space="preserve">Logistic Regression) </w:t>
      </w:r>
      <w:r w:rsidRPr="00386BB2">
        <w:rPr>
          <w:rFonts w:hint="cs"/>
          <w:cs/>
        </w:rPr>
        <w:t>เพื่อเปรียบเทียบหาความเหมาะสมของแต่ละอัลกอริทึมต่อชุดข้อมูลสถานการณ์น้ำ</w:t>
      </w:r>
    </w:p>
    <w:p w14:paraId="5DEC08E0" w14:textId="77777777" w:rsidR="005A66E4" w:rsidRPr="00386BB2" w:rsidRDefault="00000000">
      <w:pPr>
        <w:pStyle w:val="4"/>
        <w:ind w:firstLine="1985"/>
      </w:pPr>
      <w:r w:rsidRPr="00386BB2">
        <w:rPr>
          <w:rFonts w:hint="cs"/>
          <w:cs/>
        </w:rPr>
        <w:t xml:space="preserve">ขั้นตอนที่ </w:t>
      </w:r>
      <w:r w:rsidRPr="00386BB2">
        <w:rPr>
          <w:rFonts w:hint="cs"/>
        </w:rPr>
        <w:t>3</w:t>
      </w:r>
      <w:r w:rsidRPr="00386BB2">
        <w:rPr>
          <w:rFonts w:hint="cs"/>
          <w:cs/>
        </w:rPr>
        <w:t xml:space="preserve"> ตรวจสอบคุณภาพของแบบจำลองด้วยตัวชี้วัดประสิทธิภาพ (</w:t>
      </w:r>
      <w:r w:rsidRPr="00386BB2">
        <w:rPr>
          <w:rFonts w:hint="cs"/>
        </w:rPr>
        <w:t xml:space="preserve">Performance Metrics) </w:t>
      </w:r>
      <w:r w:rsidRPr="00386BB2">
        <w:rPr>
          <w:rFonts w:hint="cs"/>
          <w:cs/>
        </w:rPr>
        <w:t>สำหรับงานจำแนกประเภท (</w:t>
      </w:r>
      <w:r w:rsidRPr="00386BB2">
        <w:rPr>
          <w:rFonts w:hint="cs"/>
        </w:rPr>
        <w:t xml:space="preserve">Classification) </w:t>
      </w:r>
      <w:r w:rsidRPr="00386BB2">
        <w:rPr>
          <w:rFonts w:hint="cs"/>
          <w:cs/>
        </w:rPr>
        <w:t>ประกอบด้วยค่าความถูกต้อง (</w:t>
      </w:r>
      <w:r w:rsidRPr="00386BB2">
        <w:rPr>
          <w:rFonts w:hint="cs"/>
        </w:rPr>
        <w:t xml:space="preserve">Accuracy) </w:t>
      </w:r>
      <w:r w:rsidRPr="00386BB2">
        <w:rPr>
          <w:rFonts w:hint="cs"/>
          <w:cs/>
        </w:rPr>
        <w:t>ค่าความแม่นยำ (</w:t>
      </w:r>
      <w:r w:rsidRPr="00386BB2">
        <w:rPr>
          <w:rFonts w:hint="cs"/>
        </w:rPr>
        <w:t xml:space="preserve">Precision) </w:t>
      </w:r>
      <w:r w:rsidRPr="00386BB2">
        <w:rPr>
          <w:rFonts w:hint="cs"/>
          <w:cs/>
        </w:rPr>
        <w:t>ค่าความครอบคลุม (</w:t>
      </w:r>
      <w:r w:rsidRPr="00386BB2">
        <w:rPr>
          <w:rFonts w:hint="cs"/>
        </w:rPr>
        <w:t xml:space="preserve">Recall) </w:t>
      </w:r>
      <w:r w:rsidRPr="00386BB2">
        <w:rPr>
          <w:rFonts w:hint="cs"/>
          <w:cs/>
        </w:rPr>
        <w:t xml:space="preserve">และค่า </w:t>
      </w:r>
      <w:r w:rsidRPr="00386BB2">
        <w:rPr>
          <w:rFonts w:hint="cs"/>
        </w:rPr>
        <w:t>F</w:t>
      </w:r>
      <w:r w:rsidRPr="00386BB2">
        <w:rPr>
          <w:rFonts w:hint="cs"/>
          <w:cs/>
        </w:rPr>
        <w:t>1-</w:t>
      </w:r>
      <w:r w:rsidRPr="00386BB2">
        <w:rPr>
          <w:rFonts w:hint="cs"/>
        </w:rPr>
        <w:t xml:space="preserve">score </w:t>
      </w:r>
      <w:r w:rsidRPr="00386BB2">
        <w:rPr>
          <w:rFonts w:hint="cs"/>
          <w:cs/>
        </w:rPr>
        <w:t>เพื่อใช้ในการคัดเลือกแบบจำลองที่มีประสิทธิภาพสูงสุดเป็นโมเดลหลักของระบบ</w:t>
      </w:r>
    </w:p>
    <w:p w14:paraId="431D62B9" w14:textId="77777777" w:rsidR="005A66E4" w:rsidRPr="00386BB2" w:rsidRDefault="00000000">
      <w:pPr>
        <w:pStyle w:val="3"/>
        <w:numPr>
          <w:ilvl w:val="3"/>
          <w:numId w:val="3"/>
        </w:numPr>
      </w:pPr>
      <w:r w:rsidRPr="00386BB2">
        <w:rPr>
          <w:rFonts w:hint="cs"/>
          <w:cs/>
        </w:rPr>
        <w:t>ส่วนการนำเสนอข้อมูล (</w:t>
      </w:r>
      <w:r w:rsidRPr="00386BB2">
        <w:rPr>
          <w:rFonts w:hint="cs"/>
        </w:rPr>
        <w:t>Presentation Layer)</w:t>
      </w:r>
    </w:p>
    <w:p w14:paraId="59613BE1" w14:textId="77777777" w:rsidR="005A66E4" w:rsidRPr="00386BB2" w:rsidRDefault="00000000">
      <w:pPr>
        <w:pStyle w:val="3"/>
        <w:ind w:firstLine="1986"/>
      </w:pPr>
      <w:r w:rsidRPr="00386BB2">
        <w:rPr>
          <w:rFonts w:hint="cs"/>
          <w:cs/>
        </w:rPr>
        <w:t>ทำหน้าที่ในการนำเสนอผลการพยากรณ์และข้อมูลสถิติแก่ผู้ใช้งานผ่านระบบเว็บแอปพลิเคชัน เพื่อสนับสนุนการตัดสินใจบริหารจัดการน้ำ โดยมีรายละเอียดดังนี้</w:t>
      </w:r>
    </w:p>
    <w:p w14:paraId="02431D6E" w14:textId="77777777" w:rsidR="005A66E4" w:rsidRPr="00386BB2" w:rsidRDefault="00000000">
      <w:pPr>
        <w:pStyle w:val="3"/>
        <w:ind w:firstLine="1986"/>
      </w:pPr>
      <w:r w:rsidRPr="00386BB2">
        <w:rPr>
          <w:rFonts w:hint="cs"/>
          <w:cs/>
        </w:rPr>
        <w:t>การจัดเก็บข้อมูล (</w:t>
      </w:r>
      <w:r w:rsidRPr="00386BB2">
        <w:rPr>
          <w:rFonts w:hint="cs"/>
        </w:rPr>
        <w:t xml:space="preserve">Database Storage) </w:t>
      </w:r>
      <w:r w:rsidRPr="00386BB2">
        <w:rPr>
          <w:rFonts w:hint="cs"/>
          <w:cs/>
        </w:rPr>
        <w:t xml:space="preserve">ทำหน้าที่จัดเก็บข้อมูลปริมาณน้ำจริงที่ดึงมาจากแหล่งข้อมูล และผลการพยากรณ์ที่ได้จากโมเดลลงในระบบฐานข้อมูล </w:t>
      </w:r>
      <w:r w:rsidRPr="00386BB2">
        <w:rPr>
          <w:rFonts w:hint="cs"/>
        </w:rPr>
        <w:t xml:space="preserve">MySQL </w:t>
      </w:r>
      <w:r w:rsidRPr="00386BB2">
        <w:rPr>
          <w:rFonts w:hint="cs"/>
          <w:cs/>
        </w:rPr>
        <w:t>เพื่อเตรียมพร้อมสำหรับการดึงไปแสดงผลบนหน้าจอ</w:t>
      </w:r>
    </w:p>
    <w:p w14:paraId="63CCADA5" w14:textId="77777777" w:rsidR="005A66E4" w:rsidRPr="00386BB2" w:rsidRDefault="00000000">
      <w:pPr>
        <w:pStyle w:val="3"/>
        <w:ind w:firstLine="1986"/>
      </w:pP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 (</w:t>
      </w:r>
      <w:r w:rsidRPr="00386BB2">
        <w:rPr>
          <w:rFonts w:hint="cs"/>
        </w:rPr>
        <w:t xml:space="preserve">Web Dashboard) </w:t>
      </w:r>
      <w:r w:rsidRPr="00386BB2">
        <w:rPr>
          <w:rFonts w:hint="cs"/>
          <w:cs/>
        </w:rPr>
        <w:t>เป็นส่วนอินเทอร</w:t>
      </w:r>
      <w:proofErr w:type="spellStart"/>
      <w:r w:rsidRPr="00386BB2">
        <w:rPr>
          <w:rFonts w:hint="cs"/>
          <w:cs/>
        </w:rPr>
        <w:t>์เฟซ</w:t>
      </w:r>
      <w:proofErr w:type="spellEnd"/>
      <w:r w:rsidRPr="00386BB2">
        <w:rPr>
          <w:rFonts w:hint="cs"/>
          <w:cs/>
        </w:rPr>
        <w:t>สำหรับผู้ใช้งาน (</w:t>
      </w:r>
      <w:r w:rsidRPr="00386BB2">
        <w:rPr>
          <w:rFonts w:hint="cs"/>
        </w:rPr>
        <w:t xml:space="preserve">User Interface) </w:t>
      </w:r>
      <w:r w:rsidRPr="00386BB2">
        <w:rPr>
          <w:rFonts w:hint="cs"/>
          <w:cs/>
        </w:rPr>
        <w:t xml:space="preserve">ที่พัฒนาด้วยภาษา </w:t>
      </w:r>
      <w:r w:rsidRPr="00386BB2">
        <w:rPr>
          <w:rFonts w:hint="cs"/>
        </w:rPr>
        <w:t xml:space="preserve">Python </w:t>
      </w:r>
      <w:r w:rsidRPr="00386BB2">
        <w:rPr>
          <w:rFonts w:hint="cs"/>
          <w:cs/>
        </w:rPr>
        <w:t>โดยทำหน้าที่รับแบบจำลองที่ผ่านการคัดเลือก (</w:t>
      </w:r>
      <w:r w:rsidRPr="00386BB2">
        <w:rPr>
          <w:rFonts w:hint="cs"/>
        </w:rPr>
        <w:t xml:space="preserve">Best Model) </w:t>
      </w:r>
      <w:r w:rsidRPr="00386BB2">
        <w:rPr>
          <w:rFonts w:hint="cs"/>
          <w:cs/>
        </w:rPr>
        <w:t>เข้ามาเพื่อใช้ในการพยากรณ์สถานการณ์น้ำจากข้อมูลล่าสุด</w:t>
      </w:r>
    </w:p>
    <w:p w14:paraId="3E2E84FC" w14:textId="77777777" w:rsidR="005A66E4" w:rsidRPr="00386BB2" w:rsidRDefault="00000000">
      <w:pPr>
        <w:pStyle w:val="3"/>
        <w:ind w:firstLine="1986"/>
      </w:pPr>
      <w:r w:rsidRPr="00386BB2">
        <w:rPr>
          <w:rFonts w:hint="cs"/>
          <w:cs/>
        </w:rPr>
        <w:t>การแสดงภาพข้อมูล (</w:t>
      </w:r>
      <w:r w:rsidRPr="00386BB2">
        <w:rPr>
          <w:rFonts w:hint="cs"/>
        </w:rPr>
        <w:t xml:space="preserve">Visualization) </w:t>
      </w:r>
      <w:r w:rsidRPr="00386BB2">
        <w:rPr>
          <w:rFonts w:hint="cs"/>
          <w:cs/>
        </w:rPr>
        <w:t>นำเสนอข้อมูลสถิติและสถานการณ์น้ำในรูปแบบกราฟ (</w:t>
      </w:r>
      <w:r w:rsidRPr="00386BB2">
        <w:rPr>
          <w:rFonts w:hint="cs"/>
        </w:rPr>
        <w:t xml:space="preserve">Charts/Graphs) </w:t>
      </w:r>
      <w:r w:rsidRPr="00386BB2">
        <w:rPr>
          <w:rFonts w:hint="cs"/>
          <w:cs/>
        </w:rPr>
        <w:t>ที่เข้าใจง่าย ทั้งในรูปแบบรายสัปดาห์ (</w:t>
      </w:r>
      <w:r w:rsidRPr="00386BB2">
        <w:rPr>
          <w:rFonts w:hint="cs"/>
        </w:rPr>
        <w:t xml:space="preserve">Weekly) </w:t>
      </w:r>
      <w:r w:rsidRPr="00386BB2">
        <w:rPr>
          <w:rFonts w:hint="cs"/>
          <w:cs/>
        </w:rPr>
        <w:t>และรายเดือน (</w:t>
      </w:r>
      <w:r w:rsidRPr="00386BB2">
        <w:rPr>
          <w:rFonts w:hint="cs"/>
        </w:rPr>
        <w:t xml:space="preserve">Monthly) </w:t>
      </w:r>
      <w:r w:rsidRPr="00386BB2">
        <w:rPr>
          <w:rFonts w:hint="cs"/>
          <w:cs/>
        </w:rPr>
        <w:t>เพื่อให้เห็นแนวโน้มการเปลี่ยนแปลงของระดับน้ำ</w:t>
      </w:r>
    </w:p>
    <w:p w14:paraId="2619B0E3" w14:textId="3DFB775B" w:rsidR="005A66E4" w:rsidRPr="0061551B" w:rsidRDefault="00000000" w:rsidP="0061551B">
      <w:pPr>
        <w:pStyle w:val="3"/>
        <w:ind w:firstLine="1986"/>
      </w:pPr>
      <w:r w:rsidRPr="00386BB2">
        <w:rPr>
          <w:rFonts w:hint="cs"/>
          <w:cs/>
        </w:rPr>
        <w:t>การจำแนกระดับความเสี่ยง (</w:t>
      </w:r>
      <w:r w:rsidRPr="00386BB2">
        <w:rPr>
          <w:rFonts w:hint="cs"/>
        </w:rPr>
        <w:t xml:space="preserve">Risk Level Classification) </w:t>
      </w:r>
      <w:r w:rsidRPr="00386BB2">
        <w:rPr>
          <w:rFonts w:hint="cs"/>
          <w:cs/>
        </w:rPr>
        <w:t xml:space="preserve">แสดงผลลัพธ์สุดท้ายจากการพยากรณ์โดยระบุระดับความเสี่ยงของอ่างเก็บน้ำเป็น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>ระดับ ได้แก่ เสี่ยงน้ำแห้ง ปกติ และเสี่ยงน้ำล้น ตามเกณฑ์ที่กำหนดไว้ในขอบเขตโครงงาน</w:t>
      </w:r>
    </w:p>
    <w:p w14:paraId="42A3C96F" w14:textId="77777777" w:rsidR="005A66E4" w:rsidRPr="0061551B" w:rsidRDefault="00000000" w:rsidP="0061551B">
      <w:pPr>
        <w:pStyle w:val="3"/>
      </w:pPr>
      <w:r w:rsidRPr="0061551B">
        <w:rPr>
          <w:rFonts w:hint="cs"/>
        </w:rPr>
        <w:t xml:space="preserve">3.2.2 </w:t>
      </w:r>
      <w:r w:rsidRPr="0061551B">
        <w:rPr>
          <w:rFonts w:hint="cs"/>
          <w:cs/>
        </w:rPr>
        <w:t>การออกแบบฐานข้อมูล (</w:t>
      </w:r>
      <w:r w:rsidRPr="0061551B">
        <w:rPr>
          <w:rFonts w:hint="cs"/>
        </w:rPr>
        <w:t>Database Design)</w:t>
      </w:r>
    </w:p>
    <w:p w14:paraId="2073806B" w14:textId="77777777" w:rsidR="005A66E4" w:rsidRPr="00386BB2" w:rsidRDefault="00000000" w:rsidP="0061551B">
      <w:pPr>
        <w:ind w:firstLine="1080"/>
      </w:pPr>
      <w:r w:rsidRPr="00386BB2">
        <w:rPr>
          <w:rFonts w:hint="cs"/>
          <w:cs/>
        </w:rPr>
        <w:t>ระบบมีการจัดเก็บข้อมูลในรูปแบบฐานข้อมูลเชิงสัมพันธ์ (</w:t>
      </w:r>
      <w:r w:rsidRPr="00386BB2">
        <w:rPr>
          <w:rFonts w:hint="cs"/>
        </w:rPr>
        <w:t xml:space="preserve">Relational Database) </w:t>
      </w:r>
      <w:r w:rsidRPr="00386BB2">
        <w:rPr>
          <w:rFonts w:hint="cs"/>
          <w:cs/>
        </w:rPr>
        <w:t>โดยออกแบบโครงสร้างตารางข้อมูลและกำหนดความสัมพันธ์ระหว่างเอนทิตี (</w:t>
      </w:r>
      <w:r w:rsidRPr="00386BB2">
        <w:rPr>
          <w:rFonts w:hint="cs"/>
        </w:rPr>
        <w:t xml:space="preserve">Entity Relationship) </w:t>
      </w:r>
      <w:r w:rsidRPr="00386BB2">
        <w:rPr>
          <w:rFonts w:hint="cs"/>
          <w:cs/>
        </w:rPr>
        <w:t>เพื่อให้รองรับการแสดงผลข้อมูลย้อนหลังและการพยากรณ์ล่วงหน้าบน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 ดังภาพที่ 3.3</w:t>
      </w:r>
    </w:p>
    <w:p w14:paraId="0A123B3A" w14:textId="77777777" w:rsidR="005A66E4" w:rsidRPr="00386BB2" w:rsidRDefault="005A66E4">
      <w:pPr>
        <w:pStyle w:val="3"/>
        <w:jc w:val="center"/>
        <w:rPr>
          <w:b/>
          <w:bCs/>
        </w:rPr>
      </w:pPr>
    </w:p>
    <w:p w14:paraId="7876D5F1" w14:textId="77777777" w:rsidR="005A66E4" w:rsidRPr="00386BB2" w:rsidRDefault="00000000">
      <w:pPr>
        <w:spacing w:line="240" w:lineRule="auto"/>
        <w:jc w:val="center"/>
      </w:pPr>
      <w:r w:rsidRPr="00386BB2">
        <w:rPr>
          <w:rFonts w:hint="cs"/>
          <w:noProof/>
        </w:rPr>
        <w:drawing>
          <wp:inline distT="0" distB="0" distL="0" distR="0" wp14:anchorId="21F2D43D" wp14:editId="4E842417">
            <wp:extent cx="2472690" cy="1692998"/>
            <wp:effectExtent l="0" t="0" r="3810" b="2540"/>
            <wp:docPr id="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1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771" cy="1704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A6F66" w14:textId="77777777" w:rsidR="005A66E4" w:rsidRPr="00386BB2" w:rsidRDefault="005A66E4">
      <w:pPr>
        <w:spacing w:line="240" w:lineRule="auto"/>
      </w:pPr>
    </w:p>
    <w:p w14:paraId="7F903E71" w14:textId="77777777" w:rsidR="005A66E4" w:rsidRPr="00386BB2" w:rsidRDefault="00000000">
      <w:pPr>
        <w:pStyle w:val="3"/>
        <w:jc w:val="center"/>
      </w:pPr>
      <w:r w:rsidRPr="00386BB2">
        <w:rPr>
          <w:rFonts w:hint="cs"/>
          <w:b/>
          <w:bCs/>
          <w:cs/>
        </w:rPr>
        <w:t xml:space="preserve">ภาพที่ </w:t>
      </w:r>
      <w:r w:rsidRPr="00386BB2">
        <w:rPr>
          <w:rFonts w:hint="cs"/>
          <w:b/>
          <w:bCs/>
        </w:rPr>
        <w:t>3.</w:t>
      </w:r>
      <w:r w:rsidRPr="00386BB2">
        <w:rPr>
          <w:rFonts w:hint="cs"/>
          <w:b/>
          <w:bCs/>
          <w:cs/>
        </w:rPr>
        <w:t>3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แผนภาพความสัมพันธ์ของฐานข้อมูล</w:t>
      </w:r>
    </w:p>
    <w:p w14:paraId="5BB88391" w14:textId="77777777" w:rsidR="005A66E4" w:rsidRPr="00386BB2" w:rsidRDefault="005A66E4"/>
    <w:p w14:paraId="509C2EA9" w14:textId="77777777" w:rsidR="005A66E4" w:rsidRPr="00386BB2" w:rsidRDefault="00000000">
      <w:pPr>
        <w:spacing w:line="240" w:lineRule="auto"/>
        <w:ind w:firstLine="1276"/>
        <w:jc w:val="thaiDistribute"/>
      </w:pPr>
      <w:r w:rsidRPr="00386BB2">
        <w:rPr>
          <w:rFonts w:hint="cs"/>
          <w:cs/>
        </w:rPr>
        <w:t xml:space="preserve">จากภาพที่ 3.3 ระบบจัดเก็บข้อมูลในรูปแบบฐานข้อมูลเชิงสัมพันธ์ โดยแบ่งเป็น 3 ตารางหลัก ได้แก่ ตาราง </w:t>
      </w:r>
      <w:proofErr w:type="spellStart"/>
      <w:r w:rsidRPr="00386BB2">
        <w:rPr>
          <w:rFonts w:hint="cs"/>
          <w:cs/>
        </w:rPr>
        <w:t>dam</w:t>
      </w:r>
      <w:proofErr w:type="spellEnd"/>
      <w:r w:rsidRPr="00386BB2">
        <w:rPr>
          <w:rFonts w:hint="cs"/>
          <w:cs/>
        </w:rPr>
        <w:t>_</w:t>
      </w:r>
      <w:proofErr w:type="spellStart"/>
      <w:r w:rsidRPr="00386BB2">
        <w:rPr>
          <w:rFonts w:hint="cs"/>
          <w:cs/>
        </w:rPr>
        <w:t>info</w:t>
      </w:r>
      <w:proofErr w:type="spellEnd"/>
      <w:r w:rsidRPr="00386BB2">
        <w:rPr>
          <w:rFonts w:hint="cs"/>
          <w:cs/>
        </w:rPr>
        <w:t xml:space="preserve"> ตาราง </w:t>
      </w:r>
      <w:proofErr w:type="spellStart"/>
      <w:r w:rsidRPr="00386BB2">
        <w:rPr>
          <w:rFonts w:hint="cs"/>
          <w:cs/>
        </w:rPr>
        <w:t>dam</w:t>
      </w:r>
      <w:proofErr w:type="spellEnd"/>
      <w:r w:rsidRPr="00386BB2">
        <w:rPr>
          <w:rFonts w:hint="cs"/>
          <w:cs/>
        </w:rPr>
        <w:t>_</w:t>
      </w:r>
      <w:proofErr w:type="spellStart"/>
      <w:r w:rsidRPr="00386BB2">
        <w:rPr>
          <w:rFonts w:hint="cs"/>
          <w:cs/>
        </w:rPr>
        <w:t>daily</w:t>
      </w:r>
      <w:proofErr w:type="spellEnd"/>
      <w:r w:rsidRPr="00386BB2">
        <w:rPr>
          <w:rFonts w:hint="cs"/>
          <w:cs/>
        </w:rPr>
        <w:t xml:space="preserve"> และตาราง </w:t>
      </w:r>
      <w:proofErr w:type="spellStart"/>
      <w:r w:rsidRPr="00386BB2">
        <w:rPr>
          <w:rFonts w:hint="cs"/>
          <w:cs/>
        </w:rPr>
        <w:t>users</w:t>
      </w:r>
      <w:proofErr w:type="spellEnd"/>
      <w:r w:rsidRPr="00386BB2">
        <w:rPr>
          <w:rFonts w:hint="cs"/>
          <w:cs/>
        </w:rPr>
        <w:t xml:space="preserve"> เพื่อรองรับการแสดงผลข้อมูลย้อนหลัง และการจัดเก็บบัญชีผู้ใช้งานสำหรับเข้าสู่ระบบ ซึ่งความสัมพันธ์ระหว่างตารางมีดังนี้</w:t>
      </w:r>
    </w:p>
    <w:p w14:paraId="12B6F332" w14:textId="77777777" w:rsidR="005A66E4" w:rsidRPr="00386BB2" w:rsidRDefault="00000000" w:rsidP="0061551B">
      <w:pPr>
        <w:pStyle w:val="4"/>
        <w:rPr>
          <w:rFonts w:eastAsia="Times New Roman"/>
        </w:rPr>
      </w:pPr>
      <w:r w:rsidRPr="00386BB2">
        <w:rPr>
          <w:rFonts w:hint="cs"/>
          <w:cs/>
        </w:rPr>
        <w:t xml:space="preserve">3.2.2.1 ความสัมพันธ์ระหว่าง </w:t>
      </w:r>
      <w:proofErr w:type="spellStart"/>
      <w:r w:rsidRPr="00386BB2">
        <w:rPr>
          <w:rFonts w:hint="cs"/>
          <w:cs/>
        </w:rPr>
        <w:t>dam</w:t>
      </w:r>
      <w:proofErr w:type="spellEnd"/>
      <w:r w:rsidRPr="00386BB2">
        <w:rPr>
          <w:rFonts w:hint="cs"/>
          <w:cs/>
        </w:rPr>
        <w:t>_</w:t>
      </w:r>
      <w:proofErr w:type="spellStart"/>
      <w:r w:rsidRPr="00386BB2">
        <w:rPr>
          <w:rFonts w:hint="cs"/>
          <w:cs/>
        </w:rPr>
        <w:t>info</w:t>
      </w:r>
      <w:proofErr w:type="spellEnd"/>
      <w:r w:rsidRPr="00386BB2">
        <w:rPr>
          <w:rFonts w:hint="cs"/>
          <w:cs/>
        </w:rPr>
        <w:t xml:space="preserve"> และ </w:t>
      </w:r>
      <w:proofErr w:type="spellStart"/>
      <w:r w:rsidRPr="00386BB2">
        <w:rPr>
          <w:rFonts w:hint="cs"/>
          <w:cs/>
        </w:rPr>
        <w:t>dam</w:t>
      </w:r>
      <w:proofErr w:type="spellEnd"/>
      <w:r w:rsidRPr="00386BB2">
        <w:rPr>
          <w:rFonts w:hint="cs"/>
          <w:cs/>
        </w:rPr>
        <w:t>_</w:t>
      </w:r>
      <w:proofErr w:type="spellStart"/>
      <w:r w:rsidRPr="00386BB2">
        <w:rPr>
          <w:rFonts w:hint="cs"/>
          <w:cs/>
        </w:rPr>
        <w:t>daily</w:t>
      </w:r>
      <w:proofErr w:type="spellEnd"/>
      <w:r w:rsidRPr="00386BB2">
        <w:rPr>
          <w:rFonts w:hint="cs"/>
          <w:cs/>
        </w:rPr>
        <w:t xml:space="preserve"> (1:N)</w:t>
      </w:r>
    </w:p>
    <w:p w14:paraId="0F9C8AED" w14:textId="77777777" w:rsidR="005A66E4" w:rsidRPr="00386BB2" w:rsidRDefault="00000000">
      <w:pPr>
        <w:pStyle w:val="aa"/>
        <w:spacing w:line="240" w:lineRule="auto"/>
        <w:ind w:left="720" w:firstLine="1265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คีย์หลัก (PK): 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info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id</w:t>
      </w:r>
      <w:proofErr w:type="spellEnd"/>
    </w:p>
    <w:p w14:paraId="038A5DB3" w14:textId="77777777" w:rsidR="005A66E4" w:rsidRPr="00386BB2" w:rsidRDefault="00000000">
      <w:pPr>
        <w:pStyle w:val="aa"/>
        <w:spacing w:line="240" w:lineRule="auto"/>
        <w:ind w:left="720" w:firstLine="1265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คีย์นอก (FK): 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daily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id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6BB2">
        <w:rPr>
          <w:rFonts w:ascii="Arial" w:hAnsi="Arial" w:cs="Arial" w:hint="cs"/>
          <w:sz w:val="32"/>
          <w:szCs w:val="32"/>
          <w:cs/>
        </w:rPr>
        <w:t>→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info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id</w:t>
      </w:r>
      <w:proofErr w:type="spellEnd"/>
    </w:p>
    <w:p w14:paraId="0BF73FD7" w14:textId="3E695734" w:rsidR="005A66E4" w:rsidRPr="0061551B" w:rsidRDefault="00000000" w:rsidP="0061551B">
      <w:pPr>
        <w:pStyle w:val="aa"/>
        <w:spacing w:line="240" w:lineRule="auto"/>
        <w:ind w:left="3119" w:hanging="1134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ความสัมพันธ์: อ่างเก็บน้ำ 1 แห่ง (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info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) สามารถมีข้อมูลสถานการณ์น้ำรายวัน (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dam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daily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) ได้หลายรายการตามช่วงเวลาที่ตรวจวัด</w:t>
      </w:r>
    </w:p>
    <w:p w14:paraId="2758DE05" w14:textId="77777777" w:rsidR="005A66E4" w:rsidRPr="00386BB2" w:rsidRDefault="00000000" w:rsidP="0061551B">
      <w:pPr>
        <w:pStyle w:val="3"/>
      </w:pPr>
      <w:r w:rsidRPr="00386BB2">
        <w:rPr>
          <w:rFonts w:hint="cs"/>
        </w:rPr>
        <w:t xml:space="preserve">3.2.3 </w:t>
      </w:r>
      <w:r w:rsidRPr="00386BB2">
        <w:rPr>
          <w:rFonts w:hint="cs"/>
          <w:cs/>
        </w:rPr>
        <w:t>การออกแบบส่วนติดต่อผู้ใช้ (</w:t>
      </w:r>
      <w:r w:rsidRPr="00386BB2">
        <w:rPr>
          <w:rFonts w:hint="cs"/>
        </w:rPr>
        <w:t>User Interface Design)</w:t>
      </w:r>
    </w:p>
    <w:p w14:paraId="174A2CAA" w14:textId="2DB2D59D" w:rsidR="005A66E4" w:rsidRPr="00386BB2" w:rsidRDefault="00000000" w:rsidP="0061551B">
      <w:pPr>
        <w:ind w:firstLine="1080"/>
      </w:pPr>
      <w:r w:rsidRPr="00386BB2">
        <w:rPr>
          <w:rFonts w:hint="cs"/>
          <w:cs/>
        </w:rPr>
        <w:t>ผู้จัดทำได้ออกแบบส่วนติดต่อผู้ใช้ของระบบพยากรณ์ระดับสถานการณ์น้ำในอ่างเก็บน้ำขนาดใหญ่ในรูปแบบเว็บแอปพลิเคชัน (</w:t>
      </w:r>
      <w:r w:rsidRPr="00386BB2">
        <w:rPr>
          <w:rFonts w:hint="cs"/>
        </w:rPr>
        <w:t xml:space="preserve">Web Application) </w:t>
      </w:r>
      <w:r w:rsidRPr="00386BB2">
        <w:rPr>
          <w:rFonts w:hint="cs"/>
          <w:cs/>
        </w:rPr>
        <w:t>โดยมุ่งเน้นการนำเสนอข้อมูลสถานการณ์น้ำและผลการพยากรณ์ในรูปแบบ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 (</w:t>
      </w:r>
      <w:r w:rsidRPr="00386BB2">
        <w:rPr>
          <w:rFonts w:hint="cs"/>
        </w:rPr>
        <w:t xml:space="preserve">Dashboard) </w:t>
      </w:r>
      <w:r w:rsidRPr="00386BB2">
        <w:rPr>
          <w:rFonts w:hint="cs"/>
          <w:cs/>
        </w:rPr>
        <w:t>เพื่อให้ผู้ใช้งานสามารถเข้าถึงข้อมูลสำคัญ ติดตามสถานการณ์ และใช้ข้อมูลประกอบการตัดสินใจได้อย่างสะดวก</w:t>
      </w:r>
    </w:p>
    <w:p w14:paraId="13A0327D" w14:textId="77777777" w:rsidR="005A66E4" w:rsidRPr="00386BB2" w:rsidRDefault="00000000" w:rsidP="0061551B">
      <w:pPr>
        <w:pStyle w:val="aa"/>
        <w:spacing w:line="240" w:lineRule="auto"/>
        <w:ind w:firstLine="108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t>เนื่องจากระบบไม่ได้กำหนดสิทธิ์การใช้งานที่แตกต่างกันตามประเภทของผู้ใช้ ส่วนติดต่อผู้ใช้จึงได้รับการออกแบบเป็น</w:t>
      </w:r>
      <w:proofErr w:type="spellStart"/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t>แดช</w:t>
      </w:r>
      <w:proofErr w:type="spellEnd"/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t>บอร์ดหลักสำหรับผู้ใช้งานทุกกลุ่ม โดยรวบรวมข้อมูลทั้งในระดับภาพรวมและรายละเอียดไว้ภายในหน้าจอเดียวกัน ผู้ใช้งานสามารถเลือกอ่างเก็บน้ำที่ต้องการตรวจสอบ ดูข้อมูลสถานการณ์น้ำปัจจุบัน ดูผลการพยากรณ์ระดับสถานการณ์น้ำ ติดตามแนวโน้มข้อมูล และเรียกดูข้อมูลย้อนหลังได้ตามฟังก์ชันที่กำหนดไว้ในการวิเคราะห์ความต้องการของระบบ</w:t>
      </w:r>
    </w:p>
    <w:p w14:paraId="03BDB480" w14:textId="77777777" w:rsidR="005A66E4" w:rsidRPr="00386BB2" w:rsidRDefault="00000000" w:rsidP="0061551B">
      <w:pPr>
        <w:pStyle w:val="aa"/>
        <w:spacing w:line="240" w:lineRule="auto"/>
        <w:ind w:firstLine="108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ในการออกแบบ ผู้จัดทำได้จัดทำแบบจำลองส่วนติดต่อผู้ใช้ (</w:t>
      </w:r>
      <w:r w:rsidRPr="00386BB2">
        <w:rPr>
          <w:rFonts w:ascii="TH SarabunPSK" w:eastAsia="Times New Roman" w:hAnsi="TH SarabunPSK" w:cs="TH SarabunPSK" w:hint="cs"/>
          <w:sz w:val="32"/>
          <w:szCs w:val="32"/>
        </w:rPr>
        <w:t xml:space="preserve">User Interface Mockup) </w:t>
      </w:r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เพื่อกำหนดรูปแบบการจัดวางองค์ประกอบ การนำเสนอข้อมูล และความสัมพันธ์ระหว่างส่วนต่าง ๆ ของหน้าจอก่อนนำไปพัฒนาระบบจริง โดยแบบจำลองส่วนติดต่อผู้ใช้ของระบบแสดงดังภาพที่ </w:t>
      </w:r>
      <w:r w:rsidRPr="00386BB2">
        <w:rPr>
          <w:rFonts w:ascii="TH SarabunPSK" w:eastAsia="Times New Roman" w:hAnsi="TH SarabunPSK" w:cs="TH SarabunPSK" w:hint="cs"/>
          <w:sz w:val="32"/>
          <w:szCs w:val="32"/>
        </w:rPr>
        <w:t>3.</w:t>
      </w:r>
      <w:r w:rsidRPr="00386BB2">
        <w:rPr>
          <w:rFonts w:ascii="TH SarabunPSK" w:eastAsia="Times New Roman" w:hAnsi="TH SarabunPSK" w:cs="TH SarabunPSK" w:hint="cs"/>
          <w:sz w:val="32"/>
          <w:szCs w:val="32"/>
          <w:cs/>
        </w:rPr>
        <w:t>4</w:t>
      </w:r>
    </w:p>
    <w:p w14:paraId="49953DB0" w14:textId="77777777" w:rsidR="002B5364" w:rsidRPr="00386BB2" w:rsidRDefault="002B5364">
      <w:pPr>
        <w:pStyle w:val="aa"/>
        <w:spacing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1FC24E7B" w14:textId="77777777" w:rsidR="005A66E4" w:rsidRPr="00386BB2" w:rsidRDefault="00000000">
      <w:pPr>
        <w:pStyle w:val="aa"/>
        <w:spacing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386BB2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4E8EBB52" wp14:editId="54B5122D">
            <wp:extent cx="4854575" cy="3235960"/>
            <wp:effectExtent l="0" t="0" r="317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32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9ACF" w14:textId="77777777" w:rsidR="005A66E4" w:rsidRPr="00386BB2" w:rsidRDefault="005A66E4">
      <w:pPr>
        <w:spacing w:line="240" w:lineRule="auto"/>
        <w:jc w:val="center"/>
        <w:rPr>
          <w:rFonts w:eastAsia="Times New Roman"/>
          <w:b/>
          <w:bCs/>
        </w:rPr>
      </w:pPr>
    </w:p>
    <w:p w14:paraId="2EC502C1" w14:textId="77777777" w:rsidR="005A66E4" w:rsidRPr="00386BB2" w:rsidRDefault="00000000">
      <w:pPr>
        <w:spacing w:line="240" w:lineRule="auto"/>
        <w:jc w:val="center"/>
        <w:rPr>
          <w:rFonts w:eastAsia="Times New Roman"/>
        </w:rPr>
      </w:pPr>
      <w:r w:rsidRPr="00386BB2">
        <w:rPr>
          <w:rFonts w:eastAsia="Times New Roman" w:hint="cs"/>
          <w:b/>
          <w:bCs/>
          <w:cs/>
        </w:rPr>
        <w:t xml:space="preserve">ภาพที่ </w:t>
      </w:r>
      <w:r w:rsidRPr="00386BB2">
        <w:rPr>
          <w:rFonts w:eastAsia="Times New Roman" w:hint="cs"/>
          <w:b/>
          <w:bCs/>
        </w:rPr>
        <w:t>3.</w:t>
      </w:r>
      <w:r w:rsidRPr="00386BB2">
        <w:rPr>
          <w:rFonts w:eastAsia="Times New Roman" w:hint="cs"/>
          <w:b/>
          <w:bCs/>
          <w:cs/>
        </w:rPr>
        <w:t>4</w:t>
      </w:r>
      <w:r w:rsidRPr="00386BB2">
        <w:rPr>
          <w:rFonts w:eastAsia="Times New Roman" w:hint="cs"/>
          <w:b/>
          <w:bCs/>
        </w:rPr>
        <w:t xml:space="preserve"> </w:t>
      </w:r>
      <w:r w:rsidRPr="00386BB2">
        <w:rPr>
          <w:rFonts w:eastAsia="Times New Roman" w:hint="cs"/>
          <w:cs/>
        </w:rPr>
        <w:t>แบบจำลองส่วนติดต่อผู้ใช้ของระบบพยากรณ์ระดับสถานการณ์น้ำ</w:t>
      </w:r>
    </w:p>
    <w:p w14:paraId="5707789C" w14:textId="77777777" w:rsidR="005A66E4" w:rsidRPr="00386BB2" w:rsidRDefault="005A66E4">
      <w:pPr>
        <w:spacing w:line="240" w:lineRule="auto"/>
        <w:jc w:val="center"/>
        <w:rPr>
          <w:rFonts w:eastAsia="Times New Roman"/>
        </w:rPr>
      </w:pPr>
    </w:p>
    <w:p w14:paraId="54AAD1FC" w14:textId="77777777" w:rsidR="005A66E4" w:rsidRPr="00386BB2" w:rsidRDefault="00000000">
      <w:pPr>
        <w:spacing w:line="240" w:lineRule="auto"/>
        <w:ind w:firstLine="720"/>
        <w:jc w:val="thaiDistribute"/>
        <w:rPr>
          <w:rFonts w:eastAsia="Times New Roman"/>
        </w:rPr>
      </w:pPr>
      <w:r w:rsidRPr="00386BB2">
        <w:rPr>
          <w:rFonts w:eastAsia="Times New Roman" w:hint="cs"/>
          <w:cs/>
        </w:rPr>
        <w:t xml:space="preserve">จากภาพที่ </w:t>
      </w:r>
      <w:r w:rsidRPr="00386BB2">
        <w:rPr>
          <w:rFonts w:eastAsia="Times New Roman" w:hint="cs"/>
        </w:rPr>
        <w:t>3.</w:t>
      </w:r>
      <w:r w:rsidRPr="00386BB2">
        <w:rPr>
          <w:rFonts w:eastAsia="Times New Roman" w:hint="cs"/>
          <w:cs/>
        </w:rPr>
        <w:t>4</w:t>
      </w:r>
      <w:r w:rsidRPr="00386BB2">
        <w:rPr>
          <w:rFonts w:eastAsia="Times New Roman" w:hint="cs"/>
        </w:rPr>
        <w:t xml:space="preserve"> </w:t>
      </w:r>
      <w:r w:rsidRPr="00386BB2">
        <w:rPr>
          <w:rFonts w:eastAsia="Times New Roman" w:hint="cs"/>
          <w:cs/>
        </w:rPr>
        <w:t>ส่วนติดต่อผู้ใช้ได้รับการออกแบบให้ประกอบด้วยองค์ประกอบหลัก ได้แก่ ส่วนเลือกอ่างเก็บน้ำ ส่วนแสดงภาพรวมและรายละเอียดสถานการณ์น้ำ ส่วนแสดงผลการพยากรณ์ระดับสถานการณ์น้ำ ส่วนแสดงแนวโน้มข้อมูลย้อนหลัง และส่วนสรุปสถานการณ์น้ำ โดยมีรายละเอียดดังต่อไปนี้</w:t>
      </w:r>
    </w:p>
    <w:p w14:paraId="28B58D36" w14:textId="77777777" w:rsidR="0061551B" w:rsidRDefault="00000000" w:rsidP="0061551B">
      <w:pPr>
        <w:pStyle w:val="4"/>
      </w:pPr>
      <w:r w:rsidRPr="00386BB2">
        <w:rPr>
          <w:rFonts w:hint="cs"/>
        </w:rPr>
        <w:t xml:space="preserve">3.2.3.1 </w:t>
      </w:r>
      <w:r w:rsidRPr="00386BB2">
        <w:rPr>
          <w:rFonts w:hint="cs"/>
          <w:cs/>
        </w:rPr>
        <w:t>การเลือกอ่างเก็บน้ำ</w:t>
      </w:r>
    </w:p>
    <w:p w14:paraId="082EA780" w14:textId="70D7FA98" w:rsidR="005A66E4" w:rsidRPr="00386BB2" w:rsidRDefault="00000000" w:rsidP="0061551B">
      <w:pPr>
        <w:ind w:firstLine="1980"/>
      </w:pPr>
      <w:r w:rsidRPr="00386BB2">
        <w:rPr>
          <w:rFonts w:hint="cs"/>
          <w:cs/>
        </w:rPr>
        <w:t>ส่วนติดต่อผู้ใช้ได้รับการออกแบบให้มีส่วนสำหรับเลือกอ่างเก็บน้ำขนาดใหญ่ที่ผู้ใช้งานต้องการตรวจสอบ โดยแสดงรายการอ่างเก็บน้ำในรูปแบบรายการแบบเลื่อนลง (</w:t>
      </w:r>
      <w:r w:rsidRPr="00386BB2">
        <w:rPr>
          <w:rFonts w:hint="cs"/>
        </w:rPr>
        <w:t xml:space="preserve">Dropdown Menu) </w:t>
      </w:r>
      <w:r w:rsidRPr="00386BB2">
        <w:rPr>
          <w:rFonts w:hint="cs"/>
          <w:cs/>
        </w:rPr>
        <w:t>บริเวณแถบเมนูด้านข้าง (</w:t>
      </w:r>
      <w:r w:rsidRPr="00386BB2">
        <w:rPr>
          <w:rFonts w:hint="cs"/>
        </w:rPr>
        <w:t xml:space="preserve">Sidebar) </w:t>
      </w:r>
      <w:r w:rsidRPr="00386BB2">
        <w:rPr>
          <w:rFonts w:hint="cs"/>
          <w:cs/>
        </w:rPr>
        <w:t>เมื่อผู้ใช้งานเลือกอ่างเก็บน้ำ ระบบจะแสดงข้อมูลสถานการณ์น้ำ รายละเอียดข้อมูล ผลการพยากรณ์ และข้อมูลย้อนหลังให้สอดคล้องกับอ่างเก็บน้ำที่เลือก เพื่อให้ผู้ใช้งานสามารถติดตามและตรวจสอบสถานการณ์น้ำของแต่ละอ่างเก็บน้ำได้อย่างสะดวก</w:t>
      </w:r>
    </w:p>
    <w:p w14:paraId="00DC7EBE" w14:textId="77777777" w:rsidR="005A66E4" w:rsidRPr="00386BB2" w:rsidRDefault="00000000" w:rsidP="0061551B">
      <w:pPr>
        <w:pStyle w:val="4"/>
      </w:pPr>
      <w:r w:rsidRPr="00386BB2">
        <w:rPr>
          <w:rFonts w:hint="cs"/>
        </w:rPr>
        <w:lastRenderedPageBreak/>
        <w:t xml:space="preserve">3.2.3.2 </w:t>
      </w:r>
      <w:r w:rsidRPr="00386BB2">
        <w:rPr>
          <w:rFonts w:hint="cs"/>
          <w:cs/>
        </w:rPr>
        <w:t>การแสดงสถานการณ์น้ำปัจจุบัน</w:t>
      </w:r>
    </w:p>
    <w:p w14:paraId="25F6FD11" w14:textId="77777777" w:rsidR="005A66E4" w:rsidRPr="00386BB2" w:rsidRDefault="00000000" w:rsidP="0061551B">
      <w:pPr>
        <w:ind w:firstLine="1980"/>
      </w:pPr>
      <w:r w:rsidRPr="00386BB2">
        <w:rPr>
          <w:rFonts w:hint="cs"/>
          <w:cs/>
        </w:rPr>
        <w:t>ส่วนติดต่อผู้ใช้ได้รับการออกแบบให้แสดงข้อมูลสรุปสถานการณ์น้ำปัจจุบันของอ่างเก็บน้ำที่ผู้ใช้งานเลือก เพื่อให้สามารถรับรู้และติดตามสถานการณ์น้ำได้อย่างรวดเร็ว โดยนำเสนอข้อมูลสำคัญในรูปแบบกล่องข้อมูล (</w:t>
      </w:r>
      <w:r w:rsidRPr="00386BB2">
        <w:rPr>
          <w:rFonts w:hint="cs"/>
        </w:rPr>
        <w:t xml:space="preserve">Information Card) </w:t>
      </w:r>
      <w:r w:rsidRPr="00386BB2">
        <w:rPr>
          <w:rFonts w:hint="cs"/>
          <w:cs/>
        </w:rPr>
        <w:t>ประกอบด้วย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ระดับสถานการณ์น้ำปัจจุบัน ร้อยละปริมาณน้ำกักเก็บเทียบกับความจุ (</w:t>
      </w:r>
      <w:r w:rsidRPr="00386BB2">
        <w:rPr>
          <w:rFonts w:hint="cs"/>
        </w:rPr>
        <w:t xml:space="preserve">Percent Storage) </w:t>
      </w:r>
      <w:r w:rsidRPr="00386BB2">
        <w:rPr>
          <w:rFonts w:hint="cs"/>
          <w:cs/>
        </w:rPr>
        <w:t>ปริมาณน้ำไหลเข้า (</w:t>
      </w:r>
      <w:r w:rsidRPr="00386BB2">
        <w:rPr>
          <w:rFonts w:hint="cs"/>
        </w:rPr>
        <w:t xml:space="preserve">Inflow) </w:t>
      </w:r>
      <w:r w:rsidRPr="00386BB2">
        <w:rPr>
          <w:rFonts w:hint="cs"/>
          <w:cs/>
        </w:rPr>
        <w:t>และปริมาณการระบายน้ำ (</w:t>
      </w:r>
      <w:r w:rsidRPr="00386BB2">
        <w:rPr>
          <w:rFonts w:hint="cs"/>
        </w:rPr>
        <w:t>Outflow)</w:t>
      </w:r>
    </w:p>
    <w:p w14:paraId="0F5737F1" w14:textId="77777777" w:rsidR="005A66E4" w:rsidRPr="00386BB2" w:rsidRDefault="00000000" w:rsidP="0061551B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t>การนำเสนอข้อมูลดังกล่าวได้รับการออกแบบให้ข้อมูลสำคัญสามารถมองเห็นและแยกแยะได้อย่างชัดเจน โดยระดับสถานการณ์น้ำแสดงตามระดับที่กำหนด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ระดับน้ำต่ำ (</w:t>
      </w:r>
      <w:r w:rsidRPr="00386BB2">
        <w:rPr>
          <w:rFonts w:hint="cs"/>
        </w:rPr>
        <w:t xml:space="preserve">Low) </w:t>
      </w:r>
      <w:r w:rsidRPr="00386BB2">
        <w:rPr>
          <w:rFonts w:hint="cs"/>
          <w:cs/>
        </w:rPr>
        <w:t>ระดับน้ำปกติ (</w:t>
      </w:r>
      <w:r w:rsidRPr="00386BB2">
        <w:rPr>
          <w:rFonts w:hint="cs"/>
        </w:rPr>
        <w:t xml:space="preserve">Normal) </w:t>
      </w:r>
      <w:r w:rsidRPr="00386BB2">
        <w:rPr>
          <w:rFonts w:hint="cs"/>
          <w:cs/>
        </w:rPr>
        <w:t>และระดับน้ำสูง (</w:t>
      </w:r>
      <w:r w:rsidRPr="00386BB2">
        <w:rPr>
          <w:rFonts w:hint="cs"/>
        </w:rPr>
        <w:t xml:space="preserve">High) </w:t>
      </w:r>
      <w:r w:rsidRPr="00386BB2">
        <w:rPr>
          <w:rFonts w:hint="cs"/>
          <w:cs/>
        </w:rPr>
        <w:t>เพื่อช่วยให้ผู้ใช้งานสามารถทำความเข้าใจสถานการณ์น้ำปัจจุบันของอ่างเก็บน้ำได้สะดวก</w:t>
      </w:r>
    </w:p>
    <w:p w14:paraId="2009D176" w14:textId="77777777" w:rsidR="005A66E4" w:rsidRPr="00386BB2" w:rsidRDefault="00000000" w:rsidP="0061551B">
      <w:pPr>
        <w:pStyle w:val="4"/>
      </w:pPr>
      <w:r w:rsidRPr="00386BB2">
        <w:rPr>
          <w:rFonts w:hint="cs"/>
        </w:rPr>
        <w:t xml:space="preserve">3.2.3.3 </w:t>
      </w:r>
      <w:r w:rsidRPr="00386BB2">
        <w:rPr>
          <w:rFonts w:hint="cs"/>
          <w:cs/>
        </w:rPr>
        <w:t>การแสดงรายละเอียดข้อมูลอ่างเก็บน้ำ</w:t>
      </w:r>
    </w:p>
    <w:p w14:paraId="33B560D7" w14:textId="77777777" w:rsidR="005A66E4" w:rsidRPr="00386BB2" w:rsidRDefault="00000000" w:rsidP="0061551B">
      <w:pPr>
        <w:ind w:firstLine="1980"/>
      </w:pPr>
      <w:r w:rsidRPr="00386BB2">
        <w:rPr>
          <w:rFonts w:hint="cs"/>
          <w:cs/>
        </w:rPr>
        <w:t>ส่วนติดต่อผู้ใช้ได้รับการออกแบบให้แสดงรายละเอียดของอ่างเก็บน้ำที่ผู้ใช้งานเลือก เพื่อให้สามารถตรวจสอบข้อมูลพื้นฐานและข้อมูลที่เกี่ยวข้องกับสถานการณ์น้ำของอ่างเก็บน้ำแต่ละแห่ง โดยข้อมูลที่แสดงประกอบด้วยข้อมูลสำคัญ เช่น ชื่ออ่างเก็บน้ำ ความจุของอ่าง ปริมาณน้ำกักเก็บ ร้อยละปริมาณน้ำกักเก็บเทียบกับความจุ ปริมาณน้ำไหลเข้า และปริมาณการระบายน้ำ ทั้งนี้ ข้อมูลที่แสดงจะเปลี่ยนแปลงตามอ่างเก็บน้ำที่ผู้ใช้งานเลือกจากระบบ</w:t>
      </w:r>
      <w:r w:rsidRPr="00386BB2">
        <w:rPr>
          <w:rFonts w:hint="cs"/>
        </w:rPr>
        <w:tab/>
      </w:r>
    </w:p>
    <w:p w14:paraId="5050E671" w14:textId="77777777" w:rsidR="005A66E4" w:rsidRPr="00386BB2" w:rsidRDefault="00000000" w:rsidP="00AA1195">
      <w:pPr>
        <w:pStyle w:val="4"/>
      </w:pPr>
      <w:r w:rsidRPr="00386BB2">
        <w:rPr>
          <w:rFonts w:hint="cs"/>
        </w:rPr>
        <w:t xml:space="preserve">3.2.3.4 </w:t>
      </w:r>
      <w:r w:rsidRPr="00386BB2">
        <w:rPr>
          <w:rFonts w:hint="cs"/>
          <w:cs/>
        </w:rPr>
        <w:t>การแสดงกราฟแนวโน้มข้อมูลย้อนหลัง</w:t>
      </w:r>
    </w:p>
    <w:p w14:paraId="4AA56670" w14:textId="77777777" w:rsidR="005A66E4" w:rsidRPr="00386BB2" w:rsidRDefault="00000000" w:rsidP="00AA1195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t>ส่วนติดต่อผู้ใช้ได้รับการออกแบบให้แสดงแนวโน้มข้อมูลสถานการณ์น้ำย้อนหลังในรูปแบบกราฟเส้น (</w:t>
      </w:r>
      <w:r w:rsidRPr="00386BB2">
        <w:rPr>
          <w:rFonts w:hint="cs"/>
        </w:rPr>
        <w:t xml:space="preserve">Line Chart) </w:t>
      </w:r>
      <w:r w:rsidRPr="00386BB2">
        <w:rPr>
          <w:rFonts w:hint="cs"/>
          <w:cs/>
        </w:rPr>
        <w:t>เพื่อให้ผู้ใช้งานสามารถติดตามการเปลี่ยนแปลงของสถานการณ์น้ำตามช่วงเวลา โดยกราฟแสดงค่าร้อยละปริมาณน้ำกักเก็บเทียบกับความจุ (</w:t>
      </w:r>
      <w:proofErr w:type="spellStart"/>
      <w:r w:rsidRPr="00386BB2">
        <w:rPr>
          <w:rFonts w:hint="cs"/>
        </w:rPr>
        <w:t>percent_storage</w:t>
      </w:r>
      <w:proofErr w:type="spellEnd"/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ของอ่างเก็บน้ำที่เลือก ซึ่งมีองค์ประกอบแกนแนวนอน แสดงช่วงเวลาของข้อมูลในหน่วยวัน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และแกนแนวตั้ง แสดงร้อยละปริมาณน้ำกักเก็บเทียบกับความจุ (</w:t>
      </w:r>
      <w:proofErr w:type="spellStart"/>
      <w:r w:rsidRPr="00386BB2">
        <w:rPr>
          <w:rFonts w:hint="cs"/>
        </w:rPr>
        <w:t>percent_storage</w:t>
      </w:r>
      <w:proofErr w:type="spellEnd"/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ส่วนเส้นกราฟ แสดงแนวโน้มการเปลี่ยนแปลงของร้อยละปริมาณน้ำกักเก็บตามช่วงเวลา</w:t>
      </w:r>
      <w:r w:rsidRPr="00386BB2">
        <w:rPr>
          <w:rFonts w:hint="cs"/>
        </w:rPr>
        <w:t xml:space="preserve"> </w:t>
      </w:r>
    </w:p>
    <w:p w14:paraId="4657AFB4" w14:textId="77777777" w:rsidR="005A66E4" w:rsidRPr="00386BB2" w:rsidRDefault="00000000" w:rsidP="00AA1195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t>นอกจากนี้ กราฟได้รับการออกแบบให้แสดงเส้นเกณฑ์สำหรับประกอบการพิจารณาระดับสถานการณ์น้ำ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เกณฑ์ร้อยละ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สำหรับระดับน้ำต่ำ (</w:t>
      </w:r>
      <w:r w:rsidRPr="00386BB2">
        <w:rPr>
          <w:rFonts w:hint="cs"/>
        </w:rPr>
        <w:t xml:space="preserve">Low) </w:t>
      </w:r>
      <w:r w:rsidRPr="00386BB2">
        <w:rPr>
          <w:rFonts w:hint="cs"/>
          <w:cs/>
        </w:rPr>
        <w:t>และ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เกณฑ์ร้อยละ </w:t>
      </w:r>
      <w:r w:rsidRPr="00386BB2">
        <w:rPr>
          <w:rFonts w:hint="cs"/>
        </w:rPr>
        <w:t xml:space="preserve">80 </w:t>
      </w:r>
      <w:r w:rsidRPr="00386BB2">
        <w:rPr>
          <w:rFonts w:hint="cs"/>
          <w:cs/>
        </w:rPr>
        <w:t>สำหรับระดับน้ำสูง (</w:t>
      </w:r>
      <w:r w:rsidRPr="00386BB2">
        <w:rPr>
          <w:rFonts w:hint="cs"/>
        </w:rPr>
        <w:t xml:space="preserve">High) </w:t>
      </w:r>
      <w:r w:rsidRPr="00386BB2">
        <w:rPr>
          <w:rFonts w:hint="cs"/>
          <w:cs/>
        </w:rPr>
        <w:t>เพื่อช่วยให้ผู้ใช้งานสามารถเปรียบเทียบข้อมูลที่เกิดขึ้นกับเกณฑ์การจำแนกระดับสถานการณ์น้ำได้อย่างชัดเจน รวมทั้งสามารถเลือกช่วงเวลาของข้อมูลย้อนหลังที่ต้องการแสดงผลได้ตามตัวเลือกที่ระบบกำหนด</w:t>
      </w:r>
    </w:p>
    <w:p w14:paraId="2CFC5E24" w14:textId="77777777" w:rsidR="005A66E4" w:rsidRPr="00386BB2" w:rsidRDefault="00000000" w:rsidP="00AA1195">
      <w:pPr>
        <w:pStyle w:val="4"/>
      </w:pPr>
      <w:r w:rsidRPr="00386BB2">
        <w:rPr>
          <w:rFonts w:hint="cs"/>
        </w:rPr>
        <w:t xml:space="preserve">3.2.3.5 </w:t>
      </w:r>
      <w:r w:rsidRPr="00386BB2">
        <w:rPr>
          <w:rFonts w:hint="cs"/>
          <w:cs/>
        </w:rPr>
        <w:t>การแสดงระดับสถานการณ์น้ำและผลการพยากรณ์</w:t>
      </w:r>
    </w:p>
    <w:p w14:paraId="68B44512" w14:textId="77777777" w:rsidR="005A66E4" w:rsidRPr="00386BB2" w:rsidRDefault="00000000" w:rsidP="00AA1195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lastRenderedPageBreak/>
        <w:t xml:space="preserve">ส่วนติดต่อผู้ใช้ได้รับการออกแบบให้แสดงระดับสถานการณ์น้ำปัจจุบันและผลการพยากรณ์ระดับสถานการณ์น้ำในอนาคต เพื่อให้ผู้ใช้งานสามารถติดตามสถานการณ์และแนวโน้มที่อาจเกิดขึ้นล่วงหน้า โดยแบ่งผลการพยากรณ์ออกเป็น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>กรอบเวลา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การพยากรณ์ล่วงหน้า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>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และการพยากรณ์ล่วงหน้า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</w:t>
      </w:r>
      <w:r w:rsidRPr="00386BB2">
        <w:rPr>
          <w:rFonts w:hint="cs"/>
        </w:rPr>
        <w:t xml:space="preserve"> </w:t>
      </w:r>
    </w:p>
    <w:p w14:paraId="66CAB401" w14:textId="77777777" w:rsidR="005A66E4" w:rsidRPr="00386BB2" w:rsidRDefault="00000000" w:rsidP="00AA1195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t>ผลการพยากรณ์จะแสดงตามระดับสถานการณ์น้ำที่กำหนดไว้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ระดับน้ำต่ำ (</w:t>
      </w:r>
      <w:r w:rsidRPr="00386BB2">
        <w:rPr>
          <w:rFonts w:hint="cs"/>
        </w:rPr>
        <w:t xml:space="preserve">Low) </w:t>
      </w:r>
      <w:r w:rsidRPr="00386BB2">
        <w:rPr>
          <w:rFonts w:hint="cs"/>
          <w:cs/>
        </w:rPr>
        <w:t>ระดับน้ำปกติ (</w:t>
      </w:r>
      <w:r w:rsidRPr="00386BB2">
        <w:rPr>
          <w:rFonts w:hint="cs"/>
        </w:rPr>
        <w:t xml:space="preserve">Normal) </w:t>
      </w:r>
      <w:r w:rsidRPr="00386BB2">
        <w:rPr>
          <w:rFonts w:hint="cs"/>
          <w:cs/>
        </w:rPr>
        <w:t>และระดับน้ำสูง (</w:t>
      </w:r>
      <w:r w:rsidRPr="00386BB2">
        <w:rPr>
          <w:rFonts w:hint="cs"/>
        </w:rPr>
        <w:t xml:space="preserve">High) </w:t>
      </w:r>
      <w:r w:rsidRPr="00386BB2">
        <w:rPr>
          <w:rFonts w:hint="cs"/>
          <w:cs/>
        </w:rPr>
        <w:t>โดยนำเสนอในรูปแบบที่สามารถแยกแยะระดับสถานการณ์ได้อย่างชัดเจน เพื่อให้ผู้ใช้งานสามารถเปรียบเทียบสถานการณ์ปัจจุบันกับผลการพยากรณ์ในแต่ละกรอบเวลา และใช้เป็นข้อมูลประกอบการติดตามสถานการณ์น้ำของอ่างเก็บน้ำ</w:t>
      </w:r>
    </w:p>
    <w:p w14:paraId="09687CDB" w14:textId="77777777" w:rsidR="005A66E4" w:rsidRPr="00386BB2" w:rsidRDefault="00000000" w:rsidP="00AA1195">
      <w:pPr>
        <w:pStyle w:val="4"/>
      </w:pPr>
      <w:r w:rsidRPr="00386BB2">
        <w:rPr>
          <w:rFonts w:hint="cs"/>
        </w:rPr>
        <w:t xml:space="preserve">3.2.3.6 </w:t>
      </w:r>
      <w:r w:rsidRPr="00386BB2">
        <w:rPr>
          <w:rFonts w:hint="cs"/>
          <w:cs/>
        </w:rPr>
        <w:t>การเรียกดูข้อมูลย้อนหลัง</w:t>
      </w:r>
    </w:p>
    <w:p w14:paraId="088AA605" w14:textId="77777777" w:rsidR="005A66E4" w:rsidRPr="00386BB2" w:rsidRDefault="00000000" w:rsidP="00AA1195">
      <w:pPr>
        <w:ind w:firstLine="1980"/>
      </w:pPr>
      <w:r w:rsidRPr="00386BB2">
        <w:rPr>
          <w:rFonts w:hint="cs"/>
          <w:cs/>
        </w:rPr>
        <w:t>ส่วนติดต่อผู้ใช้ได้รับการออกแบบให้ผู้ใช้งานสามารถเรียกดูข้อมูลสถานการณ์น้ำย้อนหลังของอ่างเก็บน้ำที่เลือก เพื่อใช้ในการตรวจสอบและเปรียบเทียบการเปลี่ยนแปลงของข้อมูลในแต่ละช่วงเวลา โดยข้อมูลย้อนหลังแสดงในรูปแบบตาราง ประกอบด้วยข้อมูลสำคัญ เช่น วันที่ ร้อยละปริมาณน้ำกักเก็บ ปริมาณน้ำไหลเข้า ปริมาณการระบายน้ำ และระดับสถานการณ์น้ำ ผู้ใช้งานสามารถเลือกช่วงเวลาของข้อมูลที่ต้องการเรียกดูตามตัวเลือกที่ระบบกำหนด</w:t>
      </w:r>
    </w:p>
    <w:p w14:paraId="4A0FB3BB" w14:textId="77777777" w:rsidR="005A66E4" w:rsidRPr="00386BB2" w:rsidRDefault="00000000" w:rsidP="00AA1195">
      <w:pPr>
        <w:pStyle w:val="4"/>
      </w:pPr>
      <w:r w:rsidRPr="00386BB2">
        <w:rPr>
          <w:rFonts w:hint="cs"/>
        </w:rPr>
        <w:t xml:space="preserve">3.2.3.7 </w:t>
      </w:r>
      <w:r w:rsidRPr="00386BB2">
        <w:rPr>
          <w:rFonts w:hint="cs"/>
          <w:cs/>
        </w:rPr>
        <w:t>การสรุปสถานการณ์น้ำ</w:t>
      </w:r>
    </w:p>
    <w:p w14:paraId="576EE353" w14:textId="77777777" w:rsidR="005A66E4" w:rsidRPr="00386BB2" w:rsidRDefault="00000000" w:rsidP="00AA1195">
      <w:pPr>
        <w:ind w:firstLine="1980"/>
      </w:pPr>
      <w:r w:rsidRPr="00386BB2">
        <w:rPr>
          <w:rFonts w:hint="cs"/>
          <w:cs/>
        </w:rPr>
        <w:t>ส่วนติดต่อผู้ใช้ได้รับการออกแบบให้มีส่วนสรุปสถานการณ์น้ำในรูปแบบข้อความ (</w:t>
      </w:r>
      <w:r w:rsidRPr="00386BB2">
        <w:rPr>
          <w:rFonts w:hint="cs"/>
        </w:rPr>
        <w:t xml:space="preserve">Text Summary) </w:t>
      </w:r>
      <w:r w:rsidRPr="00386BB2">
        <w:rPr>
          <w:rFonts w:hint="cs"/>
          <w:cs/>
        </w:rPr>
        <w:t xml:space="preserve">เพื่อรวบรวมข้อมูลสำคัญจากสถานการณ์น้ำปัจจุบันและผลการพยากรณ์ให้อยู่ในรูปแบบที่สามารถทำความเข้าใจได้สะดวก โดยแสดงข้อมูลสรุป เช่น ระดับสถานการณ์น้ำปัจจุบัน ร้อยละปริมาณน้ำกักเก็บเทียบกับความจุ และผลการพยากรณ์ระดับสถานการณ์น้ำล่วงหน้า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</w:t>
      </w:r>
    </w:p>
    <w:p w14:paraId="175AE55E" w14:textId="05105D92" w:rsidR="005A66E4" w:rsidRDefault="00000000" w:rsidP="002A394B">
      <w:pPr>
        <w:spacing w:line="240" w:lineRule="auto"/>
        <w:ind w:firstLine="1980"/>
        <w:jc w:val="thaiDistribute"/>
      </w:pPr>
      <w:r w:rsidRPr="00386BB2">
        <w:rPr>
          <w:rFonts w:hint="cs"/>
          <w:cs/>
        </w:rPr>
        <w:t>ส่วนสรุปดังกล่าวช่วยให้ผู้ใช้งานสามารถมองเห็นภาพรวมของสถานการณ์น้ำและแนวโน้มที่คาดว่าจะเกิดขึ้นได้อย่างรวดเร็ว และใช้เป็นข้อมูลประกอบการติดตามสถานการณ์และการตัดสินใจ โดยระบบทำหน้าที่นำเสนอสารสนเทศเพื่อสนับสนุนการตัดสินใจของผู้ใช้งาน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ไม่ได้ทำหน้าที่กำหนดหรือเสนอแผนการบริหารจัดการน้ำโดยอัตโนมัติ</w:t>
      </w:r>
    </w:p>
    <w:p w14:paraId="4DC44E1D" w14:textId="77777777" w:rsidR="002A394B" w:rsidRPr="002A394B" w:rsidRDefault="002A394B" w:rsidP="002A394B">
      <w:pPr>
        <w:spacing w:line="240" w:lineRule="auto"/>
        <w:ind w:firstLine="1980"/>
        <w:jc w:val="thaiDistribute"/>
      </w:pPr>
    </w:p>
    <w:p w14:paraId="151E0425" w14:textId="77777777" w:rsidR="005A66E4" w:rsidRPr="002A394B" w:rsidRDefault="00000000" w:rsidP="002A394B">
      <w:pPr>
        <w:pStyle w:val="2"/>
      </w:pPr>
      <w:r w:rsidRPr="002A394B">
        <w:rPr>
          <w:rFonts w:hint="cs"/>
          <w:cs/>
        </w:rPr>
        <w:t xml:space="preserve">3.3 การพัฒนาแบบจำลองการเรียนรู้ของเครื่อง </w:t>
      </w:r>
    </w:p>
    <w:p w14:paraId="3B91AD60" w14:textId="77777777" w:rsidR="005A66E4" w:rsidRPr="00386BB2" w:rsidRDefault="00000000" w:rsidP="002A394B">
      <w:pPr>
        <w:pStyle w:val="aa"/>
        <w:spacing w:line="240" w:lineRule="auto"/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การพัฒนาแบบจำลองการเรียนรู้ของเครื่องในโครงงานนี้ มีวัตถุประสงค์เพื่อสร้างแบบจำลองสำหรับพยากรณ์ระดับสถานการณ์น้ำของอ่างเก็บน้ำขนาดใหญ่ โดยนำข้อมูลสถานการณ์น้ำที่ได้จากการวิเคราะห์ในหัวข้อ 3.1.4 มาผ่านกระบวนการเตรียมข้อมูล การคัดเลือกคุณลักษณะ การแบ่งชุด</w:t>
      </w:r>
      <w:r w:rsidRPr="00386BB2">
        <w:rPr>
          <w:rFonts w:ascii="TH SarabunPSK" w:hAnsi="TH SarabunPSK" w:cs="TH SarabunPSK" w:hint="cs"/>
          <w:sz w:val="32"/>
          <w:szCs w:val="32"/>
          <w:cs/>
        </w:rPr>
        <w:lastRenderedPageBreak/>
        <w:t>ข้อมูล การสร้างและฝึกสอนแบบจำลอง และการประเมินประสิทธิภาพของแบบจำลอง โดยกำหนดกรอบเวลาการพยากรณ์ล่วงหน้า 2 ช่วง ได้แก่ 7 วัน และ 30 วัน เพื่อให้ได้แบบจำลองที่เหมาะสมสำหรับนำไปใช้ในการพยากรณ์สถานการณ์น้ำและแสดงผลผ่านระบบที่พัฒนาขึ้น</w:t>
      </w:r>
    </w:p>
    <w:p w14:paraId="5EB4FC9D" w14:textId="77777777" w:rsidR="005A66E4" w:rsidRPr="00386BB2" w:rsidRDefault="00000000" w:rsidP="00A52117">
      <w:pPr>
        <w:pStyle w:val="3"/>
      </w:pPr>
      <w:r w:rsidRPr="00386BB2">
        <w:rPr>
          <w:rFonts w:hint="cs"/>
        </w:rPr>
        <w:t>3.3.1</w:t>
      </w:r>
      <w:r w:rsidRPr="00386BB2">
        <w:rPr>
          <w:rFonts w:hint="cs"/>
          <w:cs/>
        </w:rPr>
        <w:t xml:space="preserve"> การเตรียมข้อมูล (</w:t>
      </w:r>
      <w:r w:rsidRPr="00386BB2">
        <w:rPr>
          <w:rFonts w:hint="cs"/>
        </w:rPr>
        <w:t>Data Preprocessing)</w:t>
      </w:r>
    </w:p>
    <w:p w14:paraId="604BEA7A" w14:textId="77777777" w:rsidR="005A66E4" w:rsidRPr="00386BB2" w:rsidRDefault="00000000" w:rsidP="002A394B">
      <w:pPr>
        <w:ind w:firstLine="1080"/>
      </w:pPr>
      <w:r w:rsidRPr="00386BB2">
        <w:rPr>
          <w:rFonts w:hint="cs"/>
          <w:cs/>
        </w:rPr>
        <w:t>ก่อนนำข้อมูลไปใช้ในการสร้างแบบจำลองการเรียนรู้ของเครื่อง ผู้จัดทำได้ดำเนินการเตรียมข้อมูลเพื่อให้ข้อมูลมีความเหมาะสมและอยู่ในรูปแบบที่สามารถนำไปประมวลผลได้ โดยประกอบด้วยการตรวจสอบและจัดการข้อมูลที่ไม่สมบูรณ์ การแปลงข้อมูลเชิงเวลา การกำหนดตัวแปรเป้าหมายและจัดเตรียมข้อมูลสำหรับการพยากรณ์ล่วงหน้า รวมถึงการจัดรูปแบบข้อมูลสำหรับนำเข้าสู่กระบวนการสร้างแบบจำลอง โดยมีรายละเอียดดังนี้</w:t>
      </w:r>
    </w:p>
    <w:p w14:paraId="5B6F232F" w14:textId="77777777" w:rsidR="005A66E4" w:rsidRPr="00386BB2" w:rsidRDefault="00000000" w:rsidP="006B7F50">
      <w:pPr>
        <w:pStyle w:val="4"/>
        <w:rPr>
          <w:rFonts w:eastAsia="Times New Roman"/>
        </w:rPr>
      </w:pPr>
      <w:r w:rsidRPr="00386BB2">
        <w:rPr>
          <w:rFonts w:hint="cs"/>
        </w:rPr>
        <w:t xml:space="preserve">3.3.1.1 </w:t>
      </w:r>
      <w:r w:rsidRPr="00386BB2">
        <w:rPr>
          <w:rFonts w:hint="cs"/>
          <w:cs/>
        </w:rPr>
        <w:t>การตรวจสอบและจัดการข้อมูลที่ไม่สมบูรณ์</w:t>
      </w:r>
    </w:p>
    <w:p w14:paraId="51A5AC3F" w14:textId="77777777" w:rsidR="005A66E4" w:rsidRPr="00386BB2" w:rsidRDefault="00000000" w:rsidP="006B7F50">
      <w:pPr>
        <w:ind w:firstLine="1980"/>
      </w:pPr>
      <w:r w:rsidRPr="00386BB2">
        <w:rPr>
          <w:rFonts w:hint="cs"/>
          <w:cs/>
        </w:rPr>
        <w:t>ผู้จัดทำได้ตรวจสอบความครบถ้วนของข้อมูล โดยพิจารณาค่าที่หายไป (</w:t>
      </w:r>
      <w:r w:rsidRPr="00386BB2">
        <w:rPr>
          <w:rFonts w:hint="cs"/>
        </w:rPr>
        <w:t xml:space="preserve">Missing Values) </w:t>
      </w:r>
      <w:r w:rsidRPr="00386BB2">
        <w:rPr>
          <w:rFonts w:hint="cs"/>
          <w:cs/>
        </w:rPr>
        <w:t>และค่าผิดปกติ (</w:t>
      </w:r>
      <w:r w:rsidRPr="00386BB2">
        <w:rPr>
          <w:rFonts w:hint="cs"/>
        </w:rPr>
        <w:t xml:space="preserve">Outliers) </w:t>
      </w:r>
      <w:r w:rsidRPr="00386BB2">
        <w:rPr>
          <w:rFonts w:hint="cs"/>
          <w:cs/>
        </w:rPr>
        <w:t>ของตัวแปรที่เกี่ยวข้องกับสถานการณ์น้ำ ได้แก่ ปริมาณน้ำกักเก็บ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volume</w:t>
      </w:r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ร้อยละปริมาณน้ำกักเก็บเทียบกับความจุ (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percent_storage</w:t>
      </w:r>
      <w:proofErr w:type="spellEnd"/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ปริมาณน้ำไหลเข้า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inflow</w:t>
      </w:r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และปริมาณการระบายน้ำ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outflow</w:t>
      </w:r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สำหรับข้อมูลที่พบค่าขาดหาย ผู้จัดทำใช้วิธีการเติมค่าจากข้อมูลของวันก่อนหน้า (</w:t>
      </w:r>
      <w:r w:rsidRPr="00386BB2">
        <w:rPr>
          <w:rFonts w:hint="cs"/>
        </w:rPr>
        <w:t xml:space="preserve">Forward Fill) </w:t>
      </w:r>
      <w:r w:rsidRPr="00386BB2">
        <w:rPr>
          <w:rFonts w:hint="cs"/>
          <w:cs/>
        </w:rPr>
        <w:t>เพื่อรักษาความต่อเนื่องของข้อมูลรายวันก่อนนำไปใช้ในการพัฒนาแบบจำลอง</w:t>
      </w:r>
    </w:p>
    <w:p w14:paraId="5BCDD57C" w14:textId="77777777" w:rsidR="005A66E4" w:rsidRPr="00386BB2" w:rsidRDefault="00000000" w:rsidP="00A52117">
      <w:pPr>
        <w:pStyle w:val="4"/>
      </w:pPr>
      <w:r w:rsidRPr="00386BB2">
        <w:rPr>
          <w:rFonts w:hint="cs"/>
        </w:rPr>
        <w:t xml:space="preserve">3.3.1.2 </w:t>
      </w:r>
      <w:r w:rsidRPr="00386BB2">
        <w:rPr>
          <w:rFonts w:hint="cs"/>
          <w:cs/>
        </w:rPr>
        <w:t>การแปลงข้อมูลเชิงเวลา (</w:t>
      </w:r>
      <w:r w:rsidRPr="00386BB2">
        <w:rPr>
          <w:rFonts w:hint="cs"/>
        </w:rPr>
        <w:t>Temporal Data Transformation)</w:t>
      </w:r>
    </w:p>
    <w:p w14:paraId="0283E5C5" w14:textId="77777777" w:rsidR="005A66E4" w:rsidRPr="00386BB2" w:rsidRDefault="00000000" w:rsidP="00A52117">
      <w:pPr>
        <w:pStyle w:val="aa"/>
        <w:ind w:firstLine="1980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ข้อมูลวันที่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date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ที่ได้รับจากแหล่งข้อมูลอยู่ในรูปแบบ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YYYY-MM-DD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ผู้จัดทำจึงแปลงข้อมูลวันที่ให้อยู่ในรูปของเดือน (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Month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โดยกำหนดค่าเป็นตัวเลขตั้งแต่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1–12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เพื่อใช้เป็นคุณลักษณะที่สะท้อนลักษณะเชิงเวลาของสถานการณ์น้ำ เนื่องจากข้อมูลสถานการณ์น้ำมีการเปลี่ยนแปลงที่เกี่ยวข้องกับช่วงฤดูกาล โดยช่วงเดือนพฤษภาคมถึงตุลาคมเป็นช่วงฤดูฝน และช่วงเดือนพฤศจิกายนถึงเมษายนเป็นช่วงฤดูแล้ง การแปลงข้อมูลดังกล่าวจึงช่วยให้สามารถนำปัจจัยด้านช่วงเวลาไปพิจารณาในการพัฒนาแบบจำลองได้ ดังตารางที่ </w:t>
      </w:r>
      <w:r w:rsidRPr="00386BB2">
        <w:rPr>
          <w:rFonts w:ascii="TH SarabunPSK" w:hAnsi="TH SarabunPSK" w:cs="TH SarabunPSK" w:hint="cs"/>
          <w:sz w:val="32"/>
          <w:szCs w:val="32"/>
        </w:rPr>
        <w:t>3.4</w:t>
      </w:r>
    </w:p>
    <w:p w14:paraId="19126360" w14:textId="77777777" w:rsidR="005A66E4" w:rsidRPr="00386BB2" w:rsidRDefault="005A66E4">
      <w:pPr>
        <w:pStyle w:val="aa"/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7B252D" w14:textId="77777777" w:rsidR="005A66E4" w:rsidRPr="00386BB2" w:rsidRDefault="00000000">
      <w:pPr>
        <w:pStyle w:val="aa"/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86BB2">
        <w:rPr>
          <w:rFonts w:ascii="TH SarabunPSK" w:hAnsi="TH SarabunPSK" w:cs="TH SarabunPSK" w:hint="cs"/>
          <w:b/>
          <w:bCs/>
          <w:sz w:val="32"/>
          <w:szCs w:val="32"/>
        </w:rPr>
        <w:t>3.4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การจำแนกช่วงเดือนตามฤดูกาล</w:t>
      </w:r>
    </w:p>
    <w:p w14:paraId="477B9719" w14:textId="77777777" w:rsidR="001332EF" w:rsidRPr="00386BB2" w:rsidRDefault="001332EF">
      <w:pPr>
        <w:pStyle w:val="aa"/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80"/>
        <w:gridCol w:w="2500"/>
        <w:gridCol w:w="3516"/>
      </w:tblGrid>
      <w:tr w:rsidR="005A66E4" w:rsidRPr="00386BB2" w14:paraId="2EFF8ACE" w14:textId="77777777">
        <w:tc>
          <w:tcPr>
            <w:tcW w:w="1374" w:type="pct"/>
          </w:tcPr>
          <w:p w14:paraId="1C4E353F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เดือน (</w:t>
            </w:r>
            <w:r w:rsidRPr="00386BB2">
              <w:rPr>
                <w:rFonts w:eastAsia="Times New Roman" w:hint="cs"/>
                <w:b/>
                <w:bCs/>
              </w:rPr>
              <w:t>Month)</w:t>
            </w:r>
          </w:p>
        </w:tc>
        <w:tc>
          <w:tcPr>
            <w:tcW w:w="1507" w:type="pct"/>
          </w:tcPr>
          <w:p w14:paraId="7F5D7C2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ช่วงเดือน</w:t>
            </w:r>
          </w:p>
        </w:tc>
        <w:tc>
          <w:tcPr>
            <w:tcW w:w="2119" w:type="pct"/>
          </w:tcPr>
          <w:p w14:paraId="40704B24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ฤดูกาล</w:t>
            </w:r>
          </w:p>
        </w:tc>
      </w:tr>
      <w:tr w:rsidR="001332EF" w:rsidRPr="00386BB2" w14:paraId="79845C04" w14:textId="77777777">
        <w:tc>
          <w:tcPr>
            <w:tcW w:w="1374" w:type="pct"/>
          </w:tcPr>
          <w:p w14:paraId="1C7CDBCD" w14:textId="071410AF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t>2 - 5</w:t>
            </w:r>
          </w:p>
        </w:tc>
        <w:tc>
          <w:tcPr>
            <w:tcW w:w="1507" w:type="pct"/>
          </w:tcPr>
          <w:p w14:paraId="7D090E94" w14:textId="0CAF7BE2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  <w:cs/>
              </w:rPr>
              <w:t xml:space="preserve">กุมภาพันธ์ </w:t>
            </w:r>
            <w:r w:rsidRPr="00386BB2">
              <w:rPr>
                <w:rFonts w:hint="cs"/>
              </w:rPr>
              <w:t>-</w:t>
            </w:r>
            <w:r w:rsidRPr="00386BB2">
              <w:rPr>
                <w:rFonts w:hint="cs"/>
                <w:cs/>
              </w:rPr>
              <w:t xml:space="preserve"> พฤษภาคม</w:t>
            </w:r>
          </w:p>
        </w:tc>
        <w:tc>
          <w:tcPr>
            <w:tcW w:w="2119" w:type="pct"/>
          </w:tcPr>
          <w:p w14:paraId="5F812C10" w14:textId="2D46FE25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  <w:cs/>
              </w:rPr>
              <w:t xml:space="preserve">ฤดูร้อน </w:t>
            </w:r>
            <w:r w:rsidRPr="00386BB2">
              <w:rPr>
                <w:rFonts w:hint="cs"/>
              </w:rPr>
              <w:t>(Summer Season)</w:t>
            </w:r>
          </w:p>
        </w:tc>
      </w:tr>
      <w:tr w:rsidR="001332EF" w:rsidRPr="00386BB2" w14:paraId="05A1763B" w14:textId="77777777">
        <w:tc>
          <w:tcPr>
            <w:tcW w:w="1374" w:type="pct"/>
          </w:tcPr>
          <w:p w14:paraId="65CB0F78" w14:textId="23894085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lastRenderedPageBreak/>
              <w:t>5 – 10</w:t>
            </w:r>
          </w:p>
        </w:tc>
        <w:tc>
          <w:tcPr>
            <w:tcW w:w="1507" w:type="pct"/>
          </w:tcPr>
          <w:p w14:paraId="3A1D5EE9" w14:textId="4D0B0B16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hint="cs"/>
              </w:rPr>
              <w:t>พฤษภาคม</w:t>
            </w:r>
            <w:proofErr w:type="spellEnd"/>
            <w:r w:rsidRPr="00386BB2">
              <w:rPr>
                <w:rFonts w:hint="cs"/>
              </w:rPr>
              <w:t xml:space="preserve"> – </w:t>
            </w:r>
            <w:proofErr w:type="spellStart"/>
            <w:r w:rsidRPr="00386BB2">
              <w:rPr>
                <w:rFonts w:hint="cs"/>
              </w:rPr>
              <w:t>ตุลาคม</w:t>
            </w:r>
            <w:proofErr w:type="spellEnd"/>
          </w:p>
        </w:tc>
        <w:tc>
          <w:tcPr>
            <w:tcW w:w="2119" w:type="pct"/>
          </w:tcPr>
          <w:p w14:paraId="13CEF534" w14:textId="2D6FE6C7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hint="cs"/>
              </w:rPr>
              <w:t>ฤดูฝน</w:t>
            </w:r>
            <w:proofErr w:type="spellEnd"/>
            <w:r w:rsidRPr="00386BB2">
              <w:rPr>
                <w:rFonts w:hint="cs"/>
              </w:rPr>
              <w:t xml:space="preserve"> (Rainy Season)</w:t>
            </w:r>
          </w:p>
        </w:tc>
      </w:tr>
      <w:tr w:rsidR="001332EF" w:rsidRPr="00386BB2" w14:paraId="23DF53F5" w14:textId="77777777">
        <w:tc>
          <w:tcPr>
            <w:tcW w:w="1374" w:type="pct"/>
          </w:tcPr>
          <w:p w14:paraId="63B97055" w14:textId="38F53B7B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t>11 – 2</w:t>
            </w:r>
          </w:p>
        </w:tc>
        <w:tc>
          <w:tcPr>
            <w:tcW w:w="1507" w:type="pct"/>
          </w:tcPr>
          <w:p w14:paraId="5C1769EF" w14:textId="32F7B9B2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proofErr w:type="spellStart"/>
            <w:r w:rsidRPr="00386BB2">
              <w:rPr>
                <w:rFonts w:hint="cs"/>
              </w:rPr>
              <w:t>พฤศจิกายน</w:t>
            </w:r>
            <w:proofErr w:type="spellEnd"/>
            <w:r w:rsidRPr="00386BB2">
              <w:rPr>
                <w:rFonts w:hint="cs"/>
              </w:rPr>
              <w:t xml:space="preserve"> – </w:t>
            </w:r>
            <w:proofErr w:type="spellStart"/>
            <w:r w:rsidRPr="00386BB2">
              <w:rPr>
                <w:rFonts w:hint="cs"/>
              </w:rPr>
              <w:t>เมษายน</w:t>
            </w:r>
            <w:proofErr w:type="spellEnd"/>
          </w:p>
        </w:tc>
        <w:tc>
          <w:tcPr>
            <w:tcW w:w="2119" w:type="pct"/>
          </w:tcPr>
          <w:p w14:paraId="0947D5BC" w14:textId="649BBD99" w:rsidR="001332EF" w:rsidRPr="00386BB2" w:rsidRDefault="001332EF" w:rsidP="001332EF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r w:rsidRPr="00386BB2">
              <w:rPr>
                <w:rFonts w:hint="cs"/>
                <w:cs/>
              </w:rPr>
              <w:t>ฤดูหนาว</w:t>
            </w:r>
            <w:r w:rsidRPr="00386BB2">
              <w:rPr>
                <w:rFonts w:hint="cs"/>
              </w:rPr>
              <w:t xml:space="preserve"> (Winter) / </w:t>
            </w:r>
            <w:r w:rsidRPr="00386BB2">
              <w:rPr>
                <w:rFonts w:hint="cs"/>
                <w:cs/>
              </w:rPr>
              <w:t>ฤดูแล้ง</w:t>
            </w:r>
            <w:r w:rsidRPr="00386BB2">
              <w:rPr>
                <w:rFonts w:hint="cs"/>
              </w:rPr>
              <w:t xml:space="preserve"> (Dry Season)</w:t>
            </w:r>
          </w:p>
        </w:tc>
      </w:tr>
    </w:tbl>
    <w:p w14:paraId="1E415A9A" w14:textId="77777777" w:rsidR="005A66E4" w:rsidRPr="00386BB2" w:rsidRDefault="00000000">
      <w:pPr>
        <w:spacing w:before="100" w:beforeAutospacing="1" w:after="100" w:afterAutospacing="1" w:line="240" w:lineRule="auto"/>
        <w:ind w:firstLine="720"/>
        <w:rPr>
          <w:rFonts w:eastAsia="Times New Roman"/>
        </w:rPr>
      </w:pPr>
      <w:r w:rsidRPr="00386BB2">
        <w:rPr>
          <w:rFonts w:eastAsia="Times New Roman" w:hint="cs"/>
          <w:cs/>
        </w:rPr>
        <w:t xml:space="preserve">ทั้งนี้ ในการสร้างแบบจำลองใช้ค่า </w:t>
      </w:r>
      <w:r w:rsidRPr="00386BB2">
        <w:rPr>
          <w:rFonts w:eastAsia="Times New Roman" w:hint="cs"/>
        </w:rPr>
        <w:t xml:space="preserve">Month </w:t>
      </w:r>
      <w:r w:rsidRPr="00386BB2">
        <w:rPr>
          <w:rFonts w:eastAsia="Times New Roman" w:hint="cs"/>
          <w:cs/>
        </w:rPr>
        <w:t>ตั้งแต่ 1–12 เป็นคุณลักษณะ โดยการจำแนกช่วงฤดูกาลในตารางใช้เพื่ออธิบายลักษณะเชิงเวลาของข้อมูล และไม่ได้ใช้ฤดูกาลเป็นคุณลักษณะโดยตรงในการสร้างแบบจำลอง</w:t>
      </w:r>
    </w:p>
    <w:p w14:paraId="4C3D7D04" w14:textId="77777777" w:rsidR="005A66E4" w:rsidRPr="00386BB2" w:rsidRDefault="00000000" w:rsidP="00CC354F">
      <w:pPr>
        <w:pStyle w:val="4"/>
      </w:pPr>
      <w:r w:rsidRPr="00386BB2">
        <w:rPr>
          <w:rFonts w:hint="cs"/>
        </w:rPr>
        <w:t xml:space="preserve">3.3.1.3 </w:t>
      </w:r>
      <w:r w:rsidRPr="00386BB2">
        <w:rPr>
          <w:rFonts w:hint="cs"/>
          <w:cs/>
        </w:rPr>
        <w:t>การกำหนดตัวแปรเป้าหมายและชุดข้อมูลสำหรับการพยากรณ์</w:t>
      </w:r>
    </w:p>
    <w:p w14:paraId="6DF1EFB2" w14:textId="77777777" w:rsidR="005A66E4" w:rsidRPr="00386BB2" w:rsidRDefault="00000000" w:rsidP="00CC354F">
      <w:pPr>
        <w:ind w:firstLine="1980"/>
      </w:pPr>
      <w:r w:rsidRPr="00386BB2">
        <w:rPr>
          <w:rFonts w:hint="cs"/>
          <w:cs/>
        </w:rPr>
        <w:t>เนื่องจากโครงงานนี้เป็นการประยุกต์ใช้การเรียนรู้ของเครื่องสำหรับงานจำแนกประเภท (</w:t>
      </w:r>
      <w:r w:rsidRPr="00386BB2">
        <w:rPr>
          <w:rFonts w:hint="cs"/>
        </w:rPr>
        <w:t xml:space="preserve">Classification) </w:t>
      </w:r>
      <w:r w:rsidRPr="00386BB2">
        <w:rPr>
          <w:rFonts w:hint="cs"/>
          <w:cs/>
        </w:rPr>
        <w:t>ผู้จัดทำจึงกำหนดตัวแปรเป้าหมาย (</w:t>
      </w:r>
      <w:r w:rsidRPr="00386BB2">
        <w:rPr>
          <w:rFonts w:hint="cs"/>
        </w:rPr>
        <w:t xml:space="preserve">Target Variable </w:t>
      </w:r>
      <w:r w:rsidRPr="00386BB2">
        <w:rPr>
          <w:rFonts w:hint="cs"/>
          <w:cs/>
        </w:rPr>
        <w:t xml:space="preserve">หรือ </w:t>
      </w:r>
      <w:r w:rsidRPr="00386BB2">
        <w:rPr>
          <w:rFonts w:hint="cs"/>
        </w:rPr>
        <w:t xml:space="preserve">Class Label) </w:t>
      </w:r>
      <w:r w:rsidRPr="00386BB2">
        <w:rPr>
          <w:rFonts w:hint="cs"/>
          <w:cs/>
        </w:rPr>
        <w:t>จากค่าร้อยละปริมาณน้ำกักเก็บเทียบกับความจุ (</w:t>
      </w:r>
      <w:proofErr w:type="spellStart"/>
      <w:r w:rsidRPr="00386BB2">
        <w:rPr>
          <w:rFonts w:hint="cs"/>
        </w:rPr>
        <w:t>percent_storage</w:t>
      </w:r>
      <w:proofErr w:type="spellEnd"/>
      <w:r w:rsidRPr="00386BB2">
        <w:rPr>
          <w:rFonts w:hint="cs"/>
        </w:rPr>
        <w:t xml:space="preserve">) </w:t>
      </w:r>
      <w:r w:rsidRPr="00386BB2">
        <w:rPr>
          <w:rFonts w:hint="cs"/>
          <w:cs/>
        </w:rPr>
        <w:t>โดยแบ่งระดับสถานการณ์น้ำออกเป็น 3 ระดับ ได้แก่ ระดับน้ำต่ำ ระดับน้ำปกติ และระดับน้ำสูง ตามเกณฑ์ที่กำหนด ดังตารางที่ 3.</w:t>
      </w:r>
      <w:r w:rsidRPr="00386BB2">
        <w:rPr>
          <w:rFonts w:hint="cs"/>
        </w:rPr>
        <w:t>5</w:t>
      </w:r>
    </w:p>
    <w:p w14:paraId="7585796B" w14:textId="77777777" w:rsidR="005A66E4" w:rsidRPr="00386BB2" w:rsidRDefault="005A66E4">
      <w:pPr>
        <w:spacing w:line="240" w:lineRule="auto"/>
        <w:jc w:val="thaiDistribute"/>
        <w:rPr>
          <w:rFonts w:eastAsia="Times New Roman"/>
        </w:rPr>
      </w:pPr>
    </w:p>
    <w:p w14:paraId="1C900485" w14:textId="77777777" w:rsidR="005A66E4" w:rsidRDefault="00000000">
      <w:pPr>
        <w:spacing w:line="240" w:lineRule="auto"/>
        <w:jc w:val="thaiDistribute"/>
        <w:rPr>
          <w:rStyle w:val="HTML"/>
          <w:rFonts w:ascii="TH SarabunPSK" w:eastAsia="TH SarabunPSK" w:hAnsi="TH SarabunPSK" w:cs="TH SarabunPSK"/>
          <w:sz w:val="32"/>
          <w:szCs w:val="32"/>
        </w:rPr>
      </w:pPr>
      <w:r w:rsidRPr="00386BB2">
        <w:rPr>
          <w:rFonts w:hint="cs"/>
          <w:b/>
          <w:bCs/>
          <w:cs/>
        </w:rPr>
        <w:t xml:space="preserve">ตารางที่ </w:t>
      </w:r>
      <w:r w:rsidRPr="00386BB2">
        <w:rPr>
          <w:rFonts w:hint="cs"/>
          <w:b/>
          <w:bCs/>
        </w:rPr>
        <w:t xml:space="preserve">3.5 </w:t>
      </w:r>
      <w:r w:rsidRPr="00386BB2">
        <w:rPr>
          <w:rFonts w:hint="cs"/>
          <w:cs/>
        </w:rPr>
        <w:t>การกำหนดระดับสถานการณ์น้ำจากค่า</w:t>
      </w:r>
      <w:r w:rsidRPr="00386BB2">
        <w:rPr>
          <w:rFonts w:hint="cs"/>
        </w:rPr>
        <w:t xml:space="preserve"> </w:t>
      </w:r>
      <w:proofErr w:type="spellStart"/>
      <w:r w:rsidRPr="00BC4FE4">
        <w:rPr>
          <w:rStyle w:val="HTML"/>
          <w:rFonts w:ascii="TH SarabunPSK" w:eastAsia="TH SarabunPSK" w:hAnsi="TH SarabunPSK" w:cs="TH SarabunPSK" w:hint="cs"/>
          <w:sz w:val="32"/>
          <w:szCs w:val="32"/>
        </w:rPr>
        <w:t>percent_storage</w:t>
      </w:r>
      <w:proofErr w:type="spellEnd"/>
    </w:p>
    <w:p w14:paraId="7A25322A" w14:textId="77777777" w:rsidR="00CC354F" w:rsidRPr="00386BB2" w:rsidRDefault="00CC354F">
      <w:pPr>
        <w:spacing w:line="240" w:lineRule="auto"/>
        <w:jc w:val="thaiDistribute"/>
        <w:rPr>
          <w:rFonts w:eastAsia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88"/>
        <w:gridCol w:w="4017"/>
        <w:gridCol w:w="3491"/>
      </w:tblGrid>
      <w:tr w:rsidR="005A66E4" w:rsidRPr="00386BB2" w14:paraId="32510B26" w14:textId="77777777">
        <w:tc>
          <w:tcPr>
            <w:tcW w:w="475" w:type="pct"/>
          </w:tcPr>
          <w:p w14:paraId="5C0A258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ระดับ</w:t>
            </w:r>
          </w:p>
        </w:tc>
        <w:tc>
          <w:tcPr>
            <w:tcW w:w="2421" w:type="pct"/>
          </w:tcPr>
          <w:p w14:paraId="0C4E834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ค่า</w:t>
            </w:r>
            <w:r w:rsidRPr="00386BB2">
              <w:rPr>
                <w:rFonts w:eastAsia="Times New Roman" w:hint="cs"/>
                <w:b/>
                <w:bCs/>
              </w:rPr>
              <w:t xml:space="preserve"> </w:t>
            </w:r>
            <w:proofErr w:type="spellStart"/>
            <w:r w:rsidRPr="00386BB2">
              <w:rPr>
                <w:rFonts w:eastAsia="Times New Roman" w:hint="cs"/>
                <w:b/>
                <w:bCs/>
              </w:rPr>
              <w:t>percent_storage</w:t>
            </w:r>
            <w:proofErr w:type="spellEnd"/>
          </w:p>
        </w:tc>
        <w:tc>
          <w:tcPr>
            <w:tcW w:w="2104" w:type="pct"/>
          </w:tcPr>
          <w:p w14:paraId="3B0E654D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ระดับสถานการณ์น้ำ</w:t>
            </w:r>
          </w:p>
        </w:tc>
      </w:tr>
      <w:tr w:rsidR="005A66E4" w:rsidRPr="00386BB2" w14:paraId="7ED975E8" w14:textId="77777777">
        <w:tc>
          <w:tcPr>
            <w:tcW w:w="475" w:type="pct"/>
          </w:tcPr>
          <w:p w14:paraId="6A2571E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1</w:t>
            </w:r>
          </w:p>
        </w:tc>
        <w:tc>
          <w:tcPr>
            <w:tcW w:w="2421" w:type="pct"/>
          </w:tcPr>
          <w:p w14:paraId="3990184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&lt; 30%</w:t>
            </w:r>
          </w:p>
        </w:tc>
        <w:tc>
          <w:tcPr>
            <w:tcW w:w="2104" w:type="pct"/>
          </w:tcPr>
          <w:p w14:paraId="6800B98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ระดับน้ำต่ำ (</w:t>
            </w:r>
            <w:r w:rsidRPr="00386BB2">
              <w:rPr>
                <w:rFonts w:eastAsia="Times New Roman" w:hint="cs"/>
              </w:rPr>
              <w:t>Low)</w:t>
            </w:r>
          </w:p>
        </w:tc>
      </w:tr>
      <w:tr w:rsidR="005A66E4" w:rsidRPr="00386BB2" w14:paraId="1061D915" w14:textId="77777777">
        <w:tc>
          <w:tcPr>
            <w:tcW w:w="475" w:type="pct"/>
          </w:tcPr>
          <w:p w14:paraId="778D42A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</w:t>
            </w:r>
          </w:p>
        </w:tc>
        <w:tc>
          <w:tcPr>
            <w:tcW w:w="2421" w:type="pct"/>
          </w:tcPr>
          <w:p w14:paraId="01423CB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≥ 30% </w:t>
            </w:r>
            <w:r w:rsidRPr="00386BB2">
              <w:rPr>
                <w:rFonts w:eastAsia="Times New Roman" w:hint="cs"/>
                <w:cs/>
              </w:rPr>
              <w:t>และ</w:t>
            </w:r>
            <w:r w:rsidRPr="00386BB2">
              <w:rPr>
                <w:rFonts w:eastAsia="Times New Roman" w:hint="cs"/>
              </w:rPr>
              <w:t xml:space="preserve"> &lt; 80%</w:t>
            </w:r>
          </w:p>
        </w:tc>
        <w:tc>
          <w:tcPr>
            <w:tcW w:w="2104" w:type="pct"/>
          </w:tcPr>
          <w:p w14:paraId="651FCF5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ระดับน้ำปกติ (</w:t>
            </w:r>
            <w:r w:rsidRPr="00386BB2">
              <w:rPr>
                <w:rFonts w:eastAsia="Times New Roman" w:hint="cs"/>
              </w:rPr>
              <w:t>Normal)</w:t>
            </w:r>
          </w:p>
        </w:tc>
      </w:tr>
      <w:tr w:rsidR="005A66E4" w:rsidRPr="00386BB2" w14:paraId="72BB6B95" w14:textId="77777777">
        <w:tc>
          <w:tcPr>
            <w:tcW w:w="475" w:type="pct"/>
          </w:tcPr>
          <w:p w14:paraId="14D1BA79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3</w:t>
            </w:r>
          </w:p>
        </w:tc>
        <w:tc>
          <w:tcPr>
            <w:tcW w:w="2421" w:type="pct"/>
          </w:tcPr>
          <w:p w14:paraId="4CEB5E24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≥ 80%</w:t>
            </w:r>
          </w:p>
        </w:tc>
        <w:tc>
          <w:tcPr>
            <w:tcW w:w="2104" w:type="pct"/>
          </w:tcPr>
          <w:p w14:paraId="7C876F0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ระดับน้ำสูง (</w:t>
            </w:r>
            <w:r w:rsidRPr="00386BB2">
              <w:rPr>
                <w:rFonts w:eastAsia="Times New Roman" w:hint="cs"/>
              </w:rPr>
              <w:t>High)</w:t>
            </w:r>
          </w:p>
        </w:tc>
      </w:tr>
    </w:tbl>
    <w:p w14:paraId="1B1B1FB4" w14:textId="77777777" w:rsidR="005A66E4" w:rsidRPr="00386BB2" w:rsidRDefault="005A66E4">
      <w:pPr>
        <w:spacing w:line="240" w:lineRule="auto"/>
        <w:ind w:firstLine="720"/>
        <w:jc w:val="thaiDistribute"/>
      </w:pPr>
    </w:p>
    <w:p w14:paraId="7A9BF781" w14:textId="77777777" w:rsidR="005A66E4" w:rsidRPr="00386BB2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>เพื่อให้แบบจำลองสามารถพยากรณ์ระดับสถานการณ์น้ำล่วงหน้า ผู้จัดทำได้จัดเตรียมชุดข้อมูลสำหรับการพยากรณ์ออกเป็น 2 กรอบเวลา ได้แก่ การพยากรณ์ล่วงหน้า 7 วัน และ การพยากรณ์ล่วงหน้า 30 วัน โดยนำข้อมูลคุณลักษณะ ณ วันที่ปัจจุบันมาเชื่อมโยงกับระดับสถานการณ์น้ำที่เกิดขึ้นในอนาคตตามกรอบเวลาที่กำหนด</w:t>
      </w:r>
    </w:p>
    <w:p w14:paraId="4C731C21" w14:textId="77777777" w:rsidR="005A66E4" w:rsidRPr="00386BB2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 xml:space="preserve">สำหรับชุดข้อมูลการพยากรณ์ล่วงหน้า 7 วัน ใช้ข้อมูลคุณลักษณะ ณ วันที่ </w:t>
      </w:r>
      <w:r w:rsidRPr="00386BB2">
        <w:rPr>
          <w:rFonts w:hint="cs"/>
        </w:rPr>
        <w:t xml:space="preserve">t </w:t>
      </w:r>
      <w:r w:rsidRPr="00386BB2">
        <w:rPr>
          <w:rFonts w:hint="cs"/>
          <w:cs/>
        </w:rPr>
        <w:t xml:space="preserve">เป็นข้อมูลนำเข้า และใช้ระดับสถานการณ์น้ำ ณ วันที่ </w:t>
      </w:r>
      <w:r w:rsidRPr="00386BB2">
        <w:rPr>
          <w:rFonts w:hint="cs"/>
        </w:rPr>
        <w:t>t+</w:t>
      </w:r>
      <w:r w:rsidRPr="00386BB2">
        <w:rPr>
          <w:rFonts w:hint="cs"/>
          <w:cs/>
        </w:rPr>
        <w:t xml:space="preserve">7 เป็นตัวแปรเป้าหมาย ส่วนชุดข้อมูลการพยากรณ์ล่วงหน้า 30 วัน ใช้ข้อมูลคุณลักษณะ ณ วันที่ </w:t>
      </w:r>
      <w:r w:rsidRPr="00386BB2">
        <w:rPr>
          <w:rFonts w:hint="cs"/>
        </w:rPr>
        <w:t xml:space="preserve">t </w:t>
      </w:r>
      <w:r w:rsidRPr="00386BB2">
        <w:rPr>
          <w:rFonts w:hint="cs"/>
          <w:cs/>
        </w:rPr>
        <w:t xml:space="preserve">เป็นข้อมูลนำเข้า และใช้ระดับสถานการณ์น้ำ ณ วันที่ </w:t>
      </w:r>
      <w:r w:rsidRPr="00386BB2">
        <w:rPr>
          <w:rFonts w:hint="cs"/>
        </w:rPr>
        <w:t>t+</w:t>
      </w:r>
      <w:r w:rsidRPr="00386BB2">
        <w:rPr>
          <w:rFonts w:hint="cs"/>
          <w:cs/>
        </w:rPr>
        <w:t>30 เป็นตัวแปรเป้าหมาย ดังนี้</w:t>
      </w:r>
    </w:p>
    <w:p w14:paraId="770AF906" w14:textId="77777777" w:rsidR="005A66E4" w:rsidRPr="00386BB2" w:rsidRDefault="00000000">
      <w:pPr>
        <w:spacing w:line="240" w:lineRule="auto"/>
        <w:ind w:firstLine="720"/>
        <w:jc w:val="thaiDistribute"/>
      </w:pPr>
      <m:oMathPara>
        <m:oMath>
          <m:sSub>
            <m:sSubPr>
              <m:ctrlPr>
                <w:rPr>
                  <w:rFonts w:ascii="Cambria Math" w:hAnsi="Cambria Math" w:hint="cs"/>
                </w:rPr>
              </m:ctrlPr>
            </m:sSubPr>
            <m:e>
              <m:r>
                <w:rPr>
                  <w:rFonts w:ascii="Cambria Math" w:hAnsi="Cambria Math" w:hint="cs"/>
                </w:rPr>
                <m:t>x</m:t>
              </m:r>
            </m:e>
            <m:sub>
              <m:r>
                <w:rPr>
                  <w:rFonts w:ascii="Cambria Math" w:hAnsi="Cambria Math" w:hint="cs"/>
                </w:rPr>
                <m:t>t</m:t>
              </m:r>
            </m:sub>
          </m:sSub>
          <m:r>
            <w:rPr>
              <w:rFonts w:ascii="Cambria Math" w:hAnsi="Cambria Math" w:hint="cs"/>
            </w:rPr>
            <m:t>→</m:t>
          </m:r>
          <m:sSub>
            <m:sSubPr>
              <m:ctrlPr>
                <w:rPr>
                  <w:rFonts w:ascii="Cambria Math" w:hAnsi="Cambria Math" w:hint="cs"/>
                  <w:i/>
                </w:rPr>
              </m:ctrlPr>
            </m:sSubPr>
            <m:e>
              <m:r>
                <w:rPr>
                  <w:rFonts w:ascii="Cambria Math" w:hAnsi="Cambria Math" w:hint="cs"/>
                </w:rPr>
                <m:t>y</m:t>
              </m:r>
            </m:e>
            <m:sub>
              <m:r>
                <w:rPr>
                  <w:rFonts w:ascii="Cambria Math" w:hAnsi="Cambria Math" w:hint="cs"/>
                </w:rPr>
                <m:t>t</m:t>
              </m:r>
            </m:sub>
          </m:sSub>
          <m:r>
            <w:rPr>
              <w:rFonts w:ascii="Cambria Math" w:hAnsi="Cambria Math" w:hint="cs"/>
            </w:rPr>
            <m:t>+7</m:t>
          </m:r>
        </m:oMath>
      </m:oMathPara>
    </w:p>
    <w:p w14:paraId="7B004F9D" w14:textId="77777777" w:rsidR="005A66E4" w:rsidRPr="00386BB2" w:rsidRDefault="005A66E4">
      <w:pPr>
        <w:spacing w:line="240" w:lineRule="auto"/>
        <w:ind w:firstLine="720"/>
        <w:jc w:val="thaiDistribute"/>
      </w:pPr>
    </w:p>
    <w:p w14:paraId="55FB44BA" w14:textId="77777777" w:rsidR="005A66E4" w:rsidRPr="00386BB2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 xml:space="preserve">สำหรับการพยากรณ์ล่วงหน้า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>วัน และ</w:t>
      </w:r>
    </w:p>
    <w:p w14:paraId="238875CE" w14:textId="77777777" w:rsidR="005A66E4" w:rsidRPr="00386BB2" w:rsidRDefault="00000000">
      <w:pPr>
        <w:spacing w:line="240" w:lineRule="auto"/>
        <w:ind w:firstLine="720"/>
        <w:jc w:val="thaiDistribute"/>
      </w:pPr>
      <m:oMathPara>
        <m:oMath>
          <m:sSub>
            <m:sSubPr>
              <m:ctrlPr>
                <w:rPr>
                  <w:rFonts w:ascii="Cambria Math" w:hAnsi="Cambria Math" w:hint="cs"/>
                </w:rPr>
              </m:ctrlPr>
            </m:sSubPr>
            <m:e>
              <m:r>
                <w:rPr>
                  <w:rFonts w:ascii="Cambria Math" w:hAnsi="Cambria Math" w:hint="cs"/>
                </w:rPr>
                <m:t>x</m:t>
              </m:r>
            </m:e>
            <m:sub>
              <m:r>
                <w:rPr>
                  <w:rFonts w:ascii="Cambria Math" w:hAnsi="Cambria Math" w:hint="cs"/>
                </w:rPr>
                <m:t>t</m:t>
              </m:r>
            </m:sub>
          </m:sSub>
          <m:r>
            <w:rPr>
              <w:rFonts w:ascii="Cambria Math" w:hAnsi="Cambria Math" w:hint="cs"/>
            </w:rPr>
            <m:t>→</m:t>
          </m:r>
          <m:sSub>
            <m:sSubPr>
              <m:ctrlPr>
                <w:rPr>
                  <w:rFonts w:ascii="Cambria Math" w:hAnsi="Cambria Math" w:hint="cs"/>
                  <w:i/>
                </w:rPr>
              </m:ctrlPr>
            </m:sSubPr>
            <m:e>
              <m:r>
                <w:rPr>
                  <w:rFonts w:ascii="Cambria Math" w:hAnsi="Cambria Math" w:hint="cs"/>
                </w:rPr>
                <m:t>y</m:t>
              </m:r>
            </m:e>
            <m:sub>
              <m:r>
                <w:rPr>
                  <w:rFonts w:ascii="Cambria Math" w:hAnsi="Cambria Math" w:hint="cs"/>
                </w:rPr>
                <m:t>t</m:t>
              </m:r>
            </m:sub>
          </m:sSub>
          <m:r>
            <w:rPr>
              <w:rFonts w:ascii="Cambria Math" w:hAnsi="Cambria Math" w:hint="cs"/>
            </w:rPr>
            <m:t>+30</m:t>
          </m:r>
        </m:oMath>
      </m:oMathPara>
    </w:p>
    <w:p w14:paraId="4414EEEB" w14:textId="77777777" w:rsidR="002459A6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 xml:space="preserve">สำหรับการพยากรณ์ล่วงหน้า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 โดย</w:t>
      </w:r>
      <w:r w:rsidRPr="00386BB2">
        <w:rPr>
          <w:rFonts w:hint="cs"/>
        </w:rPr>
        <w:t xml:space="preserve"> </w:t>
      </w:r>
      <m:oMath>
        <m:sSub>
          <m:sSubPr>
            <m:ctrlPr>
              <w:rPr>
                <w:rFonts w:ascii="Cambria Math" w:hAnsi="Cambria Math" w:hint="cs"/>
              </w:rPr>
            </m:ctrlPr>
          </m:sSubPr>
          <m:e>
            <m:r>
              <w:rPr>
                <w:rFonts w:ascii="Cambria Math" w:hAnsi="Cambria Math" w:hint="cs"/>
              </w:rPr>
              <m:t>x</m:t>
            </m:r>
          </m:e>
          <m:sub>
            <m:r>
              <w:rPr>
                <w:rFonts w:ascii="Cambria Math" w:hAnsi="Cambria Math" w:hint="cs"/>
              </w:rPr>
              <m:t>t</m:t>
            </m:r>
          </m:sub>
        </m:sSub>
      </m:oMath>
      <w:r w:rsidRPr="00386BB2">
        <w:rPr>
          <w:rFonts w:hint="cs"/>
        </w:rPr>
        <w:t xml:space="preserve"> </w:t>
      </w:r>
    </w:p>
    <w:p w14:paraId="451C1855" w14:textId="106D16EB" w:rsidR="005A66E4" w:rsidRPr="00386BB2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>แทนชุดคุณลักษณะของสถานการณ์น้ำ ณ วันที่</w:t>
      </w:r>
      <w:r w:rsidRPr="00386BB2">
        <w:rPr>
          <w:rFonts w:hint="cs"/>
        </w:rPr>
        <w:t xml:space="preserve"> </w:t>
      </w:r>
      <w:r w:rsidRPr="00386BB2">
        <w:rPr>
          <w:rStyle w:val="mord"/>
          <w:rFonts w:hint="cs"/>
        </w:rPr>
        <w:t>t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และ</w:t>
      </w:r>
      <w:r w:rsidRPr="00386BB2">
        <w:rPr>
          <w:rFonts w:hint="cs"/>
        </w:rPr>
        <w:t xml:space="preserve"> </w:t>
      </w:r>
      <w:r w:rsidRPr="00386BB2">
        <w:rPr>
          <w:rStyle w:val="mord"/>
          <w:rFonts w:hint="cs"/>
        </w:rPr>
        <w:t>y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แทนระดับสถานการณ์น้ำที่กำหนดจากค่า</w:t>
      </w:r>
      <w:r w:rsidRPr="00386BB2">
        <w:rPr>
          <w:rFonts w:hint="cs"/>
        </w:rPr>
        <w:t xml:space="preserve"> 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percent_storage</w:t>
      </w:r>
      <w:proofErr w:type="spellEnd"/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ณ วันที่เป้าหมาย</w:t>
      </w:r>
    </w:p>
    <w:p w14:paraId="5F2F48E4" w14:textId="147EBD25" w:rsidR="00386BB2" w:rsidRPr="00386BB2" w:rsidRDefault="00386BB2" w:rsidP="00CC354F">
      <w:pPr>
        <w:pStyle w:val="4"/>
        <w:rPr>
          <w:b/>
          <w:bCs/>
        </w:rPr>
      </w:pPr>
      <w:r w:rsidRPr="00386BB2">
        <w:rPr>
          <w:rFonts w:hint="cs"/>
          <w:cs/>
        </w:rPr>
        <w:t xml:space="preserve">3.3.1.4 </w:t>
      </w:r>
      <w:r w:rsidRPr="00386BB2">
        <w:rPr>
          <w:cs/>
        </w:rPr>
        <w:t>การปรับคุณลักษณะให้อยู่ในรูปอัตราส่วนร้อยละต่อความจุเขื่อน</w:t>
      </w:r>
    </w:p>
    <w:p w14:paraId="340C38A8" w14:textId="5931CB8C" w:rsidR="00386BB2" w:rsidRPr="00386BB2" w:rsidRDefault="00386BB2" w:rsidP="00CC354F">
      <w:pPr>
        <w:ind w:firstLine="1980"/>
      </w:pPr>
      <w:r w:rsidRPr="00386BB2">
        <w:rPr>
          <w:cs/>
        </w:rPr>
        <w:t xml:space="preserve">เนื่องจากชุดข้อมูลที่นำมาศึกษาประกอบด้วยอ่างเก็บน้ำขนาดใหญ่จำนวน </w:t>
      </w:r>
      <w:r w:rsidRPr="00386BB2">
        <w:t xml:space="preserve">35 </w:t>
      </w:r>
      <w:r w:rsidRPr="00386BB2">
        <w:rPr>
          <w:cs/>
        </w:rPr>
        <w:t>แห่งทั่วประเทศ ซึ่งมีความแตกต่างด้านขนาดความจุอ่างเก็บน้ำ (</w:t>
      </w:r>
      <w:r w:rsidRPr="00386BB2">
        <w:t xml:space="preserve">Capacity) </w:t>
      </w:r>
      <w:r w:rsidRPr="00386BB2">
        <w:rPr>
          <w:cs/>
        </w:rPr>
        <w:t xml:space="preserve">อย่างมีนัยสำคัญ ตัวอย่างเช่น เขื่อนภูมิพลมีความจุ </w:t>
      </w:r>
      <w:r w:rsidRPr="00386BB2">
        <w:t xml:space="preserve">13,462 </w:t>
      </w:r>
      <w:r w:rsidRPr="00386BB2">
        <w:rPr>
          <w:cs/>
        </w:rPr>
        <w:t xml:space="preserve">ล้านลูกบาศก์เมตร ในขณะที่เขื่อนแม่มอกมีความจุเพียง </w:t>
      </w:r>
      <w:r w:rsidRPr="00386BB2">
        <w:t xml:space="preserve">110 </w:t>
      </w:r>
      <w:r w:rsidRPr="00386BB2">
        <w:rPr>
          <w:cs/>
        </w:rPr>
        <w:t xml:space="preserve">ล้านลูกบาศก์เมตร แตกต่างกันมากกว่า </w:t>
      </w:r>
      <w:r w:rsidRPr="00386BB2">
        <w:t xml:space="preserve">120 </w:t>
      </w:r>
      <w:r w:rsidRPr="00386BB2">
        <w:rPr>
          <w:cs/>
        </w:rPr>
        <w:t>เท่า</w:t>
      </w:r>
    </w:p>
    <w:p w14:paraId="53E6591A" w14:textId="2BF4825B" w:rsidR="00386BB2" w:rsidRPr="00386BB2" w:rsidRDefault="00386BB2" w:rsidP="00CC354F">
      <w:pPr>
        <w:spacing w:line="240" w:lineRule="auto"/>
        <w:ind w:firstLine="1980"/>
        <w:jc w:val="thaiDistribute"/>
      </w:pPr>
      <w:r w:rsidRPr="00386BB2">
        <w:rPr>
          <w:cs/>
        </w:rPr>
        <w:t>หากใช้ค่าปริมาณน้ำไหลเข้า (</w:t>
      </w:r>
      <w:r w:rsidRPr="00386BB2">
        <w:t xml:space="preserve">Inflow) </w:t>
      </w:r>
      <w:r w:rsidRPr="00386BB2">
        <w:rPr>
          <w:cs/>
        </w:rPr>
        <w:t>และปริมาณการระบายน้ำ (</w:t>
      </w:r>
      <w:r w:rsidRPr="00386BB2">
        <w:t xml:space="preserve">Outflow) </w:t>
      </w:r>
      <w:r w:rsidRPr="00386BB2">
        <w:rPr>
          <w:cs/>
        </w:rPr>
        <w:t>ในหน่วย</w:t>
      </w:r>
      <w:r w:rsidR="002459A6">
        <w:t xml:space="preserve"> </w:t>
      </w:r>
      <w:r w:rsidRPr="00386BB2">
        <w:rPr>
          <w:cs/>
        </w:rPr>
        <w:t xml:space="preserve">ล้านลูกบาศก์เมตรต่อวัน โดยตรง จะทำให้เกิดปัญหาความเหลื่อมล้ำของขนาดข้อมูลข้ามอ่างเก็บน้ำ ส่งผลให้แบบจำลองการเรียนรู้ของเครื่องไม่สามารถกำหนดเกณฑ์การตัดสินใจที่เป็นสากลสำหรับทุกอ่างเก็บน้ำได้ ตัวอย่างเช่น ปริมาณน้ำไหลเข้า </w:t>
      </w:r>
      <w:r w:rsidRPr="00386BB2">
        <w:t xml:space="preserve">15 </w:t>
      </w:r>
      <w:r w:rsidRPr="00386BB2">
        <w:rPr>
          <w:cs/>
        </w:rPr>
        <w:t xml:space="preserve">ล้านลูกบาศก์เมตรต่อวัน สำหรับเขื่อนภูมิพลคิดเป็นเพียงร้อยละ </w:t>
      </w:r>
      <w:r w:rsidRPr="00386BB2">
        <w:t xml:space="preserve">0.11 </w:t>
      </w:r>
      <w:r w:rsidRPr="00386BB2">
        <w:rPr>
          <w:cs/>
        </w:rPr>
        <w:t xml:space="preserve">ของความจุอ่างเก็บน้ำ ซึ่งไม่ส่งผลต่อความเสี่ยงน้ำล้น แต่สำหรับเขื่อนแม่มอก ปริมาณน้ำไหลเข้าจำนวนเดียวกันคิดเป็นร้อยละ </w:t>
      </w:r>
      <w:r w:rsidRPr="00386BB2">
        <w:t xml:space="preserve">13.64 </w:t>
      </w:r>
      <w:r w:rsidRPr="00386BB2">
        <w:rPr>
          <w:cs/>
        </w:rPr>
        <w:t>ของความจุอ่างเก็บน้ำในวันเดียว ซึ่งเป็นสภาวะวิกฤติน้ำล้นอย่างรุนแรง</w:t>
      </w:r>
    </w:p>
    <w:p w14:paraId="46F50CA4" w14:textId="74218A2E" w:rsidR="00386BB2" w:rsidRDefault="00386BB2" w:rsidP="00CC354F">
      <w:pPr>
        <w:spacing w:line="240" w:lineRule="auto"/>
        <w:ind w:firstLine="2070"/>
        <w:jc w:val="thaiDistribute"/>
      </w:pPr>
      <w:r w:rsidRPr="00386BB2">
        <w:rPr>
          <w:cs/>
        </w:rPr>
        <w:t>เพื่อขจัดปัญหาความแตกต่างด้านขนาดของอ่างเก็บน้ำ และทำให้คุณลักษณะทั้งหมดอยู่ในมาตราส่วนที่เปรียบเทียบกันได้ (</w:t>
      </w:r>
      <w:r w:rsidRPr="00386BB2">
        <w:t xml:space="preserve">Normalized Scale) </w:t>
      </w:r>
      <w:r w:rsidRPr="00386BB2">
        <w:rPr>
          <w:cs/>
        </w:rPr>
        <w:t xml:space="preserve">ผู้จัดทำจึงทำการแปลงคุณลักษณะปริมาณน้ำไหลเข้าและปริมาณการระบายน้ำให้อยู่ในรูปอัตราส่วนร้อยละต่อความจุอ่างเก็บน้ำต่อวัน </w:t>
      </w:r>
      <w:proofErr w:type="spellStart"/>
      <w:r w:rsidRPr="00386BB2">
        <w:t>inflow_pct</w:t>
      </w:r>
      <w:proofErr w:type="spellEnd"/>
      <w:r w:rsidRPr="00386BB2">
        <w:t> </w:t>
      </w:r>
      <w:r w:rsidRPr="00386BB2">
        <w:rPr>
          <w:cs/>
        </w:rPr>
        <w:t>และ</w:t>
      </w:r>
      <w:r w:rsidRPr="00386BB2">
        <w:t> </w:t>
      </w:r>
      <w:proofErr w:type="spellStart"/>
      <w:r w:rsidRPr="00386BB2">
        <w:t>outflow_pct</w:t>
      </w:r>
      <w:proofErr w:type="spellEnd"/>
      <w:r w:rsidRPr="00386BB2">
        <w:t xml:space="preserve"> </w:t>
      </w:r>
      <w:r w:rsidRPr="00386BB2">
        <w:rPr>
          <w:cs/>
        </w:rPr>
        <w:t>โดยมีสมการคำนวณดังนี้</w:t>
      </w:r>
    </w:p>
    <w:p w14:paraId="53A821AE" w14:textId="77777777" w:rsidR="00386BB2" w:rsidRPr="00386BB2" w:rsidRDefault="00386BB2" w:rsidP="00386BB2">
      <w:pPr>
        <w:spacing w:line="240" w:lineRule="auto"/>
        <w:ind w:firstLine="720"/>
        <w:jc w:val="thaiDistribute"/>
      </w:pPr>
    </w:p>
    <w:p w14:paraId="7FD792CA" w14:textId="032110AF" w:rsidR="00386BB2" w:rsidRPr="00CC354F" w:rsidRDefault="00386BB2">
      <w:pPr>
        <w:spacing w:line="240" w:lineRule="auto"/>
        <w:ind w:firstLine="720"/>
        <w:jc w:val="thaiDistribute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inflow_pct 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inflow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capacity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× 100</m:t>
          </m:r>
        </m:oMath>
      </m:oMathPara>
    </w:p>
    <w:p w14:paraId="3AB04624" w14:textId="77777777" w:rsidR="00386BB2" w:rsidRPr="00386BB2" w:rsidRDefault="00386BB2">
      <w:pPr>
        <w:spacing w:line="240" w:lineRule="auto"/>
        <w:ind w:firstLine="720"/>
        <w:jc w:val="thaiDistribute"/>
      </w:pPr>
    </w:p>
    <w:p w14:paraId="5C4A320C" w14:textId="1FF751AE" w:rsidR="00386BB2" w:rsidRPr="00CC354F" w:rsidRDefault="00386BB2">
      <w:pPr>
        <w:spacing w:line="240" w:lineRule="auto"/>
        <w:ind w:firstLine="720"/>
        <w:jc w:val="thaiDistribute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outflow_pct 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outflow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capacity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× 100</m:t>
          </m:r>
        </m:oMath>
      </m:oMathPara>
    </w:p>
    <w:p w14:paraId="159C5BC5" w14:textId="77777777" w:rsidR="00BC4FE4" w:rsidRDefault="00BC4FE4">
      <w:pPr>
        <w:spacing w:line="240" w:lineRule="auto"/>
        <w:ind w:firstLine="720"/>
        <w:jc w:val="thaiDistribute"/>
      </w:pPr>
    </w:p>
    <w:p w14:paraId="61509639" w14:textId="2A9DBABF" w:rsidR="00386BB2" w:rsidRPr="00386BB2" w:rsidRDefault="00386BB2" w:rsidP="00CC354F">
      <w:pPr>
        <w:spacing w:line="240" w:lineRule="auto"/>
        <w:ind w:firstLine="2070"/>
        <w:jc w:val="thaiDistribute"/>
      </w:pPr>
      <w:r w:rsidRPr="00386BB2">
        <w:rPr>
          <w:cs/>
        </w:rPr>
        <w:t>การแปลงข้อมูลดังกล่าวทำให้คุณลักษณะ</w:t>
      </w:r>
      <w:r w:rsidRPr="00386BB2">
        <w:t xml:space="preserve"> </w:t>
      </w:r>
      <w:r w:rsidRPr="00386BB2">
        <w:rPr>
          <w:cs/>
        </w:rPr>
        <w:t>อยู่ในมาตราส่วนร้อยละเช่นเดียวกับระดับการกักเก็บน้ำ (</w:t>
      </w:r>
      <w:proofErr w:type="spellStart"/>
      <w:r w:rsidRPr="00386BB2">
        <w:t>percent_storage</w:t>
      </w:r>
      <w:proofErr w:type="spellEnd"/>
      <w:r w:rsidRPr="00386BB2">
        <w:t xml:space="preserve">) </w:t>
      </w:r>
      <w:r w:rsidRPr="00386BB2">
        <w:rPr>
          <w:cs/>
        </w:rPr>
        <w:t>ช่วยให้แบบจำลองสามารถเรียนรู้ความสัมพันธ์</w:t>
      </w:r>
      <w:r w:rsidRPr="00386BB2">
        <w:rPr>
          <w:cs/>
        </w:rPr>
        <w:lastRenderedPageBreak/>
        <w:t>ของอัตราการสะสมและการระบายน้ำที่มีผลต่อการเปลี่ยนแปลงระดับความเสี่ยงในอนาคตได้อย่างสอดคล้องกับหลักอุทกวิทยา และสามารถประยุกต์ใช้กับอ่างเก็บน้ำทุกขนาดได้อย่างมีประสิทธิภาพ</w:t>
      </w:r>
    </w:p>
    <w:p w14:paraId="61DE4D11" w14:textId="67B173C5" w:rsidR="005A66E4" w:rsidRPr="00386BB2" w:rsidRDefault="00000000" w:rsidP="00CC354F">
      <w:pPr>
        <w:pStyle w:val="4"/>
        <w:rPr>
          <w:rFonts w:eastAsia="Times New Roman"/>
          <w:sz w:val="27"/>
          <w:szCs w:val="27"/>
        </w:rPr>
      </w:pPr>
      <w:r w:rsidRPr="00386BB2">
        <w:rPr>
          <w:rFonts w:hint="cs"/>
        </w:rPr>
        <w:t>3.3.1.</w:t>
      </w:r>
      <w:r w:rsidR="00386BB2" w:rsidRPr="00386BB2">
        <w:rPr>
          <w:rFonts w:hint="cs"/>
          <w:cs/>
        </w:rPr>
        <w:t>5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การจัดรูปแบบข้อมูลสำหรับการสร้างแบบจำลอง</w:t>
      </w:r>
    </w:p>
    <w:p w14:paraId="283F7D5D" w14:textId="77777777" w:rsidR="005A66E4" w:rsidRPr="00386BB2" w:rsidRDefault="00000000" w:rsidP="00CC354F">
      <w:pPr>
        <w:ind w:firstLine="1980"/>
      </w:pPr>
      <w:r w:rsidRPr="00386BB2">
        <w:rPr>
          <w:rFonts w:hint="cs"/>
          <w:cs/>
        </w:rPr>
        <w:t xml:space="preserve">ภายหลังจากการตรวจสอบและเตรียมข้อมูล การแปลงข้อมูลเชิงเวลา และการกำหนดตัวแปรเป้าหมายสำหรับการพยากรณ์ล่วงหน้า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 xml:space="preserve">วัน ผู้จัดทำได้จัดรูปแบบชุดข้อมูลให้อยู่ในรูปแบบที่เหมาะสมสำหรับนำไปใช้ในการสร้างแบบจำลองด้วยโปรแกรม </w:t>
      </w:r>
      <w:r w:rsidRPr="00386BB2">
        <w:rPr>
          <w:rFonts w:hint="cs"/>
        </w:rPr>
        <w:t>WEKA</w:t>
      </w:r>
    </w:p>
    <w:p w14:paraId="26B919C0" w14:textId="77777777" w:rsidR="005A66E4" w:rsidRPr="00386BB2" w:rsidRDefault="00000000" w:rsidP="00CC354F">
      <w:pPr>
        <w:pStyle w:val="aa"/>
        <w:ind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ผู้จัดทำแปลงชุดข้อมูลให้อยู่ในรูปแบบไฟล์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>ARFF (Attribute-Relation File Format)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ซึ่งเป็นรูปแบบไฟล์ข้อมูลที่สามารถนำเข้าสู่โปรแกรม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WEKA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ได้ โดยกำหนดชื่อและชนิดข้อมูลของแต่ละแอ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ตท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>ริบิว</w:t>
      </w:r>
      <w:proofErr w:type="spellStart"/>
      <w:r w:rsidRPr="00386BB2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Attribute)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ให้สอดคล้องกับลักษณะของข้อมูล รวมถึงกำหนดตัวแปรเป้าหมาย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Class Attribute)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สำหรับใช้ในการจำแนกระดับสถานการณ์น้ำ</w:t>
      </w:r>
    </w:p>
    <w:p w14:paraId="261DA0BC" w14:textId="77777777" w:rsidR="005A66E4" w:rsidRPr="00386BB2" w:rsidRDefault="00000000" w:rsidP="00CC354F">
      <w:pPr>
        <w:pStyle w:val="aa"/>
        <w:ind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จากการจัดเตรียมข้อมูลดังกล่าว ได้ชุดข้อมูลสำหรับการพัฒนาแบบจำลองแยกตามกรอบเวลาการพยากรณ์ออกเป็น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 xml:space="preserve">2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cs/>
        </w:rPr>
        <w:t>ชุด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ได้แก่ ชุดข้อมูลสำหรับการพยากรณ์ระดับสถานการณ์น้ำล่วงหน้า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7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วัน และชุดข้อมูลสำหรับการพยากรณ์ระดับสถานการณ์น้ำล่วงหน้า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วัน โดยชุดข้อมูลที่จัดเตรียมแล้วจะถูกนำไปใช้ในการคัดเลือกคุณลักษณะ การแบ่งชุดข้อมูล และการฝึกสอนแบบจำลองในขั้นตอนต่อไป</w:t>
      </w:r>
    </w:p>
    <w:p w14:paraId="59AC18CC" w14:textId="77777777" w:rsidR="005A66E4" w:rsidRPr="00386BB2" w:rsidRDefault="00000000" w:rsidP="00CC354F">
      <w:pPr>
        <w:pStyle w:val="3"/>
        <w:rPr>
          <w:b/>
          <w:bCs/>
        </w:rPr>
      </w:pPr>
      <w:r w:rsidRPr="00386BB2">
        <w:rPr>
          <w:rStyle w:val="ab"/>
          <w:rFonts w:hint="cs"/>
          <w:b w:val="0"/>
          <w:bCs w:val="0"/>
        </w:rPr>
        <w:t xml:space="preserve">3.3.2 </w:t>
      </w:r>
      <w:r w:rsidRPr="00386BB2">
        <w:rPr>
          <w:rStyle w:val="ab"/>
          <w:rFonts w:hint="cs"/>
          <w:b w:val="0"/>
          <w:bCs w:val="0"/>
          <w:cs/>
        </w:rPr>
        <w:t>การคัดเลือกคุณลักษณะ (</w:t>
      </w:r>
      <w:r w:rsidRPr="00386BB2">
        <w:rPr>
          <w:rStyle w:val="ab"/>
          <w:rFonts w:hint="cs"/>
          <w:b w:val="0"/>
          <w:bCs w:val="0"/>
        </w:rPr>
        <w:t>Feature Selection)</w:t>
      </w:r>
      <w:r w:rsidRPr="00386BB2">
        <w:rPr>
          <w:rStyle w:val="ab"/>
          <w:rFonts w:hint="cs"/>
          <w:b w:val="0"/>
          <w:bCs w:val="0"/>
          <w:cs/>
        </w:rPr>
        <w:t xml:space="preserve"> </w:t>
      </w:r>
    </w:p>
    <w:p w14:paraId="3A403568" w14:textId="77777777" w:rsidR="005A66E4" w:rsidRPr="00386BB2" w:rsidRDefault="00000000" w:rsidP="00CC354F">
      <w:pPr>
        <w:ind w:firstLine="1080"/>
      </w:pPr>
      <w:r w:rsidRPr="00386BB2">
        <w:rPr>
          <w:rFonts w:hint="cs"/>
          <w:cs/>
        </w:rPr>
        <w:t xml:space="preserve">การคัดเลือกคุณลักษณะสำหรับการพัฒนาแบบจำลองดำเนินการเป็น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 xml:space="preserve">ขั้นตอน ได้แก่ การคัดกรองตัวแปรเบื้องต้นตามลักษณะและความเกี่ยวข้องของข้อมูล และการประเมินความสำคัญของคุณลักษณะด้วยวิธี </w:t>
      </w:r>
      <w:r w:rsidRPr="00386BB2">
        <w:rPr>
          <w:rFonts w:hint="cs"/>
        </w:rPr>
        <w:t xml:space="preserve">Information Gain </w:t>
      </w:r>
      <w:r w:rsidRPr="00386BB2">
        <w:rPr>
          <w:rFonts w:hint="cs"/>
          <w:cs/>
        </w:rPr>
        <w:t>เพื่อคัดเลือกคุณลักษณะที่เหมาะสมสำหรับนำไปใช้ในการสร้างแบบจำลอง</w:t>
      </w:r>
    </w:p>
    <w:p w14:paraId="4C4DB4D1" w14:textId="77777777" w:rsidR="005A66E4" w:rsidRPr="00386BB2" w:rsidRDefault="00000000" w:rsidP="00CC354F">
      <w:pPr>
        <w:spacing w:line="240" w:lineRule="auto"/>
        <w:ind w:firstLine="1080"/>
        <w:jc w:val="thaiDistribute"/>
      </w:pPr>
      <w:r w:rsidRPr="00386BB2">
        <w:rPr>
          <w:rFonts w:hint="cs"/>
          <w:cs/>
        </w:rPr>
        <w:t xml:space="preserve">ในขั้นตอนแรก ผู้จัดทำพิจารณาข้อมูลจำนวน </w:t>
      </w:r>
      <w:r w:rsidRPr="00386BB2">
        <w:rPr>
          <w:rFonts w:hint="cs"/>
        </w:rPr>
        <w:t xml:space="preserve">13 </w:t>
      </w:r>
      <w:proofErr w:type="spellStart"/>
      <w:r w:rsidRPr="00386BB2">
        <w:rPr>
          <w:rFonts w:hint="cs"/>
          <w:cs/>
        </w:rPr>
        <w:t>ฟิ</w:t>
      </w:r>
      <w:proofErr w:type="spellEnd"/>
      <w:r w:rsidRPr="00386BB2">
        <w:rPr>
          <w:rFonts w:hint="cs"/>
          <w:cs/>
        </w:rPr>
        <w:t xml:space="preserve">ลด์ที่ได้รับจาก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>โดยตัดตัวแปรที่เป็นข้อมูลระบุตัวตนและข้อมูลพื้นฐานของอ่างเก็บน้ำ ได้แก่</w:t>
      </w:r>
      <w:r w:rsidRPr="00386BB2">
        <w:rPr>
          <w:rFonts w:hint="cs"/>
        </w:rPr>
        <w:t xml:space="preserve"> id, name, region, owner, capacity, storage, </w:t>
      </w:r>
      <w:proofErr w:type="spellStart"/>
      <w:r w:rsidRPr="00386BB2">
        <w:rPr>
          <w:rFonts w:hint="cs"/>
        </w:rPr>
        <w:t>active_storage</w:t>
      </w:r>
      <w:proofErr w:type="spellEnd"/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และ</w:t>
      </w:r>
      <w:r w:rsidRPr="00386BB2">
        <w:rPr>
          <w:rFonts w:hint="cs"/>
        </w:rPr>
        <w:t xml:space="preserve"> </w:t>
      </w:r>
      <w:proofErr w:type="spellStart"/>
      <w:r w:rsidRPr="00386BB2">
        <w:rPr>
          <w:rFonts w:hint="cs"/>
        </w:rPr>
        <w:t>dead_storage</w:t>
      </w:r>
      <w:proofErr w:type="spellEnd"/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ออกจากชุดคุณลักษณะ เนื่องจากตัวแปรดังกล่าวไม่ได้สะท้อนการเปลี่ยนแปลงของสถานการณ์น้ำรายวันโดยตรง สำหรับตัวแปร</w:t>
      </w:r>
      <w:r w:rsidRPr="00386BB2">
        <w:rPr>
          <w:rFonts w:hint="cs"/>
        </w:rPr>
        <w:t xml:space="preserve"> date </w:t>
      </w:r>
      <w:r w:rsidRPr="00386BB2">
        <w:rPr>
          <w:rFonts w:hint="cs"/>
          <w:cs/>
        </w:rPr>
        <w:t>ได้ทำการแปลงเป็น</w:t>
      </w:r>
      <w:r w:rsidRPr="00386BB2">
        <w:rPr>
          <w:rFonts w:hint="cs"/>
        </w:rPr>
        <w:t xml:space="preserve"> Month </w:t>
      </w:r>
      <w:r w:rsidRPr="00386BB2">
        <w:rPr>
          <w:rFonts w:hint="cs"/>
          <w:cs/>
        </w:rPr>
        <w:t>เพื่อใช้เป็นคุณลักษณะที่สะท้อนลักษณะเชิงเวลาของข้อมูล</w:t>
      </w:r>
    </w:p>
    <w:p w14:paraId="753B6751" w14:textId="77777777" w:rsidR="00BC4FE4" w:rsidRDefault="00BC4FE4" w:rsidP="00CC354F">
      <w:pPr>
        <w:spacing w:line="240" w:lineRule="auto"/>
        <w:ind w:firstLine="1080"/>
        <w:jc w:val="thaiDistribute"/>
      </w:pPr>
      <w:r w:rsidRPr="00BC4FE4">
        <w:rPr>
          <w:cs/>
        </w:rPr>
        <w:t xml:space="preserve">ภายหลังการคัดกรองเบื้องต้นและแปลงคุณลักษณะให้อยู่ในรูปอัตราส่วนร้อยละ เหลือคุณลักษณะที่นำมาพิจารณาจำนวน 5 ตัว ได้แก่ </w:t>
      </w:r>
      <w:proofErr w:type="spellStart"/>
      <w:r w:rsidRPr="00BC4FE4">
        <w:t>percent_storage</w:t>
      </w:r>
      <w:proofErr w:type="spellEnd"/>
      <w:r w:rsidRPr="00BC4FE4">
        <w:t xml:space="preserve">, volume, </w:t>
      </w:r>
      <w:proofErr w:type="spellStart"/>
      <w:r w:rsidRPr="00BC4FE4">
        <w:t>outflow_pct</w:t>
      </w:r>
      <w:proofErr w:type="spellEnd"/>
      <w:r w:rsidRPr="00BC4FE4">
        <w:t xml:space="preserve">, Month </w:t>
      </w:r>
      <w:r w:rsidRPr="00BC4FE4">
        <w:rPr>
          <w:cs/>
        </w:rPr>
        <w:t xml:space="preserve">และ </w:t>
      </w:r>
      <w:proofErr w:type="spellStart"/>
      <w:r w:rsidRPr="00BC4FE4">
        <w:t>inflow_pct</w:t>
      </w:r>
      <w:proofErr w:type="spellEnd"/>
      <w:r w:rsidRPr="00BC4FE4">
        <w:t xml:space="preserve"> </w:t>
      </w:r>
      <w:r w:rsidRPr="00BC4FE4">
        <w:rPr>
          <w:cs/>
        </w:rPr>
        <w:t xml:space="preserve">จากนั้นผู้จัดทำประเมินความสำคัญของคุณลักษณะด้วยวิธี </w:t>
      </w:r>
      <w:r w:rsidRPr="00BC4FE4">
        <w:t xml:space="preserve">Information Gain </w:t>
      </w:r>
      <w:r w:rsidRPr="00BC4FE4">
        <w:rPr>
          <w:cs/>
        </w:rPr>
        <w:t>โดยกำหนด ระดับสถานการณ์น้ำ (</w:t>
      </w:r>
      <w:proofErr w:type="spellStart"/>
      <w:r w:rsidRPr="00BC4FE4">
        <w:t>risk_class</w:t>
      </w:r>
      <w:proofErr w:type="spellEnd"/>
      <w:r w:rsidRPr="00BC4FE4">
        <w:t>_</w:t>
      </w:r>
      <w:r w:rsidRPr="00BC4FE4">
        <w:rPr>
          <w:cs/>
        </w:rPr>
        <w:t>7</w:t>
      </w:r>
      <w:r w:rsidRPr="00BC4FE4">
        <w:t xml:space="preserve">d) </w:t>
      </w:r>
      <w:r w:rsidRPr="00BC4FE4">
        <w:rPr>
          <w:cs/>
        </w:rPr>
        <w:t>เป็นตัวแปรเป้าหมาย (</w:t>
      </w:r>
      <w:r w:rsidRPr="00BC4FE4">
        <w:t>Class/Target)</w:t>
      </w:r>
    </w:p>
    <w:p w14:paraId="6171A798" w14:textId="228F79AB" w:rsidR="00386BB2" w:rsidRPr="00386BB2" w:rsidRDefault="00386BB2" w:rsidP="00CC354F">
      <w:pPr>
        <w:spacing w:line="240" w:lineRule="auto"/>
        <w:ind w:firstLine="1080"/>
        <w:jc w:val="thaiDistribute"/>
      </w:pPr>
      <w:r w:rsidRPr="00386BB2">
        <w:rPr>
          <w:cs/>
        </w:rPr>
        <w:lastRenderedPageBreak/>
        <w:t xml:space="preserve">การประเมินดำเนินการด้วยโปรแกรม </w:t>
      </w:r>
      <w:r w:rsidRPr="00386BB2">
        <w:t xml:space="preserve">WEKA </w:t>
      </w:r>
      <w:r w:rsidRPr="00386BB2">
        <w:rPr>
          <w:cs/>
        </w:rPr>
        <w:t xml:space="preserve">ในส่วน </w:t>
      </w:r>
      <w:r w:rsidRPr="00386BB2">
        <w:t xml:space="preserve">Select attributes </w:t>
      </w:r>
      <w:r w:rsidRPr="00386BB2">
        <w:rPr>
          <w:cs/>
        </w:rPr>
        <w:t xml:space="preserve">โดยกำหนด </w:t>
      </w:r>
      <w:r w:rsidRPr="00386BB2">
        <w:t xml:space="preserve">Attribute Evaluator </w:t>
      </w:r>
      <w:r w:rsidRPr="00386BB2">
        <w:rPr>
          <w:cs/>
        </w:rPr>
        <w:t>เป็น</w:t>
      </w:r>
      <w:r w:rsidRPr="00386BB2">
        <w:t> </w:t>
      </w:r>
      <w:proofErr w:type="spellStart"/>
      <w:r w:rsidRPr="00386BB2">
        <w:t>InfoGainAttributeEval</w:t>
      </w:r>
      <w:proofErr w:type="spellEnd"/>
      <w:r w:rsidRPr="00386BB2">
        <w:t> </w:t>
      </w:r>
      <w:r w:rsidRPr="00386BB2">
        <w:rPr>
          <w:cs/>
        </w:rPr>
        <w:t xml:space="preserve">และ </w:t>
      </w:r>
      <w:r w:rsidRPr="00386BB2">
        <w:t xml:space="preserve">Search Method </w:t>
      </w:r>
      <w:r w:rsidRPr="00386BB2">
        <w:rPr>
          <w:cs/>
        </w:rPr>
        <w:t>เป็น</w:t>
      </w:r>
      <w:r w:rsidRPr="00386BB2">
        <w:t> Ranker </w:t>
      </w:r>
      <w:r w:rsidRPr="00386BB2">
        <w:rPr>
          <w:cs/>
        </w:rPr>
        <w:t xml:space="preserve">เพื่อคำนวณค่า </w:t>
      </w:r>
      <w:r w:rsidRPr="00386BB2">
        <w:t xml:space="preserve">Information Gain </w:t>
      </w:r>
      <w:r w:rsidRPr="00386BB2">
        <w:rPr>
          <w:cs/>
        </w:rPr>
        <w:t xml:space="preserve">ของคุณลักษณะแต่ละตัว ผลการประเมินและจัดอันดับแสดงดังตารางที่ </w:t>
      </w:r>
      <w:r w:rsidRPr="00386BB2">
        <w:t>3.6</w:t>
      </w:r>
    </w:p>
    <w:p w14:paraId="456C720F" w14:textId="77777777" w:rsidR="005A66E4" w:rsidRPr="00386BB2" w:rsidRDefault="005A66E4">
      <w:pPr>
        <w:spacing w:line="240" w:lineRule="auto"/>
        <w:ind w:firstLine="360"/>
        <w:jc w:val="thaiDistribute"/>
      </w:pPr>
    </w:p>
    <w:p w14:paraId="6C60962B" w14:textId="77777777" w:rsidR="005A66E4" w:rsidRDefault="00000000">
      <w:pPr>
        <w:spacing w:line="240" w:lineRule="auto"/>
        <w:jc w:val="thaiDistribute"/>
      </w:pPr>
      <w:r w:rsidRPr="00386BB2">
        <w:rPr>
          <w:rFonts w:hint="cs"/>
          <w:b/>
          <w:bCs/>
          <w:cs/>
        </w:rPr>
        <w:t xml:space="preserve">ตารางที่ </w:t>
      </w:r>
      <w:r w:rsidRPr="00386BB2">
        <w:rPr>
          <w:rFonts w:hint="cs"/>
          <w:b/>
          <w:bCs/>
        </w:rPr>
        <w:t>3.6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ผลการประเมินและจัดอันดับคุณลักษณะด้วยวิธี </w:t>
      </w:r>
      <w:r w:rsidRPr="00386BB2">
        <w:rPr>
          <w:rFonts w:hint="cs"/>
        </w:rPr>
        <w:t>Information Gain</w:t>
      </w:r>
    </w:p>
    <w:p w14:paraId="0A591A3B" w14:textId="77777777" w:rsidR="00CC354F" w:rsidRPr="00386BB2" w:rsidRDefault="00CC354F">
      <w:pPr>
        <w:spacing w:line="240" w:lineRule="auto"/>
        <w:jc w:val="thaiDistribute"/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54"/>
        <w:gridCol w:w="2745"/>
        <w:gridCol w:w="2733"/>
        <w:gridCol w:w="2064"/>
      </w:tblGrid>
      <w:tr w:rsidR="005A66E4" w:rsidRPr="00386BB2" w14:paraId="64AE5557" w14:textId="77777777" w:rsidTr="00BC4FE4">
        <w:tc>
          <w:tcPr>
            <w:tcW w:w="454" w:type="pct"/>
          </w:tcPr>
          <w:p w14:paraId="506DDEF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อันดับ</w:t>
            </w:r>
          </w:p>
        </w:tc>
        <w:tc>
          <w:tcPr>
            <w:tcW w:w="1654" w:type="pct"/>
          </w:tcPr>
          <w:p w14:paraId="220F809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คุณลักษณะ (</w:t>
            </w:r>
            <w:r w:rsidRPr="00386BB2">
              <w:rPr>
                <w:rFonts w:eastAsia="Times New Roman" w:hint="cs"/>
                <w:b/>
                <w:bCs/>
              </w:rPr>
              <w:t>Feature)</w:t>
            </w:r>
          </w:p>
        </w:tc>
        <w:tc>
          <w:tcPr>
            <w:tcW w:w="1647" w:type="pct"/>
          </w:tcPr>
          <w:p w14:paraId="47C44EE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 xml:space="preserve">ค่า </w:t>
            </w:r>
            <w:r w:rsidRPr="00386BB2">
              <w:rPr>
                <w:rFonts w:eastAsia="Times New Roman" w:hint="cs"/>
                <w:b/>
                <w:bCs/>
              </w:rPr>
              <w:t>Information Gain</w:t>
            </w:r>
          </w:p>
        </w:tc>
        <w:tc>
          <w:tcPr>
            <w:tcW w:w="1244" w:type="pct"/>
          </w:tcPr>
          <w:p w14:paraId="511318E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ผลการคัดเลือก</w:t>
            </w:r>
          </w:p>
        </w:tc>
      </w:tr>
      <w:tr w:rsidR="005A66E4" w:rsidRPr="00386BB2" w14:paraId="0E10AB35" w14:textId="77777777" w:rsidTr="00BC4FE4">
        <w:tc>
          <w:tcPr>
            <w:tcW w:w="454" w:type="pct"/>
          </w:tcPr>
          <w:p w14:paraId="0F0CD02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1</w:t>
            </w:r>
          </w:p>
        </w:tc>
        <w:tc>
          <w:tcPr>
            <w:tcW w:w="1654" w:type="pct"/>
          </w:tcPr>
          <w:p w14:paraId="799986E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eastAsia="Times New Roman" w:hint="cs"/>
              </w:rPr>
              <w:t>percent_storage</w:t>
            </w:r>
            <w:proofErr w:type="spellEnd"/>
          </w:p>
        </w:tc>
        <w:tc>
          <w:tcPr>
            <w:tcW w:w="1647" w:type="pct"/>
          </w:tcPr>
          <w:p w14:paraId="11D97B54" w14:textId="565A227A" w:rsidR="005A66E4" w:rsidRPr="00386BB2" w:rsidRDefault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  <w:cs/>
              </w:rPr>
              <w:t>0.908</w:t>
            </w:r>
          </w:p>
        </w:tc>
        <w:tc>
          <w:tcPr>
            <w:tcW w:w="1244" w:type="pct"/>
          </w:tcPr>
          <w:p w14:paraId="5F5D018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5A66E4" w:rsidRPr="00386BB2" w14:paraId="196C2A88" w14:textId="77777777" w:rsidTr="00BC4FE4">
        <w:tc>
          <w:tcPr>
            <w:tcW w:w="454" w:type="pct"/>
          </w:tcPr>
          <w:p w14:paraId="3084B9D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</w:t>
            </w:r>
          </w:p>
        </w:tc>
        <w:tc>
          <w:tcPr>
            <w:tcW w:w="1654" w:type="pct"/>
          </w:tcPr>
          <w:p w14:paraId="6EDA3FAD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volume</w:t>
            </w:r>
          </w:p>
        </w:tc>
        <w:tc>
          <w:tcPr>
            <w:tcW w:w="1647" w:type="pct"/>
          </w:tcPr>
          <w:p w14:paraId="45C9B021" w14:textId="73F04C50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t>0.</w:t>
            </w:r>
            <w:r w:rsidR="002B5364" w:rsidRPr="00386BB2">
              <w:rPr>
                <w:rFonts w:hint="cs"/>
                <w:cs/>
              </w:rPr>
              <w:t>3344</w:t>
            </w:r>
          </w:p>
        </w:tc>
        <w:tc>
          <w:tcPr>
            <w:tcW w:w="1244" w:type="pct"/>
          </w:tcPr>
          <w:p w14:paraId="6576CB8F" w14:textId="648C78B8" w:rsidR="005A66E4" w:rsidRPr="00386BB2" w:rsidRDefault="00386BB2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ไม่</w:t>
            </w:r>
            <w:r w:rsidRPr="00386BB2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2B5364" w:rsidRPr="00386BB2" w14:paraId="6EC3E5A2" w14:textId="77777777" w:rsidTr="00BC4FE4">
        <w:tc>
          <w:tcPr>
            <w:tcW w:w="454" w:type="pct"/>
          </w:tcPr>
          <w:p w14:paraId="7674D5AD" w14:textId="3FB426D1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3</w:t>
            </w:r>
          </w:p>
        </w:tc>
        <w:tc>
          <w:tcPr>
            <w:tcW w:w="1654" w:type="pct"/>
          </w:tcPr>
          <w:p w14:paraId="7B363F49" w14:textId="36B4BE90" w:rsidR="002B5364" w:rsidRPr="00386BB2" w:rsidRDefault="00386BB2" w:rsidP="002B5364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outflow_pct</w:t>
            </w:r>
            <w:proofErr w:type="spellEnd"/>
          </w:p>
        </w:tc>
        <w:tc>
          <w:tcPr>
            <w:tcW w:w="1647" w:type="pct"/>
          </w:tcPr>
          <w:p w14:paraId="6B26D405" w14:textId="09AA7812" w:rsidR="002B5364" w:rsidRPr="00386BB2" w:rsidRDefault="002B5364" w:rsidP="002B5364">
            <w:pPr>
              <w:spacing w:line="240" w:lineRule="auto"/>
              <w:jc w:val="center"/>
            </w:pPr>
            <w:r w:rsidRPr="00386BB2">
              <w:rPr>
                <w:rFonts w:hint="cs"/>
              </w:rPr>
              <w:t>0.</w:t>
            </w:r>
            <w:r w:rsidR="00386BB2">
              <w:t>3188</w:t>
            </w:r>
          </w:p>
        </w:tc>
        <w:tc>
          <w:tcPr>
            <w:tcW w:w="1244" w:type="pct"/>
          </w:tcPr>
          <w:p w14:paraId="4BA0B170" w14:textId="1EF39EE3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2B5364" w:rsidRPr="00386BB2" w14:paraId="4D00A99E" w14:textId="77777777" w:rsidTr="00BC4FE4">
        <w:tc>
          <w:tcPr>
            <w:tcW w:w="454" w:type="pct"/>
          </w:tcPr>
          <w:p w14:paraId="417FDBA6" w14:textId="77777777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4</w:t>
            </w:r>
          </w:p>
        </w:tc>
        <w:tc>
          <w:tcPr>
            <w:tcW w:w="1654" w:type="pct"/>
          </w:tcPr>
          <w:p w14:paraId="611A464B" w14:textId="626CD00E" w:rsidR="002B5364" w:rsidRPr="00386BB2" w:rsidRDefault="00386BB2" w:rsidP="002B5364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month</w:t>
            </w:r>
          </w:p>
        </w:tc>
        <w:tc>
          <w:tcPr>
            <w:tcW w:w="1647" w:type="pct"/>
          </w:tcPr>
          <w:p w14:paraId="4807A707" w14:textId="3D271A26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t>0.</w:t>
            </w:r>
            <w:r w:rsidR="00386BB2">
              <w:t>2256</w:t>
            </w:r>
          </w:p>
        </w:tc>
        <w:tc>
          <w:tcPr>
            <w:tcW w:w="1244" w:type="pct"/>
          </w:tcPr>
          <w:p w14:paraId="689F9414" w14:textId="77777777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2B5364" w:rsidRPr="00386BB2" w14:paraId="785FC03E" w14:textId="77777777" w:rsidTr="00BC4FE4">
        <w:tc>
          <w:tcPr>
            <w:tcW w:w="454" w:type="pct"/>
          </w:tcPr>
          <w:p w14:paraId="2D77F0E2" w14:textId="77777777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5</w:t>
            </w:r>
          </w:p>
        </w:tc>
        <w:tc>
          <w:tcPr>
            <w:tcW w:w="1654" w:type="pct"/>
          </w:tcPr>
          <w:p w14:paraId="6D60E9D0" w14:textId="15BEB793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proofErr w:type="spellStart"/>
            <w:r w:rsidRPr="00386BB2">
              <w:rPr>
                <w:rFonts w:eastAsia="Times New Roman" w:hint="cs"/>
              </w:rPr>
              <w:t>inflow</w:t>
            </w:r>
            <w:r w:rsidR="00386BB2">
              <w:rPr>
                <w:rFonts w:eastAsia="Times New Roman"/>
              </w:rPr>
              <w:t>_pct</w:t>
            </w:r>
            <w:proofErr w:type="spellEnd"/>
          </w:p>
        </w:tc>
        <w:tc>
          <w:tcPr>
            <w:tcW w:w="1647" w:type="pct"/>
          </w:tcPr>
          <w:p w14:paraId="39F6B6FD" w14:textId="1F0BCF8B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hint="cs"/>
              </w:rPr>
              <w:t>0.</w:t>
            </w:r>
            <w:r w:rsidR="00386BB2">
              <w:t>1518</w:t>
            </w:r>
          </w:p>
        </w:tc>
        <w:tc>
          <w:tcPr>
            <w:tcW w:w="1244" w:type="pct"/>
          </w:tcPr>
          <w:p w14:paraId="48D6ED70" w14:textId="49F3BBA9" w:rsidR="002B5364" w:rsidRPr="00386BB2" w:rsidRDefault="002B5364" w:rsidP="002B5364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</w:tbl>
    <w:p w14:paraId="0C5F1392" w14:textId="77777777" w:rsidR="005A66E4" w:rsidRPr="00386BB2" w:rsidRDefault="005A66E4">
      <w:pPr>
        <w:spacing w:line="240" w:lineRule="auto"/>
        <w:ind w:firstLine="360"/>
        <w:jc w:val="center"/>
      </w:pPr>
    </w:p>
    <w:p w14:paraId="6043FC79" w14:textId="77777777" w:rsidR="009915BE" w:rsidRDefault="009915BE" w:rsidP="001332EF">
      <w:pPr>
        <w:ind w:firstLine="709"/>
        <w:rPr>
          <w:rFonts w:eastAsia="Times New Roman"/>
        </w:rPr>
      </w:pPr>
      <w:r w:rsidRPr="009915BE">
        <w:rPr>
          <w:rFonts w:eastAsia="Times New Roman"/>
          <w:cs/>
        </w:rPr>
        <w:t xml:space="preserve">จากตารางที่ </w:t>
      </w:r>
      <w:r w:rsidRPr="009915BE">
        <w:rPr>
          <w:rFonts w:eastAsia="Times New Roman"/>
        </w:rPr>
        <w:t xml:space="preserve">3.6 </w:t>
      </w:r>
      <w:r w:rsidRPr="009915BE">
        <w:rPr>
          <w:rFonts w:eastAsia="Times New Roman"/>
          <w:cs/>
        </w:rPr>
        <w:t>แม้คุณลักษณะปริมาตรน้ำกักเก็บ (</w:t>
      </w:r>
      <w:r w:rsidRPr="009915BE">
        <w:rPr>
          <w:rFonts w:eastAsia="Times New Roman"/>
        </w:rPr>
        <w:t xml:space="preserve">volume) </w:t>
      </w:r>
      <w:r w:rsidRPr="009915BE">
        <w:rPr>
          <w:rFonts w:eastAsia="Times New Roman"/>
          <w:cs/>
        </w:rPr>
        <w:t xml:space="preserve">จะได้รับการจัดอันดับอยู่ในอันดับที่ </w:t>
      </w:r>
      <w:r w:rsidRPr="009915BE">
        <w:rPr>
          <w:rFonts w:eastAsia="Times New Roman"/>
        </w:rPr>
        <w:t xml:space="preserve">2 </w:t>
      </w:r>
      <w:r w:rsidRPr="009915BE">
        <w:rPr>
          <w:rFonts w:eastAsia="Times New Roman"/>
          <w:cs/>
        </w:rPr>
        <w:t xml:space="preserve">โดยมีค่า </w:t>
      </w:r>
      <w:r w:rsidRPr="009915BE">
        <w:rPr>
          <w:rFonts w:eastAsia="Times New Roman"/>
        </w:rPr>
        <w:t xml:space="preserve">Information Gain </w:t>
      </w:r>
      <w:r w:rsidRPr="009915BE">
        <w:rPr>
          <w:rFonts w:eastAsia="Times New Roman"/>
          <w:cs/>
        </w:rPr>
        <w:t xml:space="preserve">เท่ากับ </w:t>
      </w:r>
      <w:r w:rsidRPr="009915BE">
        <w:rPr>
          <w:rFonts w:eastAsia="Times New Roman"/>
        </w:rPr>
        <w:t xml:space="preserve">0.3344 </w:t>
      </w:r>
      <w:r w:rsidRPr="009915BE">
        <w:rPr>
          <w:rFonts w:eastAsia="Times New Roman"/>
          <w:cs/>
        </w:rPr>
        <w:t>แต่ในขั้นตอนการคัดเลือกคุณลักษณะขั้นสุดท้าย ผู้จัดทำได้ตัดสินใจ</w:t>
      </w:r>
      <w:r w:rsidRPr="009915BE">
        <w:rPr>
          <w:rFonts w:eastAsia="Times New Roman"/>
        </w:rPr>
        <w:t> </w:t>
      </w:r>
      <w:r w:rsidRPr="009915BE">
        <w:rPr>
          <w:rFonts w:eastAsia="Times New Roman"/>
          <w:cs/>
        </w:rPr>
        <w:t>คัดคุณลักษณะ</w:t>
      </w:r>
      <w:r w:rsidRPr="009915BE">
        <w:rPr>
          <w:rFonts w:eastAsia="Times New Roman"/>
        </w:rPr>
        <w:t> volume </w:t>
      </w:r>
      <w:r w:rsidRPr="009915BE">
        <w:rPr>
          <w:rFonts w:eastAsia="Times New Roman"/>
          <w:cs/>
        </w:rPr>
        <w:t>ออกจากการนำเข้าแบบจำลอง</w:t>
      </w:r>
      <w:r w:rsidRPr="009915BE">
        <w:rPr>
          <w:rFonts w:eastAsia="Times New Roman"/>
        </w:rPr>
        <w:t> </w:t>
      </w:r>
      <w:r w:rsidRPr="009915BE">
        <w:rPr>
          <w:rFonts w:eastAsia="Times New Roman"/>
          <w:cs/>
        </w:rPr>
        <w:t>โดยมีเหตุผลสนับสนุนตามหลักการทางทฤษฎีและระเบียบวิธีวิจัยดังนี้</w:t>
      </w:r>
    </w:p>
    <w:p w14:paraId="58BF72EB" w14:textId="3FB3F455" w:rsidR="009915BE" w:rsidRPr="009915BE" w:rsidRDefault="009915BE" w:rsidP="001332EF">
      <w:pPr>
        <w:ind w:firstLine="709"/>
        <w:rPr>
          <w:rFonts w:eastAsia="Times New Roman"/>
        </w:rPr>
      </w:pPr>
      <w:r w:rsidRPr="009915BE">
        <w:rPr>
          <w:rFonts w:eastAsia="Times New Roman"/>
          <w:cs/>
        </w:rPr>
        <w:t>ทฤษฎีการคัดเลือกคุณลักษณะ</w:t>
      </w:r>
      <w:r w:rsidR="003D24D6">
        <w:rPr>
          <w:rFonts w:eastAsia="Times New Roman" w:hint="cs"/>
          <w:cs/>
        </w:rPr>
        <w:t xml:space="preserve">ของ </w:t>
      </w:r>
      <w:r w:rsidRPr="009915BE">
        <w:rPr>
          <w:rFonts w:eastAsia="Times New Roman"/>
        </w:rPr>
        <w:t xml:space="preserve">Quinlan </w:t>
      </w:r>
      <w:r w:rsidR="003D24D6">
        <w:rPr>
          <w:rFonts w:eastAsia="Times New Roman"/>
        </w:rPr>
        <w:t>(</w:t>
      </w:r>
      <w:r w:rsidRPr="009915BE">
        <w:rPr>
          <w:rFonts w:eastAsia="Times New Roman"/>
          <w:cs/>
        </w:rPr>
        <w:t xml:space="preserve">1986) ระบุว่า </w:t>
      </w:r>
      <w:r w:rsidRPr="009915BE">
        <w:rPr>
          <w:rFonts w:eastAsia="Times New Roman"/>
        </w:rPr>
        <w:t xml:space="preserve">Information Gain </w:t>
      </w:r>
      <w:r w:rsidRPr="009915BE">
        <w:rPr>
          <w:rFonts w:eastAsia="Times New Roman"/>
          <w:cs/>
        </w:rPr>
        <w:t>มีอคติตามธรรมชาติที่มักให้คะแนนสูงแก่ตัวแปรที่มีช่วงการกระจายตัวของค่ากว้างและมีความต่อเนื่องสูง (</w:t>
      </w:r>
      <w:r w:rsidRPr="009915BE">
        <w:rPr>
          <w:rFonts w:eastAsia="Times New Roman"/>
        </w:rPr>
        <w:t xml:space="preserve">High-variance Continuous Attribute) </w:t>
      </w:r>
      <w:r w:rsidRPr="009915BE">
        <w:rPr>
          <w:rFonts w:eastAsia="Times New Roman"/>
          <w:cs/>
        </w:rPr>
        <w:t>เนื่องจากตัวแปรลักษณะนี้สามารถหาจุดตัดย่อย (</w:t>
      </w:r>
      <w:r w:rsidRPr="009915BE">
        <w:rPr>
          <w:rFonts w:eastAsia="Times New Roman"/>
        </w:rPr>
        <w:t xml:space="preserve">Split Threshold) </w:t>
      </w:r>
      <w:r w:rsidRPr="009915BE">
        <w:rPr>
          <w:rFonts w:eastAsia="Times New Roman"/>
          <w:cs/>
        </w:rPr>
        <w:t>เพื่อลดค่าเอนโทรปี (</w:t>
      </w:r>
      <w:r w:rsidRPr="009915BE">
        <w:rPr>
          <w:rFonts w:eastAsia="Times New Roman"/>
        </w:rPr>
        <w:t xml:space="preserve">Entropy) </w:t>
      </w:r>
      <w:r w:rsidRPr="009915BE">
        <w:rPr>
          <w:rFonts w:eastAsia="Times New Roman"/>
          <w:cs/>
        </w:rPr>
        <w:t xml:space="preserve">ของชุดข้อมูลตัวอย่างได้ง่าย ซึ่งคุณลักษณะ </w:t>
      </w:r>
      <w:r w:rsidRPr="009915BE">
        <w:rPr>
          <w:rFonts w:eastAsia="Times New Roman"/>
        </w:rPr>
        <w:t xml:space="preserve">volume </w:t>
      </w:r>
      <w:r w:rsidRPr="009915BE">
        <w:rPr>
          <w:rFonts w:eastAsia="Times New Roman"/>
          <w:cs/>
        </w:rPr>
        <w:t>มีค่ากระจายกว้างตั้งแต่ 24.17 ถึง 14</w:t>
      </w:r>
      <w:r w:rsidRPr="009915BE">
        <w:rPr>
          <w:rFonts w:eastAsia="Times New Roman"/>
        </w:rPr>
        <w:t>,</w:t>
      </w:r>
      <w:r w:rsidRPr="009915BE">
        <w:rPr>
          <w:rFonts w:eastAsia="Times New Roman"/>
          <w:cs/>
        </w:rPr>
        <w:t>924.96 ล้านลูกบาศก์เมตร จึงได้รับคะแนนสูงเกินความเป็นจริงทางกายภาพ</w:t>
      </w:r>
    </w:p>
    <w:p w14:paraId="2E9CF9E2" w14:textId="5AC8E69B" w:rsidR="005A66E4" w:rsidRPr="00386BB2" w:rsidRDefault="00000000" w:rsidP="001332EF">
      <w:pPr>
        <w:ind w:firstLine="709"/>
      </w:pPr>
      <w:r w:rsidRPr="00386BB2">
        <w:rPr>
          <w:rFonts w:hint="cs"/>
          <w:cs/>
        </w:rPr>
        <w:t>ภายหลังการจัดอันดับ ผู้จัดทำคัดเลือกคุณลักษณะสำหรับนำไปใช้ในการสร้างแบบจำลองโดยใช้เกณฑ์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เลือกคุณลักษณะที่มีค่า </w:t>
      </w:r>
      <w:r w:rsidRPr="00386BB2">
        <w:rPr>
          <w:rFonts w:hint="cs"/>
        </w:rPr>
        <w:t xml:space="preserve">Information Gain </w:t>
      </w:r>
      <w:r w:rsidRPr="00386BB2">
        <w:rPr>
          <w:rFonts w:hint="cs"/>
          <w:cs/>
        </w:rPr>
        <w:t xml:space="preserve">มากกว่า </w:t>
      </w:r>
      <w:r w:rsidRPr="00386BB2">
        <w:rPr>
          <w:rFonts w:hint="cs"/>
        </w:rPr>
        <w:t>0</w:t>
      </w:r>
      <w:r w:rsidRPr="00386BB2">
        <w:rPr>
          <w:rFonts w:hint="cs"/>
          <w:cs/>
        </w:rPr>
        <w:t xml:space="preserve"> จากเกณฑ์ดังกล่าว ได้คุณลักษณะที่ผ่านการคัดเลือก ได้แก่</w:t>
      </w:r>
      <w:r w:rsidRPr="00386BB2">
        <w:rPr>
          <w:rFonts w:hint="cs"/>
        </w:rPr>
        <w:t xml:space="preserve"> </w:t>
      </w:r>
      <w:proofErr w:type="spellStart"/>
      <w:r w:rsidRPr="00386BB2">
        <w:rPr>
          <w:rFonts w:hint="cs"/>
        </w:rPr>
        <w:t>percent_storage</w:t>
      </w:r>
      <w:proofErr w:type="spellEnd"/>
      <w:r w:rsidRPr="00386BB2">
        <w:rPr>
          <w:rFonts w:hint="cs"/>
        </w:rPr>
        <w:t xml:space="preserve">, </w:t>
      </w:r>
      <w:proofErr w:type="spellStart"/>
      <w:r w:rsidRPr="00386BB2">
        <w:rPr>
          <w:rFonts w:hint="cs"/>
        </w:rPr>
        <w:t>inflow</w:t>
      </w:r>
      <w:r w:rsidR="009915BE">
        <w:t>_pct</w:t>
      </w:r>
      <w:proofErr w:type="spellEnd"/>
      <w:r w:rsidRPr="00386BB2">
        <w:rPr>
          <w:rFonts w:hint="cs"/>
        </w:rPr>
        <w:t xml:space="preserve">, </w:t>
      </w:r>
      <w:proofErr w:type="spellStart"/>
      <w:r w:rsidRPr="00386BB2">
        <w:rPr>
          <w:rFonts w:hint="cs"/>
        </w:rPr>
        <w:t>outflow</w:t>
      </w:r>
      <w:r w:rsidR="009915BE">
        <w:t>_pct</w:t>
      </w:r>
      <w:proofErr w:type="spellEnd"/>
      <w:r w:rsidR="009915BE">
        <w:t xml:space="preserve"> </w:t>
      </w:r>
      <w:r w:rsidR="009915BE">
        <w:rPr>
          <w:rFonts w:hint="cs"/>
          <w:cs/>
        </w:rPr>
        <w:t xml:space="preserve">และ </w:t>
      </w:r>
      <w:r w:rsidR="009915BE">
        <w:t>month</w:t>
      </w:r>
      <w:r w:rsidR="009915BE">
        <w:rPr>
          <w:rFonts w:hint="cs"/>
          <w:cs/>
        </w:rPr>
        <w:t>จากนั้น</w:t>
      </w:r>
      <w:r w:rsidRPr="00386BB2">
        <w:rPr>
          <w:rFonts w:hint="cs"/>
          <w:cs/>
        </w:rPr>
        <w:t>นำคุณลักษณะเหล่านี้ไปใช้เป็นข้อมูลนำเข้า (</w:t>
      </w:r>
      <w:r w:rsidRPr="00386BB2">
        <w:rPr>
          <w:rFonts w:hint="cs"/>
        </w:rPr>
        <w:t xml:space="preserve">Input Features) </w:t>
      </w:r>
      <w:r w:rsidRPr="00386BB2">
        <w:rPr>
          <w:rFonts w:hint="cs"/>
          <w:cs/>
        </w:rPr>
        <w:t>สำหรับการฝึกสอนและทดสอบแบบจำลองในขั้นตอนต่อไ</w:t>
      </w:r>
      <w:r w:rsidR="009915BE">
        <w:rPr>
          <w:rFonts w:hint="cs"/>
          <w:cs/>
        </w:rPr>
        <w:t>ป</w:t>
      </w:r>
    </w:p>
    <w:p w14:paraId="572B230D" w14:textId="77777777" w:rsidR="005A66E4" w:rsidRPr="00386BB2" w:rsidRDefault="005A66E4">
      <w:pPr>
        <w:spacing w:line="240" w:lineRule="auto"/>
        <w:ind w:firstLine="360"/>
      </w:pPr>
    </w:p>
    <w:p w14:paraId="2CEC7C4C" w14:textId="77777777" w:rsidR="005A66E4" w:rsidRPr="00386BB2" w:rsidRDefault="00000000" w:rsidP="00CC354F">
      <w:pPr>
        <w:pStyle w:val="3"/>
      </w:pPr>
      <w:r w:rsidRPr="00386BB2">
        <w:rPr>
          <w:rFonts w:hint="cs"/>
        </w:rPr>
        <w:t xml:space="preserve">3.3.3 </w:t>
      </w:r>
      <w:r w:rsidRPr="00386BB2">
        <w:rPr>
          <w:rFonts w:hint="cs"/>
          <w:cs/>
        </w:rPr>
        <w:t>การแบ่งชุดข้อมูล (</w:t>
      </w:r>
      <w:r w:rsidRPr="00386BB2">
        <w:rPr>
          <w:rFonts w:hint="cs"/>
        </w:rPr>
        <w:t>Data Splitting)</w:t>
      </w:r>
    </w:p>
    <w:p w14:paraId="07692988" w14:textId="77777777" w:rsidR="005A66E4" w:rsidRPr="00386BB2" w:rsidRDefault="00000000" w:rsidP="00CC354F">
      <w:pPr>
        <w:ind w:firstLine="1080"/>
      </w:pPr>
      <w:r w:rsidRPr="00386BB2">
        <w:rPr>
          <w:rFonts w:hint="cs"/>
          <w:cs/>
        </w:rPr>
        <w:t>ภายหลังจากการเตรียมข้อมูลและการคัดเลือกคุณลักษณะ ผู้จัดทำได้จัดเตรียมชุดข้อมูลสำหรับการพยากรณ์ระดับสถานการณ์น้ำออกเป็น 2 ชุด ตามกรอบเวลาการพยากรณ์ ได้แก่ ชุดข้อมูลสำหรับการพยากรณ์ล่วงหน้า 7 วัน และ ชุดข้อมูลสำหรับการพยากรณ์ล่วงหน้า 30 วัน โดยแต่ละชุดข้อมูลประกอบด้วยคุณลักษณะของสถานการณ์น้ำ ณ วันที่ปัจจุบัน และตัวแปรเป้าหมายที่เป็นระดับสถานการณ์น้ำในอนาคตตามกรอบเวลาที่กำหนด</w:t>
      </w:r>
    </w:p>
    <w:p w14:paraId="686B098A" w14:textId="77777777" w:rsidR="005A66E4" w:rsidRPr="00386BB2" w:rsidRDefault="00000000" w:rsidP="00CC354F">
      <w:pPr>
        <w:spacing w:line="240" w:lineRule="auto"/>
        <w:ind w:firstLine="1080"/>
        <w:rPr>
          <w:rFonts w:eastAsia="Times New Roman"/>
        </w:rPr>
      </w:pPr>
      <w:r w:rsidRPr="00386BB2">
        <w:rPr>
          <w:rFonts w:hint="cs"/>
          <w:cs/>
        </w:rPr>
        <w:t>ผู้จัดทำใช้วิธีการแบ่งชุดข้อมูลแบบกำหนดสัดส่วน (</w:t>
      </w:r>
      <w:r w:rsidRPr="00386BB2">
        <w:rPr>
          <w:rFonts w:hint="cs"/>
        </w:rPr>
        <w:t xml:space="preserve">Percentage Split) </w:t>
      </w:r>
      <w:r w:rsidRPr="00386BB2">
        <w:rPr>
          <w:rFonts w:hint="cs"/>
          <w:cs/>
        </w:rPr>
        <w:t>ในอัตราส่วน 80:20 แยกสำหรับแต่ละชุดข้อมูล โดยกำหนดข้อมูลร้อยละ 80 เป็นชุดข้อมูลฝึกสอน (</w:t>
      </w:r>
      <w:r w:rsidRPr="00386BB2">
        <w:rPr>
          <w:rFonts w:hint="cs"/>
        </w:rPr>
        <w:t xml:space="preserve">Training Set) </w:t>
      </w:r>
      <w:r w:rsidRPr="00386BB2">
        <w:rPr>
          <w:rFonts w:hint="cs"/>
          <w:cs/>
        </w:rPr>
        <w:t>สำหรับใช้ในการสร้างและฝึกสอนแบบจำลอง และข้อมูลอีกร้อยละ 20 เป็นชุดข้อมูลทดสอบ (</w:t>
      </w:r>
      <w:r w:rsidRPr="00386BB2">
        <w:rPr>
          <w:rFonts w:hint="cs"/>
        </w:rPr>
        <w:t xml:space="preserve">Testing Set) </w:t>
      </w:r>
      <w:r w:rsidRPr="00386BB2">
        <w:rPr>
          <w:rFonts w:hint="cs"/>
          <w:cs/>
        </w:rPr>
        <w:t>สำหรับใช้ประเมินประสิทธิภาพของแบบจำลองกับข้อมูลที่ไม่ได้ใช้ในขั้นตอนการฝึกสอน รายละเอียดการแบ่งชุดข้อมูลแสดงดังตารางที่ 3.</w:t>
      </w:r>
      <w:r w:rsidRPr="00386BB2">
        <w:rPr>
          <w:rFonts w:hint="cs"/>
        </w:rPr>
        <w:t>7</w:t>
      </w:r>
    </w:p>
    <w:p w14:paraId="6D59E9BE" w14:textId="77777777" w:rsidR="005A66E4" w:rsidRPr="00386BB2" w:rsidRDefault="005A66E4">
      <w:pPr>
        <w:spacing w:line="240" w:lineRule="auto"/>
        <w:rPr>
          <w:rFonts w:eastAsia="Times New Roman"/>
        </w:rPr>
      </w:pPr>
    </w:p>
    <w:p w14:paraId="2D690C78" w14:textId="77777777" w:rsidR="005A66E4" w:rsidRPr="00386BB2" w:rsidRDefault="00000000">
      <w:pPr>
        <w:spacing w:line="240" w:lineRule="auto"/>
        <w:rPr>
          <w:rFonts w:eastAsia="Times New Roman"/>
        </w:rPr>
      </w:pPr>
      <w:r w:rsidRPr="00386BB2">
        <w:rPr>
          <w:rFonts w:eastAsia="Times New Roman" w:hint="cs"/>
          <w:b/>
          <w:bCs/>
          <w:cs/>
        </w:rPr>
        <w:t>ตารางที่ 3.</w:t>
      </w:r>
      <w:r w:rsidRPr="00386BB2">
        <w:rPr>
          <w:rFonts w:eastAsia="Times New Roman" w:hint="cs"/>
          <w:b/>
          <w:bCs/>
        </w:rPr>
        <w:t xml:space="preserve">7 </w:t>
      </w:r>
      <w:r w:rsidRPr="00386BB2">
        <w:rPr>
          <w:rFonts w:eastAsia="Times New Roman" w:hint="cs"/>
          <w:cs/>
        </w:rPr>
        <w:t>การแบ่งชุดข้อมูลสำหรับการพยากรณ์ล่วงหน้า 7 วันและ 30 วัน</w:t>
      </w:r>
    </w:p>
    <w:p w14:paraId="73B0DB63" w14:textId="77777777" w:rsidR="00CB19CE" w:rsidRPr="00386BB2" w:rsidRDefault="00CB19CE">
      <w:pPr>
        <w:spacing w:line="240" w:lineRule="auto"/>
        <w:rPr>
          <w:rFonts w:eastAsia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716"/>
        <w:gridCol w:w="1375"/>
        <w:gridCol w:w="861"/>
        <w:gridCol w:w="1711"/>
        <w:gridCol w:w="2633"/>
      </w:tblGrid>
      <w:tr w:rsidR="005A66E4" w:rsidRPr="00386BB2" w14:paraId="0E5EBD1F" w14:textId="77777777">
        <w:tc>
          <w:tcPr>
            <w:tcW w:w="1034" w:type="pct"/>
          </w:tcPr>
          <w:p w14:paraId="3210278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กรอบเวลาการพยากรณ์</w:t>
            </w:r>
          </w:p>
        </w:tc>
        <w:tc>
          <w:tcPr>
            <w:tcW w:w="829" w:type="pct"/>
          </w:tcPr>
          <w:p w14:paraId="30C9D21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ชุดข้อมูล</w:t>
            </w:r>
          </w:p>
        </w:tc>
        <w:tc>
          <w:tcPr>
            <w:tcW w:w="519" w:type="pct"/>
          </w:tcPr>
          <w:p w14:paraId="498CB675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สัดส่วน</w:t>
            </w:r>
          </w:p>
        </w:tc>
        <w:tc>
          <w:tcPr>
            <w:tcW w:w="1031" w:type="pct"/>
          </w:tcPr>
          <w:p w14:paraId="3640900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จำนวนข้อมูล (รายการ)</w:t>
            </w:r>
          </w:p>
        </w:tc>
        <w:tc>
          <w:tcPr>
            <w:tcW w:w="1587" w:type="pct"/>
          </w:tcPr>
          <w:p w14:paraId="65E1469C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วัตถุประสงค์</w:t>
            </w:r>
          </w:p>
        </w:tc>
      </w:tr>
      <w:tr w:rsidR="005A66E4" w:rsidRPr="00386BB2" w14:paraId="23555784" w14:textId="77777777">
        <w:tc>
          <w:tcPr>
            <w:tcW w:w="1034" w:type="pct"/>
          </w:tcPr>
          <w:p w14:paraId="6389F7B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7 </w:t>
            </w:r>
            <w:r w:rsidRPr="00386BB2">
              <w:rPr>
                <w:rFonts w:eastAsia="Times New Roman" w:hint="cs"/>
                <w:cs/>
              </w:rPr>
              <w:t>วัน</w:t>
            </w:r>
          </w:p>
        </w:tc>
        <w:tc>
          <w:tcPr>
            <w:tcW w:w="829" w:type="pct"/>
          </w:tcPr>
          <w:p w14:paraId="3EF052A9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Training Set</w:t>
            </w:r>
          </w:p>
        </w:tc>
        <w:tc>
          <w:tcPr>
            <w:tcW w:w="519" w:type="pct"/>
          </w:tcPr>
          <w:p w14:paraId="24A005EC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80%</w:t>
            </w:r>
          </w:p>
        </w:tc>
        <w:tc>
          <w:tcPr>
            <w:tcW w:w="1031" w:type="pct"/>
          </w:tcPr>
          <w:p w14:paraId="2A0FF11F" w14:textId="033520F5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20,</w:t>
            </w:r>
            <w:r w:rsidR="003E7A67" w:rsidRPr="00386BB2">
              <w:rPr>
                <w:rFonts w:eastAsia="Times New Roman" w:hint="cs"/>
                <w:cs/>
              </w:rPr>
              <w:t>475</w:t>
            </w:r>
          </w:p>
        </w:tc>
        <w:tc>
          <w:tcPr>
            <w:tcW w:w="1587" w:type="pct"/>
          </w:tcPr>
          <w:p w14:paraId="40A2098E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ใช้สร้างและฝึกสอนแบบจำลอง</w:t>
            </w:r>
          </w:p>
        </w:tc>
      </w:tr>
      <w:tr w:rsidR="005A66E4" w:rsidRPr="00386BB2" w14:paraId="702A1BDA" w14:textId="77777777">
        <w:tc>
          <w:tcPr>
            <w:tcW w:w="1034" w:type="pct"/>
          </w:tcPr>
          <w:p w14:paraId="1C0B2F0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7 </w:t>
            </w:r>
            <w:r w:rsidRPr="00386BB2">
              <w:rPr>
                <w:rFonts w:eastAsia="Times New Roman" w:hint="cs"/>
                <w:cs/>
              </w:rPr>
              <w:t>วัน</w:t>
            </w:r>
          </w:p>
        </w:tc>
        <w:tc>
          <w:tcPr>
            <w:tcW w:w="829" w:type="pct"/>
          </w:tcPr>
          <w:p w14:paraId="7417213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Testing Set</w:t>
            </w:r>
          </w:p>
        </w:tc>
        <w:tc>
          <w:tcPr>
            <w:tcW w:w="519" w:type="pct"/>
          </w:tcPr>
          <w:p w14:paraId="36620B6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20%</w:t>
            </w:r>
          </w:p>
        </w:tc>
        <w:tc>
          <w:tcPr>
            <w:tcW w:w="1031" w:type="pct"/>
          </w:tcPr>
          <w:p w14:paraId="6A5B5E54" w14:textId="4DA3972C" w:rsidR="005A66E4" w:rsidRPr="00386BB2" w:rsidRDefault="003E7A67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4</w:t>
            </w:r>
            <w:r w:rsidRPr="00386BB2">
              <w:rPr>
                <w:rFonts w:eastAsia="Times New Roman" w:hint="cs"/>
              </w:rPr>
              <w:t>,865</w:t>
            </w:r>
          </w:p>
        </w:tc>
        <w:tc>
          <w:tcPr>
            <w:tcW w:w="1587" w:type="pct"/>
          </w:tcPr>
          <w:p w14:paraId="4E3EB16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ใช้ประเมินประสิทธิภาพแบบ</w:t>
            </w:r>
          </w:p>
          <w:p w14:paraId="5628A40B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จำลอง</w:t>
            </w:r>
          </w:p>
        </w:tc>
      </w:tr>
      <w:tr w:rsidR="005A66E4" w:rsidRPr="00386BB2" w14:paraId="1E88000B" w14:textId="77777777">
        <w:tc>
          <w:tcPr>
            <w:tcW w:w="1034" w:type="pct"/>
          </w:tcPr>
          <w:p w14:paraId="1A7B5C94" w14:textId="77777777" w:rsidR="005A66E4" w:rsidRPr="00386BB2" w:rsidRDefault="005A66E4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29" w:type="pct"/>
          </w:tcPr>
          <w:p w14:paraId="099B6047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รวม</w:t>
            </w:r>
          </w:p>
        </w:tc>
        <w:tc>
          <w:tcPr>
            <w:tcW w:w="519" w:type="pct"/>
          </w:tcPr>
          <w:p w14:paraId="28C93459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t>100%</w:t>
            </w:r>
          </w:p>
        </w:tc>
        <w:tc>
          <w:tcPr>
            <w:tcW w:w="1031" w:type="pct"/>
          </w:tcPr>
          <w:p w14:paraId="49EA08C8" w14:textId="1BAC413D" w:rsidR="005A66E4" w:rsidRPr="00386BB2" w:rsidRDefault="003E7A67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</w:rPr>
              <w:t>25,340</w:t>
            </w:r>
          </w:p>
        </w:tc>
        <w:tc>
          <w:tcPr>
            <w:tcW w:w="1587" w:type="pct"/>
          </w:tcPr>
          <w:p w14:paraId="325FC151" w14:textId="77777777" w:rsidR="005A66E4" w:rsidRPr="00386BB2" w:rsidRDefault="005A66E4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</w:tr>
      <w:tr w:rsidR="005A66E4" w:rsidRPr="00386BB2" w14:paraId="27F6F69C" w14:textId="77777777">
        <w:tc>
          <w:tcPr>
            <w:tcW w:w="1034" w:type="pct"/>
          </w:tcPr>
          <w:p w14:paraId="627661A3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30 </w:t>
            </w:r>
            <w:r w:rsidRPr="00386BB2">
              <w:rPr>
                <w:rFonts w:eastAsia="Times New Roman" w:hint="cs"/>
                <w:cs/>
              </w:rPr>
              <w:t>วัน</w:t>
            </w:r>
          </w:p>
        </w:tc>
        <w:tc>
          <w:tcPr>
            <w:tcW w:w="829" w:type="pct"/>
          </w:tcPr>
          <w:p w14:paraId="728C9A88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Training Set</w:t>
            </w:r>
          </w:p>
        </w:tc>
        <w:tc>
          <w:tcPr>
            <w:tcW w:w="519" w:type="pct"/>
          </w:tcPr>
          <w:p w14:paraId="171137F6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80%</w:t>
            </w:r>
          </w:p>
        </w:tc>
        <w:tc>
          <w:tcPr>
            <w:tcW w:w="1031" w:type="pct"/>
          </w:tcPr>
          <w:p w14:paraId="0A9CA938" w14:textId="520D592C" w:rsidR="005A66E4" w:rsidRPr="00386BB2" w:rsidRDefault="003E7A67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20,475</w:t>
            </w:r>
          </w:p>
        </w:tc>
        <w:tc>
          <w:tcPr>
            <w:tcW w:w="1587" w:type="pct"/>
          </w:tcPr>
          <w:p w14:paraId="37147C72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ใช้สร้างและฝึกสอนแบบจำลอง</w:t>
            </w:r>
          </w:p>
        </w:tc>
      </w:tr>
      <w:tr w:rsidR="005A66E4" w:rsidRPr="00386BB2" w14:paraId="346FF795" w14:textId="77777777">
        <w:tc>
          <w:tcPr>
            <w:tcW w:w="1034" w:type="pct"/>
          </w:tcPr>
          <w:p w14:paraId="485F864E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30 </w:t>
            </w:r>
            <w:r w:rsidRPr="00386BB2">
              <w:rPr>
                <w:rFonts w:eastAsia="Times New Roman" w:hint="cs"/>
                <w:cs/>
              </w:rPr>
              <w:t>วัน</w:t>
            </w:r>
          </w:p>
        </w:tc>
        <w:tc>
          <w:tcPr>
            <w:tcW w:w="829" w:type="pct"/>
          </w:tcPr>
          <w:p w14:paraId="13B02AB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Testing Set</w:t>
            </w:r>
          </w:p>
        </w:tc>
        <w:tc>
          <w:tcPr>
            <w:tcW w:w="519" w:type="pct"/>
          </w:tcPr>
          <w:p w14:paraId="68627F4C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20%</w:t>
            </w:r>
          </w:p>
        </w:tc>
        <w:tc>
          <w:tcPr>
            <w:tcW w:w="1031" w:type="pct"/>
          </w:tcPr>
          <w:p w14:paraId="25BA6CE3" w14:textId="32063F7A" w:rsidR="005A66E4" w:rsidRPr="00386BB2" w:rsidRDefault="003E7A67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>4,060</w:t>
            </w:r>
          </w:p>
        </w:tc>
        <w:tc>
          <w:tcPr>
            <w:tcW w:w="1587" w:type="pct"/>
          </w:tcPr>
          <w:p w14:paraId="7BF017FA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  <w:cs/>
              </w:rPr>
            </w:pPr>
            <w:r w:rsidRPr="00386BB2">
              <w:rPr>
                <w:rFonts w:eastAsia="Times New Roman" w:hint="cs"/>
                <w:cs/>
              </w:rPr>
              <w:t>ใช้ประเมินประสิทธิภาพแบบ</w:t>
            </w:r>
          </w:p>
          <w:p w14:paraId="44D4D804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cs/>
              </w:rPr>
              <w:t>จำลอง</w:t>
            </w:r>
          </w:p>
        </w:tc>
      </w:tr>
      <w:tr w:rsidR="005A66E4" w:rsidRPr="00386BB2" w14:paraId="15300BE7" w14:textId="77777777">
        <w:tc>
          <w:tcPr>
            <w:tcW w:w="1034" w:type="pct"/>
          </w:tcPr>
          <w:p w14:paraId="4679D8B5" w14:textId="77777777" w:rsidR="005A66E4" w:rsidRPr="00386BB2" w:rsidRDefault="005A66E4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29" w:type="pct"/>
          </w:tcPr>
          <w:p w14:paraId="4B7B7FD4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รวม</w:t>
            </w:r>
          </w:p>
        </w:tc>
        <w:tc>
          <w:tcPr>
            <w:tcW w:w="519" w:type="pct"/>
          </w:tcPr>
          <w:p w14:paraId="5BE3CD51" w14:textId="77777777" w:rsidR="005A66E4" w:rsidRPr="00386BB2" w:rsidRDefault="00000000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t>100%</w:t>
            </w:r>
          </w:p>
        </w:tc>
        <w:tc>
          <w:tcPr>
            <w:tcW w:w="1031" w:type="pct"/>
          </w:tcPr>
          <w:p w14:paraId="4D488C71" w14:textId="206655E3" w:rsidR="005A66E4" w:rsidRPr="00386BB2" w:rsidRDefault="003E7A67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t>24,535</w:t>
            </w:r>
          </w:p>
        </w:tc>
        <w:tc>
          <w:tcPr>
            <w:tcW w:w="1587" w:type="pct"/>
          </w:tcPr>
          <w:p w14:paraId="7340BA17" w14:textId="77777777" w:rsidR="005A66E4" w:rsidRPr="00386BB2" w:rsidRDefault="005A66E4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</w:tr>
    </w:tbl>
    <w:p w14:paraId="3A0F36FB" w14:textId="77777777" w:rsidR="000810BF" w:rsidRPr="00386BB2" w:rsidRDefault="000810BF">
      <w:pPr>
        <w:pStyle w:val="3"/>
      </w:pPr>
    </w:p>
    <w:p w14:paraId="6F456705" w14:textId="3970DE5C" w:rsidR="005A66E4" w:rsidRPr="00386BB2" w:rsidRDefault="00000000" w:rsidP="00CC354F">
      <w:pPr>
        <w:pStyle w:val="3"/>
        <w:rPr>
          <w:rFonts w:eastAsia="Times New Roman"/>
        </w:rPr>
      </w:pPr>
      <w:r w:rsidRPr="00386BB2">
        <w:rPr>
          <w:rFonts w:hint="cs"/>
        </w:rPr>
        <w:t xml:space="preserve">3.3.4 </w:t>
      </w:r>
      <w:r w:rsidRPr="00386BB2">
        <w:rPr>
          <w:rFonts w:hint="cs"/>
          <w:cs/>
        </w:rPr>
        <w:t>การสร้างและฝึกสอนแบบจำลอง (</w:t>
      </w:r>
      <w:r w:rsidRPr="00386BB2">
        <w:rPr>
          <w:rFonts w:hint="cs"/>
        </w:rPr>
        <w:t>Model Training)</w:t>
      </w:r>
    </w:p>
    <w:p w14:paraId="548E1D4E" w14:textId="77777777" w:rsidR="005A66E4" w:rsidRPr="00386BB2" w:rsidRDefault="00000000" w:rsidP="00CC354F">
      <w:pPr>
        <w:pStyle w:val="aa"/>
        <w:spacing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lastRenderedPageBreak/>
        <w:t>ภายหลังจากการเตรียมข้อมูล การคัดเลือกคุณลักษณะ และการแบ่งชุดข้อมูล ผู้จัดทำได้นำชุดข้อมูลฝึกสอน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Training Set)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มาใช้ในการสร้างและฝึกสอนแบบจำลองการเรียนรู้ของเครื่องสำหรับพยากรณ์ระดับสถานการณ์น้ำ โดยเลือกใช้อัลกอริทึมสำหรับการจำแนกประเภท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Classification)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อัลกอริทึม ได้แก่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 xml:space="preserve">Random Forest, J48 Decision Tree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และ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>Logistic Regression</w:t>
      </w:r>
      <w:r w:rsidRPr="00386BB2">
        <w:rPr>
          <w:rFonts w:ascii="TH SarabunPSK" w:hAnsi="TH SarabunPSK" w:cs="TH SarabunPSK" w:hint="cs"/>
          <w:color w:val="FF0000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เพื่อเปรียบเทียบประสิทธิภาพของแบบจำลองที่มีหลักการเรียนรู้แตกต่างกัน</w:t>
      </w:r>
    </w:p>
    <w:p w14:paraId="6B072827" w14:textId="77777777" w:rsidR="005A66E4" w:rsidRPr="00386BB2" w:rsidRDefault="00000000" w:rsidP="00CC354F">
      <w:pPr>
        <w:pStyle w:val="aa"/>
        <w:spacing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การสร้างและฝึกสอนแบบจำลองดำเนินการด้วยโปรแกรม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>WEKA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โดยนำชุดข้อมูลที่จัดเตรียมในรูปแบบไฟล์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ARFF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เข้าสู่โปรแกรม และกำหนดตัวแปรระดับสถานการณ์น้ำเป็น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Class Attribute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สำหรับการจำแนกประเภท ทั้งนี้ ผู้จัดทำดำเนินการสร้างแบบจำลองทั้ง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อัลกอริทึมแยกสำหรับชุดข้อมูลการพยากรณ์ล่วงหน้า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 xml:space="preserve">7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วันและ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</w:rPr>
        <w:t xml:space="preserve">30 </w:t>
      </w:r>
      <w:r w:rsidRPr="00386BB2">
        <w:rPr>
          <w:rStyle w:val="ab"/>
          <w:rFonts w:ascii="TH SarabunPSK" w:hAnsi="TH SarabunPSK" w:cs="TH SarabunPSK" w:hint="cs"/>
          <w:b w:val="0"/>
          <w:bCs w:val="0"/>
          <w:sz w:val="32"/>
          <w:szCs w:val="32"/>
          <w:cs/>
        </w:rPr>
        <w:t>วัน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ภายใต้รูปแบบการแบ่งชุดข้อมูลและเงื่อนไขการทดลองเดียวกัน เพื่อให้สามารถเปรียบเทียบประสิทธิภาพของแบบจำลองได้อย่างเหมาะสม</w:t>
      </w:r>
    </w:p>
    <w:p w14:paraId="0C9C52D0" w14:textId="77777777" w:rsidR="005A66E4" w:rsidRPr="00386BB2" w:rsidRDefault="00000000" w:rsidP="00CC354F">
      <w:pPr>
        <w:pStyle w:val="4"/>
      </w:pPr>
      <w:r w:rsidRPr="00386BB2">
        <w:rPr>
          <w:rFonts w:hint="cs"/>
        </w:rPr>
        <w:t>3.3.4.1 Random Forest</w:t>
      </w:r>
    </w:p>
    <w:p w14:paraId="6421A5BD" w14:textId="77777777" w:rsidR="005A66E4" w:rsidRPr="00386BB2" w:rsidRDefault="00000000" w:rsidP="00CC354F">
      <w:pPr>
        <w:pStyle w:val="aa"/>
        <w:spacing w:line="240" w:lineRule="auto"/>
        <w:ind w:firstLine="1980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ผู้จัดทำเลือกใช้อัลกอริทึม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Random Forest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ซึ่งเป็นวิธีการเรียนรู้แบบ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Ensemble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ที่สร้างต้นไม้ตัดสินใจ (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Decision Trees)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จำนวนหลายต้นจากชุดข้อมูลฝึกสอน และนำผลการจำแนกจากต้นไม้แต่ละต้นมาร่วมกันตัดสินผลลัพธ์สุดท้าย โดยนำอัลกอริทึมดังกล่าวมาสร้างแบบจำลองสำหรับพยากรณ์ระดับสถานการณ์น้ำล่วงหน้า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7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วันและ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วัน</w:t>
      </w:r>
    </w:p>
    <w:p w14:paraId="79E03BFE" w14:textId="77777777" w:rsidR="005A66E4" w:rsidRPr="00386BB2" w:rsidRDefault="00000000">
      <w:pPr>
        <w:pStyle w:val="4"/>
      </w:pPr>
      <w:r w:rsidRPr="00386BB2">
        <w:rPr>
          <w:rFonts w:hint="cs"/>
        </w:rPr>
        <w:t>3.3.4.2 J48 Decision Tree</w:t>
      </w:r>
    </w:p>
    <w:p w14:paraId="2A6A748A" w14:textId="77777777" w:rsidR="005A66E4" w:rsidRPr="00386BB2" w:rsidRDefault="00000000" w:rsidP="00CC354F">
      <w:pPr>
        <w:ind w:firstLine="1980"/>
      </w:pPr>
      <w:r w:rsidRPr="00386BB2">
        <w:rPr>
          <w:rFonts w:hint="cs"/>
          <w:cs/>
        </w:rPr>
        <w:t xml:space="preserve">ผู้จัดทำเลือกใช้อัลกอริทึม </w:t>
      </w:r>
      <w:r w:rsidRPr="00386BB2">
        <w:rPr>
          <w:rFonts w:hint="cs"/>
        </w:rPr>
        <w:t xml:space="preserve">J48 Decision Tree </w:t>
      </w:r>
      <w:r w:rsidRPr="00386BB2">
        <w:rPr>
          <w:rFonts w:hint="cs"/>
          <w:cs/>
        </w:rPr>
        <w:t xml:space="preserve">ซึ่งเป็นอัลกอริทึมการจำแนกประเภทแบบต้นไม้ตัดสินใจ โดยสร้างโครงสร้างการตัดสินใจจากคุณลักษณะของข้อมูลเพื่อแบ่งข้อมูลออกเป็นกลุ่มตามตัวแปรเป้าหมาย และนำมาใช้สร้างแบบจำลองสำหรับพยากรณ์ระดับสถานการณ์น้ำล่วงหน้า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</w:t>
      </w:r>
    </w:p>
    <w:p w14:paraId="51058FF3" w14:textId="77777777" w:rsidR="005A66E4" w:rsidRPr="00386BB2" w:rsidRDefault="00000000">
      <w:pPr>
        <w:pStyle w:val="4"/>
      </w:pPr>
      <w:r w:rsidRPr="00386BB2">
        <w:rPr>
          <w:rFonts w:hint="cs"/>
        </w:rPr>
        <w:t>3.3.4.3 Logistic Regression</w:t>
      </w:r>
    </w:p>
    <w:p w14:paraId="5D70317F" w14:textId="77777777" w:rsidR="005A66E4" w:rsidRPr="00386BB2" w:rsidRDefault="00000000" w:rsidP="006D640E">
      <w:pPr>
        <w:ind w:firstLine="1980"/>
      </w:pPr>
      <w:r w:rsidRPr="00386BB2">
        <w:rPr>
          <w:rFonts w:hint="cs"/>
          <w:cs/>
        </w:rPr>
        <w:t xml:space="preserve">ผู้จัดทำเลือกใช้ </w:t>
      </w:r>
      <w:r w:rsidRPr="00386BB2">
        <w:rPr>
          <w:rFonts w:hint="cs"/>
        </w:rPr>
        <w:t xml:space="preserve">Logistic Regression </w:t>
      </w:r>
      <w:r w:rsidRPr="00386BB2">
        <w:rPr>
          <w:rFonts w:hint="cs"/>
          <w:cs/>
        </w:rPr>
        <w:t xml:space="preserve">เป็นอัลกอริทึมสำหรับการจำแนกประเภท โดยใช้ความสัมพันธ์ระหว่างคุณลักษณะนำเข้ากับความน่าจะเป็นของแต่ละกลุ่มเป้าหมายในการจำแนกข้อมูล และนำมาใช้สร้างแบบจำลองสำหรับพยากรณ์ระดับสถานการณ์น้ำล่วงหน้า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</w:t>
      </w:r>
    </w:p>
    <w:p w14:paraId="4244531C" w14:textId="77777777" w:rsidR="009A0FAE" w:rsidRPr="00386BB2" w:rsidRDefault="009A0FAE">
      <w:pPr>
        <w:pStyle w:val="aa"/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1DF6136" w14:textId="77777777" w:rsidR="009A0FAE" w:rsidRPr="00386BB2" w:rsidRDefault="00000000" w:rsidP="009A0FAE">
      <w:pPr>
        <w:pStyle w:val="2"/>
      </w:pPr>
      <w:r w:rsidRPr="00386BB2">
        <w:rPr>
          <w:rFonts w:hint="cs"/>
        </w:rPr>
        <w:t xml:space="preserve">3.4 </w:t>
      </w:r>
      <w:r w:rsidRPr="00386BB2">
        <w:rPr>
          <w:rFonts w:hint="cs"/>
          <w:cs/>
        </w:rPr>
        <w:t>การพัฒนาระบบ (</w:t>
      </w:r>
      <w:r w:rsidRPr="00386BB2">
        <w:rPr>
          <w:rFonts w:hint="cs"/>
        </w:rPr>
        <w:t>System Implementation)</w:t>
      </w:r>
    </w:p>
    <w:p w14:paraId="32CC3FFB" w14:textId="186BFD41" w:rsidR="005A66E4" w:rsidRPr="00386BB2" w:rsidRDefault="00000000" w:rsidP="006D640E">
      <w:pPr>
        <w:ind w:firstLine="450"/>
        <w:rPr>
          <w:rFonts w:eastAsia="Times New Roman"/>
          <w:b/>
          <w:bCs/>
        </w:rPr>
      </w:pPr>
      <w:r w:rsidRPr="00386BB2">
        <w:rPr>
          <w:rFonts w:hint="cs"/>
          <w:cs/>
        </w:rPr>
        <w:t>ภายหลังจากการสร้างและประเมินประสิทธิภาพของแบบจำลองการเรียนรู้ของเครื่อง ผู้จัดทำได้นำแบบจำลองที่ผ่านการคัดเลือกมาพัฒนาเป็นส่วนประมวลผลสำหรับพยากรณ์ระดับสถานการณ์น้ำ</w:t>
      </w:r>
      <w:r w:rsidRPr="00386BB2">
        <w:rPr>
          <w:rFonts w:hint="cs"/>
          <w:cs/>
        </w:rPr>
        <w:lastRenderedPageBreak/>
        <w:t>ของอ่างเก็บน้ำขนาดใหญ่ โดยระบบใช้แบบจำลองแยกตามกรอบเวลาการพยากรณ์ ได้แก่</w:t>
      </w:r>
      <w:r w:rsidRPr="00386BB2">
        <w:rPr>
          <w:rFonts w:hint="cs"/>
        </w:rPr>
        <w:t xml:space="preserve"> </w:t>
      </w:r>
      <w:r w:rsidRPr="00386BB2">
        <w:rPr>
          <w:rStyle w:val="ab"/>
          <w:rFonts w:hint="cs"/>
          <w:b w:val="0"/>
          <w:bCs w:val="0"/>
          <w:cs/>
        </w:rPr>
        <w:t xml:space="preserve">แบบจำลองสำหรับการพยากรณ์ล่วงหน้า </w:t>
      </w:r>
      <w:r w:rsidRPr="00386BB2">
        <w:rPr>
          <w:rStyle w:val="ab"/>
          <w:rFonts w:hint="cs"/>
          <w:b w:val="0"/>
          <w:bCs w:val="0"/>
        </w:rPr>
        <w:t xml:space="preserve">7 </w:t>
      </w:r>
      <w:r w:rsidRPr="00386BB2">
        <w:rPr>
          <w:rStyle w:val="ab"/>
          <w:rFonts w:hint="cs"/>
          <w:b w:val="0"/>
          <w:bCs w:val="0"/>
          <w:cs/>
        </w:rPr>
        <w:t>วัน</w:t>
      </w:r>
      <w:r w:rsidRPr="00386BB2">
        <w:rPr>
          <w:rFonts w:hint="cs"/>
          <w:b/>
          <w:bCs/>
        </w:rPr>
        <w:t xml:space="preserve"> </w:t>
      </w:r>
      <w:r w:rsidRPr="00386BB2">
        <w:rPr>
          <w:rFonts w:hint="cs"/>
          <w:cs/>
        </w:rPr>
        <w:t>และ</w:t>
      </w:r>
      <w:r w:rsidRPr="00386BB2">
        <w:rPr>
          <w:rFonts w:hint="cs"/>
          <w:b/>
          <w:bCs/>
        </w:rPr>
        <w:t xml:space="preserve"> </w:t>
      </w:r>
      <w:r w:rsidRPr="00386BB2">
        <w:rPr>
          <w:rStyle w:val="ab"/>
          <w:rFonts w:hint="cs"/>
          <w:b w:val="0"/>
          <w:bCs w:val="0"/>
          <w:cs/>
        </w:rPr>
        <w:t xml:space="preserve">แบบจำลองสำหรับการพยากรณ์ล่วงหน้า </w:t>
      </w:r>
      <w:r w:rsidRPr="00386BB2">
        <w:rPr>
          <w:rStyle w:val="ab"/>
          <w:rFonts w:hint="cs"/>
          <w:b w:val="0"/>
          <w:bCs w:val="0"/>
        </w:rPr>
        <w:t xml:space="preserve">30 </w:t>
      </w:r>
      <w:r w:rsidRPr="00386BB2">
        <w:rPr>
          <w:rStyle w:val="ab"/>
          <w:rFonts w:hint="cs"/>
          <w:b w:val="0"/>
          <w:bCs w:val="0"/>
          <w:cs/>
        </w:rPr>
        <w:t>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เพื่อให้ระบบสามารถแสดงผลการพยากรณ์ตามช่วงเวลาที่กำหนด</w:t>
      </w:r>
    </w:p>
    <w:p w14:paraId="60BF4797" w14:textId="31BEE4BE" w:rsidR="005A66E4" w:rsidRPr="00386BB2" w:rsidRDefault="00000000" w:rsidP="00223FA8">
      <w:pPr>
        <w:pStyle w:val="aa"/>
        <w:spacing w:line="240" w:lineRule="auto"/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ในการประมวลผล ระบบนำข้อมูลสถานการณ์น้ำปัจจุบันของอ่างเก็บน้ำมาจัดเตรียมให้อยู่ในรูปแบบเดียวกับข้อมูลที่ใช้ในการฝึกสอนแบบจำลอง โดยประกอบด้วยคุณลักษณะ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percent_storage</w:t>
      </w:r>
      <w:proofErr w:type="spellEnd"/>
      <w:r w:rsidRPr="00386BB2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inflow</w:t>
      </w:r>
      <w:r w:rsidR="009915BE">
        <w:rPr>
          <w:rStyle w:val="HTML"/>
          <w:rFonts w:ascii="TH SarabunPSK" w:eastAsia="TH SarabunPSK" w:hAnsi="TH SarabunPSK" w:cs="TH SarabunPSK"/>
          <w:sz w:val="32"/>
          <w:szCs w:val="32"/>
        </w:rPr>
        <w:t>_pct</w:t>
      </w:r>
      <w:proofErr w:type="spellEnd"/>
      <w:r w:rsidRPr="00386BB2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outflow</w:t>
      </w:r>
      <w:r w:rsidR="009915BE">
        <w:rPr>
          <w:rStyle w:val="HTML"/>
          <w:rFonts w:ascii="TH SarabunPSK" w:eastAsia="TH SarabunPSK" w:hAnsi="TH SarabunPSK" w:cs="TH SarabunPSK"/>
          <w:sz w:val="32"/>
          <w:szCs w:val="32"/>
        </w:rPr>
        <w:t>_pct</w:t>
      </w:r>
      <w:proofErr w:type="spellEnd"/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Style w:val="HTML"/>
          <w:rFonts w:ascii="TH SarabunPSK" w:eastAsia="TH SarabunPSK" w:hAnsi="TH SarabunPSK" w:cs="TH SarabunPSK" w:hint="cs"/>
          <w:sz w:val="32"/>
          <w:szCs w:val="32"/>
        </w:rPr>
        <w:t>Month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จากนั้นจึงนำข้อมูลดังกล่าวเข้าสู่แบบจำลองสำหรับการพยากรณ์แต่ละกรอบเวลา เพื่อจำแนกระดับสถานการณ์น้ำที่คาดว่าจะเกิดขึ้นในอีก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7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 xml:space="preserve">วันและ </w:t>
      </w:r>
      <w:r w:rsidRPr="00386BB2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86BB2">
        <w:rPr>
          <w:rFonts w:ascii="TH SarabunPSK" w:hAnsi="TH SarabunPSK" w:cs="TH SarabunPSK" w:hint="cs"/>
          <w:sz w:val="32"/>
          <w:szCs w:val="32"/>
          <w:cs/>
        </w:rPr>
        <w:t>วันข้างหน้า</w:t>
      </w:r>
    </w:p>
    <w:p w14:paraId="252A49AB" w14:textId="77777777" w:rsidR="005A66E4" w:rsidRPr="00386BB2" w:rsidRDefault="00000000">
      <w:pPr>
        <w:pStyle w:val="aa"/>
        <w:spacing w:line="240" w:lineRule="auto"/>
        <w:rPr>
          <w:rFonts w:ascii="TH SarabunPSK" w:hAnsi="TH SarabunPSK" w:cs="TH SarabunPSK"/>
          <w:sz w:val="32"/>
          <w:szCs w:val="32"/>
        </w:rPr>
      </w:pPr>
      <w:r w:rsidRPr="00386BB2">
        <w:rPr>
          <w:rFonts w:ascii="TH SarabunPSK" w:hAnsi="TH SarabunPSK" w:cs="TH SarabunPSK" w:hint="cs"/>
          <w:sz w:val="32"/>
          <w:szCs w:val="32"/>
          <w:cs/>
        </w:rPr>
        <w:t>กระบวนการประมวลผลสามารถสรุปได้ดังนี้</w:t>
      </w:r>
    </w:p>
    <w:p w14:paraId="5407C59E" w14:textId="6C05AEFB" w:rsidR="001C503F" w:rsidRPr="00386BB2" w:rsidRDefault="001C503F" w:rsidP="00B0351A">
      <w:pPr>
        <w:pStyle w:val="4"/>
      </w:pPr>
      <w:r w:rsidRPr="00386BB2">
        <w:rPr>
          <w:rFonts w:hint="cs"/>
          <w:cs/>
        </w:rPr>
        <w:t xml:space="preserve">ขั้นตอนที่ 1 การนำเข้าข้อมูลรายวันจาก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>กรมชลประทาน ข้อมูลในรูปแบบโครงสร้างข้อมูลเจสัน (</w:t>
      </w:r>
      <w:r w:rsidRPr="00386BB2">
        <w:rPr>
          <w:rFonts w:hint="cs"/>
        </w:rPr>
        <w:t xml:space="preserve">JSON) </w:t>
      </w:r>
      <w:r w:rsidRPr="00386BB2">
        <w:rPr>
          <w:rFonts w:hint="cs"/>
          <w:cs/>
        </w:rPr>
        <w:t xml:space="preserve">ประกอบด้วยตัวแปรคุณลักษณะของปริมาณน้ำรายวันและข้อมูลพื้นฐานทางกายภาพของอ่างเก็บน้ำขนาดใหญ่ทั้ง </w:t>
      </w:r>
      <w:r w:rsidRPr="00386BB2">
        <w:rPr>
          <w:rFonts w:hint="cs"/>
        </w:rPr>
        <w:t xml:space="preserve">35 </w:t>
      </w:r>
      <w:r w:rsidRPr="00386BB2">
        <w:rPr>
          <w:rFonts w:hint="cs"/>
          <w:cs/>
        </w:rPr>
        <w:t>แห่งทั่วประเทศ</w:t>
      </w:r>
    </w:p>
    <w:p w14:paraId="52FD7731" w14:textId="32053B51" w:rsidR="001C503F" w:rsidRPr="00386BB2" w:rsidRDefault="001C503F" w:rsidP="00B0351A">
      <w:pPr>
        <w:pStyle w:val="4"/>
      </w:pPr>
      <w:r w:rsidRPr="00386BB2">
        <w:rPr>
          <w:rFonts w:hint="cs"/>
          <w:cs/>
        </w:rPr>
        <w:t xml:space="preserve">ขั้นตอนที่ 2 การจัดเตรียมและแปลงรูปคุณลักษณะ ข้อมูลดิบ </w:t>
      </w:r>
      <w:r w:rsidRPr="00386BB2">
        <w:rPr>
          <w:rFonts w:hint="cs"/>
        </w:rPr>
        <w:t xml:space="preserve">JSON </w:t>
      </w:r>
      <w:r w:rsidRPr="00386BB2">
        <w:rPr>
          <w:rFonts w:hint="cs"/>
          <w:cs/>
        </w:rPr>
        <w:t>จะถูกนำมาประมวลคุณภาพเพื่อเติมเต็มข้อมูลขาดหายด้วยวิธีดึงข้อมูลวันก่อนหน้าแทนที่ (</w:t>
      </w:r>
      <w:r w:rsidRPr="00386BB2">
        <w:rPr>
          <w:rFonts w:hint="cs"/>
        </w:rPr>
        <w:t xml:space="preserve">Forward Fill) </w:t>
      </w:r>
      <w:r w:rsidRPr="00386BB2">
        <w:rPr>
          <w:rFonts w:hint="cs"/>
          <w:cs/>
        </w:rPr>
        <w:t>และดำเนินการแปลงรูปแอ</w:t>
      </w:r>
      <w:proofErr w:type="spellStart"/>
      <w:r w:rsidRPr="00386BB2">
        <w:rPr>
          <w:rFonts w:hint="cs"/>
          <w:cs/>
        </w:rPr>
        <w:t>ตท</w:t>
      </w:r>
      <w:proofErr w:type="spellEnd"/>
      <w:r w:rsidRPr="00386BB2">
        <w:rPr>
          <w:rFonts w:hint="cs"/>
          <w:cs/>
        </w:rPr>
        <w:t>ริบิว</w:t>
      </w:r>
      <w:proofErr w:type="spellStart"/>
      <w:r w:rsidRPr="00386BB2">
        <w:rPr>
          <w:rFonts w:hint="cs"/>
          <w:cs/>
        </w:rPr>
        <w:t>ต์</w:t>
      </w:r>
      <w:proofErr w:type="spellEnd"/>
      <w:r w:rsidRPr="00386BB2">
        <w:rPr>
          <w:rFonts w:hint="cs"/>
          <w:cs/>
        </w:rPr>
        <w:t xml:space="preserve"> (</w:t>
      </w:r>
      <w:r w:rsidRPr="00386BB2">
        <w:rPr>
          <w:rFonts w:hint="cs"/>
        </w:rPr>
        <w:t xml:space="preserve">Data Transformation) </w:t>
      </w:r>
      <w:r w:rsidRPr="00386BB2">
        <w:rPr>
          <w:rFonts w:hint="cs"/>
          <w:cs/>
        </w:rPr>
        <w:t>จนเหลือเฉพาะ</w:t>
      </w:r>
      <w:r w:rsidRPr="00386BB2">
        <w:rPr>
          <w:rFonts w:hint="cs"/>
        </w:rPr>
        <w:t xml:space="preserve"> </w:t>
      </w:r>
      <w:r w:rsidR="009915BE">
        <w:t>4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ตัวแปร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จากการคัดเลือกด้วยเทคนิคอินฟอร์เมชันเกน (</w:t>
      </w:r>
      <w:r w:rsidRPr="00386BB2">
        <w:rPr>
          <w:rFonts w:hint="cs"/>
        </w:rPr>
        <w:t xml:space="preserve">Information Gain) </w:t>
      </w:r>
      <w:r w:rsidRPr="00386BB2">
        <w:rPr>
          <w:rFonts w:hint="cs"/>
          <w:cs/>
        </w:rPr>
        <w:t>เพื่อให้พร้อมสำหรับการจัดเตรียมส่งเข้าสู่แบบจำลอง</w:t>
      </w:r>
    </w:p>
    <w:p w14:paraId="12707A40" w14:textId="4CC887E3" w:rsidR="001C503F" w:rsidRPr="00386BB2" w:rsidRDefault="001C503F" w:rsidP="00B0351A">
      <w:pPr>
        <w:pStyle w:val="4"/>
      </w:pPr>
      <w:r w:rsidRPr="00386BB2">
        <w:rPr>
          <w:rFonts w:hint="cs"/>
          <w:cs/>
        </w:rPr>
        <w:t>ขั้นตอนที่ 3 การพยากรณ์ระดับความเสี่ยงล่วงหน้าด้วยแบบจำลอง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ตัวแปรคุณลักษณะทั้ง </w:t>
      </w:r>
      <w:r w:rsidR="009915BE">
        <w:t>4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จะถูกป้อนเข้าสู่ส่วนประมวลผล (</w:t>
      </w:r>
      <w:r w:rsidRPr="00386BB2">
        <w:rPr>
          <w:rFonts w:hint="cs"/>
        </w:rPr>
        <w:t xml:space="preserve">Modeling Layer) </w:t>
      </w:r>
      <w:r w:rsidRPr="00386BB2">
        <w:rPr>
          <w:rFonts w:hint="cs"/>
          <w:cs/>
        </w:rPr>
        <w:t xml:space="preserve">ที่ทำงานร่วมกับไลบรารี </w:t>
      </w:r>
      <w:r w:rsidRPr="00386BB2">
        <w:rPr>
          <w:rFonts w:hint="cs"/>
        </w:rPr>
        <w:t xml:space="preserve">Python-WEKA-Wrapper </w:t>
      </w:r>
      <w:r w:rsidRPr="00386BB2">
        <w:rPr>
          <w:rFonts w:hint="cs"/>
          <w:cs/>
        </w:rPr>
        <w:t>เพื่อรันไฟล์โมเดลในฟอร</w:t>
      </w:r>
      <w:proofErr w:type="spellStart"/>
      <w:r w:rsidRPr="00386BB2">
        <w:rPr>
          <w:rFonts w:hint="cs"/>
          <w:cs/>
        </w:rPr>
        <w:t>์แมต</w:t>
      </w:r>
      <w:proofErr w:type="spellEnd"/>
      <w:r w:rsidRPr="00386BB2">
        <w:rPr>
          <w:rFonts w:hint="cs"/>
        </w:rPr>
        <w:t xml:space="preserve"> .model </w:t>
      </w:r>
    </w:p>
    <w:p w14:paraId="2FEB8067" w14:textId="3A6FCC82" w:rsidR="001C503F" w:rsidRPr="00386BB2" w:rsidRDefault="001C503F" w:rsidP="00B0351A">
      <w:pPr>
        <w:pStyle w:val="4"/>
      </w:pPr>
      <w:r w:rsidRPr="00386BB2">
        <w:rPr>
          <w:rFonts w:hint="cs"/>
          <w:cs/>
        </w:rPr>
        <w:t xml:space="preserve">ขั้นตอนที่ 4 </w:t>
      </w:r>
      <w:r w:rsidR="00B0351A" w:rsidRPr="00386BB2">
        <w:rPr>
          <w:rFonts w:hint="cs"/>
          <w:cs/>
        </w:rPr>
        <w:t>ผลการพยากรณ์และระดับสถานการณ์</w:t>
      </w:r>
      <w:r w:rsidR="00B0351A" w:rsidRPr="00386BB2">
        <w:rPr>
          <w:rFonts w:hint="cs"/>
        </w:rPr>
        <w:t xml:space="preserve"> </w:t>
      </w:r>
      <w:r w:rsidR="00B0351A" w:rsidRPr="00386BB2">
        <w:rPr>
          <w:rFonts w:hint="cs"/>
          <w:cs/>
        </w:rPr>
        <w:t>แบบจำลองประมวลผลและจำแนกประเภท (</w:t>
      </w:r>
      <w:r w:rsidR="00B0351A" w:rsidRPr="00386BB2">
        <w:rPr>
          <w:rFonts w:hint="cs"/>
        </w:rPr>
        <w:t xml:space="preserve">Classification) </w:t>
      </w:r>
      <w:r w:rsidR="00B0351A" w:rsidRPr="00386BB2">
        <w:rPr>
          <w:rFonts w:hint="cs"/>
          <w:cs/>
        </w:rPr>
        <w:t xml:space="preserve">ผลลัพธ์คาดการณ์ล่วงหน้าให้ออกมาอยู่ในเกณฑ์ระดับความเสี่ยงสถานการณ์น้ำ </w:t>
      </w:r>
      <w:r w:rsidR="00B0351A" w:rsidRPr="00386BB2">
        <w:rPr>
          <w:rFonts w:hint="cs"/>
        </w:rPr>
        <w:t xml:space="preserve">3 </w:t>
      </w:r>
      <w:r w:rsidR="00B0351A" w:rsidRPr="00386BB2">
        <w:rPr>
          <w:rFonts w:hint="cs"/>
          <w:cs/>
        </w:rPr>
        <w:t>คลาสตามการอ้างอิงร้อยละความจุอ่างเก็บน้ำ (%</w:t>
      </w:r>
      <w:r w:rsidR="00B0351A" w:rsidRPr="00386BB2">
        <w:rPr>
          <w:rFonts w:hint="cs"/>
        </w:rPr>
        <w:t xml:space="preserve">Capacity) </w:t>
      </w:r>
      <w:r w:rsidR="00B0351A" w:rsidRPr="00386BB2">
        <w:rPr>
          <w:rFonts w:hint="cs"/>
          <w:cs/>
        </w:rPr>
        <w:t>ตามกรอบมาตรฐานของกรมทรัพยากรน้ำ</w:t>
      </w:r>
      <w:r w:rsidR="00B0351A" w:rsidRPr="00386BB2">
        <w:rPr>
          <w:rFonts w:hint="cs"/>
        </w:rPr>
        <w:t xml:space="preserve"> </w:t>
      </w:r>
      <w:r w:rsidR="00B0351A" w:rsidRPr="00386BB2">
        <w:rPr>
          <w:rFonts w:hint="cs"/>
          <w:cs/>
        </w:rPr>
        <w:t>ได้แก่</w:t>
      </w:r>
      <w:r w:rsidR="00B0351A" w:rsidRPr="00386BB2">
        <w:rPr>
          <w:rFonts w:hint="cs"/>
        </w:rPr>
        <w:t xml:space="preserve"> </w:t>
      </w:r>
      <w:r w:rsidR="00B0351A" w:rsidRPr="00386BB2">
        <w:rPr>
          <w:rFonts w:hint="cs"/>
          <w:cs/>
        </w:rPr>
        <w:t>ระดับน้ำต่ำหรือเสี่ยงน้ำแห้ง (</w:t>
      </w:r>
      <w:r w:rsidR="00B0351A" w:rsidRPr="00386BB2">
        <w:rPr>
          <w:rFonts w:hint="cs"/>
        </w:rPr>
        <w:t xml:space="preserve">Low/Drought Risk) </w:t>
      </w:r>
    </w:p>
    <w:p w14:paraId="638FD6AC" w14:textId="017F74F8" w:rsidR="00B0351A" w:rsidRPr="00386BB2" w:rsidRDefault="00B0351A" w:rsidP="00B0351A">
      <w:pPr>
        <w:pStyle w:val="4"/>
      </w:pPr>
      <w:r w:rsidRPr="00386BB2">
        <w:rPr>
          <w:rFonts w:hint="cs"/>
          <w:cs/>
        </w:rPr>
        <w:t>ขั้นตอนที่ 5 การนำเสนอผ่านเว็บ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บอร์ดต้นแบบ ระดับความเสี่ยงที่พยากรณ์ได้พร้อมทั้งชุดข้อมูลปริมาตรน้ำจริงรายวัน จะจัดเก็บบันทึกลงใน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ระบบจัดการฐานข้อมูล </w:t>
      </w:r>
      <w:r w:rsidRPr="00386BB2">
        <w:rPr>
          <w:rFonts w:hint="cs"/>
        </w:rPr>
        <w:t xml:space="preserve">MySQL </w:t>
      </w:r>
      <w:r w:rsidRPr="00386BB2">
        <w:rPr>
          <w:rFonts w:hint="cs"/>
          <w:cs/>
        </w:rPr>
        <w:t>จากนั้นส่วนติดต่อผู้ใช้งานที่พัฒนาด้วยเฟรม</w:t>
      </w:r>
      <w:proofErr w:type="spellStart"/>
      <w:r w:rsidRPr="00386BB2">
        <w:rPr>
          <w:rFonts w:hint="cs"/>
          <w:cs/>
        </w:rPr>
        <w:t>เวิร์ก</w:t>
      </w:r>
      <w:proofErr w:type="spellEnd"/>
      <w:r w:rsidRPr="00386BB2">
        <w:rPr>
          <w:rFonts w:hint="cs"/>
          <w:cs/>
        </w:rPr>
        <w:t xml:space="preserve"> </w:t>
      </w:r>
      <w:proofErr w:type="spellStart"/>
      <w:r w:rsidRPr="00386BB2">
        <w:rPr>
          <w:rFonts w:hint="cs"/>
        </w:rPr>
        <w:t>Streamlit</w:t>
      </w:r>
      <w:proofErr w:type="spellEnd"/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และภาษา </w:t>
      </w:r>
      <w:r w:rsidRPr="00386BB2">
        <w:rPr>
          <w:rFonts w:hint="cs"/>
        </w:rPr>
        <w:t xml:space="preserve">Python </w:t>
      </w:r>
      <w:r w:rsidRPr="00386BB2">
        <w:rPr>
          <w:rFonts w:hint="cs"/>
          <w:cs/>
        </w:rPr>
        <w:t>จะดึงข้อมูลมาสร้างเป็นแผนภูมิเส้นแนวโน้ม ภาพกราฟิกสีสัญญานเตือนภัยพิบัติ และข้อความสรุปแผนบริหารจัดการน้ำเชิงบริหาร (</w:t>
      </w:r>
      <w:r w:rsidRPr="00386BB2">
        <w:rPr>
          <w:rFonts w:hint="cs"/>
        </w:rPr>
        <w:t xml:space="preserve">Decision Support Summary) </w:t>
      </w:r>
      <w:r w:rsidRPr="00386BB2">
        <w:rPr>
          <w:rFonts w:hint="cs"/>
          <w:cs/>
        </w:rPr>
        <w:t>เพื่อนำเสนอ</w:t>
      </w:r>
    </w:p>
    <w:p w14:paraId="0EF642D4" w14:textId="77777777" w:rsidR="005A66E4" w:rsidRPr="00386BB2" w:rsidRDefault="005A66E4">
      <w:pPr>
        <w:spacing w:line="240" w:lineRule="auto"/>
        <w:rPr>
          <w:cs/>
        </w:rPr>
      </w:pPr>
    </w:p>
    <w:p w14:paraId="186E6994" w14:textId="39EDA7C8" w:rsidR="005A66E4" w:rsidRPr="00386BB2" w:rsidRDefault="00000000">
      <w:pPr>
        <w:spacing w:line="240" w:lineRule="auto"/>
        <w:rPr>
          <w:b/>
          <w:bCs/>
          <w:sz w:val="36"/>
          <w:szCs w:val="36"/>
        </w:rPr>
      </w:pPr>
      <w:r w:rsidRPr="00386BB2">
        <w:rPr>
          <w:rFonts w:hint="cs"/>
          <w:b/>
          <w:bCs/>
          <w:sz w:val="36"/>
          <w:szCs w:val="36"/>
        </w:rPr>
        <w:t>3.5</w:t>
      </w:r>
      <w:r w:rsidR="00B0351A" w:rsidRPr="00386BB2">
        <w:rPr>
          <w:rFonts w:hint="cs"/>
          <w:b/>
          <w:bCs/>
          <w:sz w:val="36"/>
          <w:szCs w:val="36"/>
          <w:cs/>
        </w:rPr>
        <w:t xml:space="preserve"> </w:t>
      </w:r>
      <w:r w:rsidRPr="00386BB2">
        <w:rPr>
          <w:rFonts w:hint="cs"/>
          <w:b/>
          <w:bCs/>
          <w:sz w:val="36"/>
          <w:szCs w:val="36"/>
          <w:cs/>
        </w:rPr>
        <w:t>การทดสอบและประเมินผลระบบ</w:t>
      </w:r>
    </w:p>
    <w:p w14:paraId="5ED50CD5" w14:textId="77777777" w:rsidR="005A66E4" w:rsidRPr="00386BB2" w:rsidRDefault="00000000" w:rsidP="00D63AB3">
      <w:pPr>
        <w:pStyle w:val="Artical"/>
        <w:ind w:firstLine="450"/>
      </w:pPr>
      <w:r w:rsidRPr="00386BB2">
        <w:rPr>
          <w:rFonts w:hint="cs"/>
          <w:cs/>
        </w:rPr>
        <w:lastRenderedPageBreak/>
        <w:t>ภายหลังจากการพัฒนาแบบจำลองการเรียนรู้ของเครื่องและการพัฒนาระบบเสร็จสิ้น ผู้จัดทำได้ดำเนินการทดสอบและประเมินผล เพื่อให้มั่นใจว่าแบบจำลองและระบบที่พัฒนาขึ้นสามารถทำงานได้อย่างถูกต้องและสอดคล้องกับวัตถุประสงค์และความต้องการของระบบที่กำหนดไว้</w:t>
      </w:r>
    </w:p>
    <w:p w14:paraId="2E5A3ED1" w14:textId="77777777" w:rsidR="005A66E4" w:rsidRPr="00386BB2" w:rsidRDefault="00000000" w:rsidP="00D63AB3">
      <w:pPr>
        <w:pStyle w:val="Artical"/>
        <w:ind w:firstLine="450"/>
      </w:pPr>
      <w:r w:rsidRPr="00386BB2">
        <w:rPr>
          <w:rFonts w:hint="cs"/>
          <w:cs/>
        </w:rPr>
        <w:t xml:space="preserve">การทดสอบและประเมินผลแบ่งออกเป็น </w:t>
      </w:r>
      <w:r w:rsidRPr="00386BB2">
        <w:rPr>
          <w:rFonts w:hint="cs"/>
        </w:rPr>
        <w:t xml:space="preserve">2 </w:t>
      </w:r>
      <w:r w:rsidRPr="00386BB2">
        <w:rPr>
          <w:rFonts w:hint="cs"/>
          <w:cs/>
        </w:rPr>
        <w:t>ส่วนหลัก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การประเมินประสิทธิภาพของแบบจำลองการเรียนรู้ของเครื่อง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โดยประเมินความสามารถในการจำแนกระดับสถานการณ์น้ำสำหรับการพยากรณ์ล่วงหน้า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 และ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การทดสอบการทำงานของระบบเว็บแอปพลิเคชันและ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โดยตรวจสอบการทำงานของส่วนจัดการข้อมูล การเชื่อมต่อและเรียกใช้แบบจำลอง ตลอดจนฟังก์ชันและการแสดงผลข้อมูลบน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 เพื่อให้มั่นใจว่าระบบสามารถประมวลผลและนำเสนอข้อมูลได้อย่างถูกต้องตามที่ออกแบบไว้ โดยมีรายละเอียดดังต่อไปนี้</w:t>
      </w:r>
    </w:p>
    <w:p w14:paraId="57289FEE" w14:textId="77777777" w:rsidR="005A66E4" w:rsidRPr="00386BB2" w:rsidRDefault="00000000" w:rsidP="00D63AB3">
      <w:pPr>
        <w:pStyle w:val="3"/>
      </w:pPr>
      <w:r w:rsidRPr="00386BB2">
        <w:rPr>
          <w:rFonts w:hint="cs"/>
        </w:rPr>
        <w:t xml:space="preserve">3.5.1 </w:t>
      </w:r>
      <w:r w:rsidRPr="00386BB2">
        <w:rPr>
          <w:rFonts w:hint="cs"/>
          <w:cs/>
        </w:rPr>
        <w:t>การประเมินประสิทธิภาพของแบบจำลอง (</w:t>
      </w:r>
      <w:r w:rsidRPr="00386BB2">
        <w:rPr>
          <w:rFonts w:hint="cs"/>
        </w:rPr>
        <w:t>Model Evaluation)</w:t>
      </w:r>
    </w:p>
    <w:p w14:paraId="4C8C5CA7" w14:textId="77777777" w:rsidR="005A66E4" w:rsidRPr="00386BB2" w:rsidRDefault="00000000" w:rsidP="00D63AB3">
      <w:pPr>
        <w:ind w:firstLine="1080"/>
      </w:pPr>
      <w:r w:rsidRPr="00386BB2">
        <w:rPr>
          <w:rFonts w:hint="cs"/>
          <w:cs/>
        </w:rPr>
        <w:t xml:space="preserve">ผู้จัดทำดำเนินการประเมินประสิทธิภาพของแบบจำลองการเรียนรู้ของเครื่องทั้ง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 xml:space="preserve">อัลกอริทึม ได้แก่ </w:t>
      </w:r>
      <w:r w:rsidRPr="00386BB2">
        <w:rPr>
          <w:rFonts w:hint="cs"/>
        </w:rPr>
        <w:t xml:space="preserve">Random Forest, J48 Decision Tree </w:t>
      </w:r>
      <w:r w:rsidRPr="00386BB2">
        <w:rPr>
          <w:rFonts w:hint="cs"/>
          <w:cs/>
        </w:rPr>
        <w:t xml:space="preserve">และ </w:t>
      </w:r>
      <w:r w:rsidRPr="00386BB2">
        <w:rPr>
          <w:rFonts w:hint="cs"/>
        </w:rPr>
        <w:t xml:space="preserve">Logistic Regression </w:t>
      </w:r>
      <w:r w:rsidRPr="00386BB2">
        <w:rPr>
          <w:rFonts w:hint="cs"/>
          <w:cs/>
        </w:rPr>
        <w:t xml:space="preserve">โดยใช้ชุดข้อมูลทดสอบ </w:t>
      </w:r>
      <w:r w:rsidRPr="00386BB2">
        <w:rPr>
          <w:rFonts w:hint="cs"/>
        </w:rPr>
        <w:t xml:space="preserve">(Testing Set) </w:t>
      </w:r>
      <w:r w:rsidRPr="00386BB2">
        <w:rPr>
          <w:rFonts w:hint="cs"/>
          <w:cs/>
        </w:rPr>
        <w:t>และตัวชี้วัดตามที่กล่าวถึงหลักการและความหมายไว้แล้วในบทที่ 2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ได้แก่ </w:t>
      </w:r>
      <w:r w:rsidRPr="00386BB2">
        <w:rPr>
          <w:rFonts w:hint="cs"/>
        </w:rPr>
        <w:t xml:space="preserve">Confusion Matrix, Accuracy, Precision, Recall </w:t>
      </w:r>
      <w:r w:rsidRPr="00386BB2">
        <w:rPr>
          <w:rFonts w:hint="cs"/>
          <w:cs/>
        </w:rPr>
        <w:t xml:space="preserve">และ </w:t>
      </w:r>
      <w:r w:rsidRPr="00386BB2">
        <w:rPr>
          <w:rFonts w:hint="cs"/>
        </w:rPr>
        <w:t>F1-score</w:t>
      </w:r>
    </w:p>
    <w:p w14:paraId="64DF301A" w14:textId="77777777" w:rsidR="00B0351A" w:rsidRPr="00386BB2" w:rsidRDefault="00B0351A" w:rsidP="00B0351A">
      <w:pPr>
        <w:pStyle w:val="4"/>
      </w:pPr>
      <w:r w:rsidRPr="00386BB2">
        <w:rPr>
          <w:rFonts w:hint="cs"/>
          <w:cs/>
        </w:rPr>
        <w:t>3.5.1.1 เมทริก</w:t>
      </w:r>
      <w:proofErr w:type="spellStart"/>
      <w:r w:rsidRPr="00386BB2">
        <w:rPr>
          <w:rFonts w:hint="cs"/>
          <w:cs/>
        </w:rPr>
        <w:t>ซ์</w:t>
      </w:r>
      <w:proofErr w:type="spellEnd"/>
      <w:r w:rsidRPr="00386BB2">
        <w:rPr>
          <w:rFonts w:hint="cs"/>
          <w:cs/>
        </w:rPr>
        <w:t>ความสับสน (</w:t>
      </w:r>
      <w:r w:rsidRPr="00386BB2">
        <w:rPr>
          <w:rFonts w:hint="cs"/>
        </w:rPr>
        <w:t>Confusion Matrix)</w:t>
      </w:r>
    </w:p>
    <w:p w14:paraId="61454037" w14:textId="402BCB39" w:rsidR="00B0351A" w:rsidRPr="00386BB2" w:rsidRDefault="00B0351A" w:rsidP="00B0351A">
      <w:pPr>
        <w:spacing w:line="240" w:lineRule="auto"/>
        <w:ind w:firstLine="1985"/>
        <w:jc w:val="thaiDistribute"/>
      </w:pPr>
      <w:r w:rsidRPr="00386BB2">
        <w:rPr>
          <w:rFonts w:hint="cs"/>
          <w:cs/>
        </w:rPr>
        <w:t>ในการประเมินประสิทธิภาพของแบบจำลอง ผู้จัดทำใช้เมทริก</w:t>
      </w:r>
      <w:proofErr w:type="spellStart"/>
      <w:r w:rsidRPr="00386BB2">
        <w:rPr>
          <w:rFonts w:hint="cs"/>
          <w:cs/>
        </w:rPr>
        <w:t>ซ์</w:t>
      </w:r>
      <w:proofErr w:type="spellEnd"/>
      <w:r w:rsidRPr="00386BB2">
        <w:rPr>
          <w:rFonts w:hint="cs"/>
          <w:cs/>
        </w:rPr>
        <w:t>ความสับสน (</w:t>
      </w:r>
      <w:r w:rsidRPr="00386BB2">
        <w:rPr>
          <w:rFonts w:hint="cs"/>
        </w:rPr>
        <w:t xml:space="preserve">Confusion Matrix) </w:t>
      </w:r>
      <w:r w:rsidRPr="00386BB2">
        <w:rPr>
          <w:rFonts w:hint="cs"/>
          <w:cs/>
        </w:rPr>
        <w:t>เป็นเครื่องมือสำหรับวิเคราะห์ความสามารถของแบบจำลองในการจำแนกระดับสถานการณ์น้ำ โดยเปรียบเทียบระหว่าง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คลาสที่เกิดขึ้นจริง (</w:t>
      </w:r>
      <w:r w:rsidRPr="00386BB2">
        <w:rPr>
          <w:rFonts w:hint="cs"/>
        </w:rPr>
        <w:t xml:space="preserve">Actual Class) </w:t>
      </w:r>
      <w:r w:rsidRPr="00386BB2">
        <w:rPr>
          <w:rFonts w:hint="cs"/>
          <w:cs/>
        </w:rPr>
        <w:t>และ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คลาสที่แบบจำลองพยากรณ์ (</w:t>
      </w:r>
      <w:r w:rsidRPr="00386BB2">
        <w:rPr>
          <w:rFonts w:hint="cs"/>
        </w:rPr>
        <w:t xml:space="preserve">Predicted Class) </w:t>
      </w:r>
      <w:r w:rsidRPr="00386BB2">
        <w:rPr>
          <w:rFonts w:hint="cs"/>
          <w:cs/>
        </w:rPr>
        <w:t xml:space="preserve">ซึ่งโครงงานนี้แบ่งระดับสถานการณ์น้ำออกเป็น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>คลาส ได้แก่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ภัยแล้ง (</w:t>
      </w:r>
      <w:r w:rsidRPr="00386BB2">
        <w:rPr>
          <w:rFonts w:hint="cs"/>
        </w:rPr>
        <w:t xml:space="preserve">Drought) </w:t>
      </w:r>
      <w:r w:rsidRPr="00386BB2">
        <w:rPr>
          <w:rFonts w:hint="cs"/>
          <w:cs/>
        </w:rPr>
        <w:t>สภาวะปกติ (</w:t>
      </w:r>
      <w:r w:rsidRPr="00386BB2">
        <w:rPr>
          <w:rFonts w:hint="cs"/>
        </w:rPr>
        <w:t xml:space="preserve">Normal) </w:t>
      </w:r>
      <w:r w:rsidRPr="00386BB2">
        <w:rPr>
          <w:rFonts w:hint="cs"/>
          <w:cs/>
        </w:rPr>
        <w:t>และน้ำท่วม (</w:t>
      </w:r>
      <w:r w:rsidRPr="00386BB2">
        <w:rPr>
          <w:rFonts w:hint="cs"/>
        </w:rPr>
        <w:t xml:space="preserve">Flood) </w:t>
      </w:r>
      <w:r w:rsidRPr="00386BB2">
        <w:rPr>
          <w:rFonts w:hint="cs"/>
          <w:cs/>
        </w:rPr>
        <w:t xml:space="preserve">โดยมีโครงสร้างดังตารางที่ </w:t>
      </w:r>
      <w:r w:rsidRPr="00386BB2">
        <w:rPr>
          <w:rFonts w:hint="cs"/>
        </w:rPr>
        <w:t>3.</w:t>
      </w:r>
      <w:r w:rsidR="005013F4" w:rsidRPr="00386BB2">
        <w:rPr>
          <w:rFonts w:hint="cs"/>
        </w:rPr>
        <w:t>8</w:t>
      </w:r>
    </w:p>
    <w:p w14:paraId="0F275CC3" w14:textId="77777777" w:rsidR="00B0351A" w:rsidRPr="00386BB2" w:rsidRDefault="00B0351A" w:rsidP="00B0351A">
      <w:pPr>
        <w:spacing w:line="240" w:lineRule="auto"/>
        <w:ind w:firstLine="1985"/>
        <w:jc w:val="thaiDistribute"/>
      </w:pPr>
    </w:p>
    <w:p w14:paraId="4DB1011C" w14:textId="30DC2277" w:rsidR="00B0351A" w:rsidRPr="00386BB2" w:rsidRDefault="00B0351A" w:rsidP="00B0351A">
      <w:pPr>
        <w:spacing w:line="240" w:lineRule="auto"/>
        <w:jc w:val="thaiDistribute"/>
      </w:pPr>
      <w:r w:rsidRPr="00386BB2">
        <w:rPr>
          <w:rFonts w:hint="cs"/>
          <w:b/>
          <w:bCs/>
          <w:cs/>
        </w:rPr>
        <w:t xml:space="preserve">ตารางที่ </w:t>
      </w:r>
      <w:r w:rsidRPr="00386BB2">
        <w:rPr>
          <w:rFonts w:hint="cs"/>
          <w:b/>
          <w:bCs/>
        </w:rPr>
        <w:t>3.</w:t>
      </w:r>
      <w:r w:rsidR="005013F4" w:rsidRPr="00386BB2">
        <w:rPr>
          <w:rFonts w:hint="cs"/>
          <w:b/>
          <w:bCs/>
        </w:rPr>
        <w:t>8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 xml:space="preserve">โครงสร้าง </w:t>
      </w:r>
      <w:r w:rsidRPr="00386BB2">
        <w:rPr>
          <w:rFonts w:hint="cs"/>
        </w:rPr>
        <w:t xml:space="preserve">Confusion Matrix </w:t>
      </w:r>
      <w:r w:rsidRPr="00386BB2">
        <w:rPr>
          <w:rFonts w:hint="cs"/>
          <w:cs/>
        </w:rPr>
        <w:t xml:space="preserve">สำหรับการจำแนกสถานการณ์น้ำ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>คลาส</w:t>
      </w:r>
    </w:p>
    <w:p w14:paraId="4C6213A0" w14:textId="77777777" w:rsidR="005013F4" w:rsidRPr="00386BB2" w:rsidRDefault="005013F4" w:rsidP="00B0351A">
      <w:pPr>
        <w:spacing w:line="240" w:lineRule="auto"/>
        <w:jc w:val="thaiDistribute"/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3"/>
        <w:gridCol w:w="1891"/>
        <w:gridCol w:w="2071"/>
        <w:gridCol w:w="2071"/>
      </w:tblGrid>
      <w:tr w:rsidR="00B0351A" w:rsidRPr="00386BB2" w14:paraId="5889A4BE" w14:textId="77777777" w:rsidTr="00FE4764">
        <w:tc>
          <w:tcPr>
            <w:tcW w:w="1364" w:type="pct"/>
            <w:hideMark/>
          </w:tcPr>
          <w:p w14:paraId="30452142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  <w:cs/>
              </w:rPr>
              <w:t>ค่าจริง (</w:t>
            </w:r>
            <w:r w:rsidRPr="00386BB2">
              <w:rPr>
                <w:rFonts w:eastAsia="Times New Roman" w:hint="cs"/>
                <w:b/>
                <w:bCs/>
              </w:rPr>
              <w:t xml:space="preserve">Actual) \ </w:t>
            </w:r>
            <w:r w:rsidRPr="00386BB2">
              <w:rPr>
                <w:rFonts w:eastAsia="Times New Roman" w:hint="cs"/>
                <w:b/>
                <w:bCs/>
                <w:cs/>
              </w:rPr>
              <w:t>ค่าพยากรณ์ (</w:t>
            </w:r>
            <w:r w:rsidRPr="00386BB2">
              <w:rPr>
                <w:rFonts w:eastAsia="Times New Roman" w:hint="cs"/>
                <w:b/>
                <w:bCs/>
              </w:rPr>
              <w:t>Predicted)</w:t>
            </w:r>
          </w:p>
        </w:tc>
        <w:tc>
          <w:tcPr>
            <w:tcW w:w="1140" w:type="pct"/>
            <w:hideMark/>
          </w:tcPr>
          <w:p w14:paraId="6719A157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</w:rPr>
              <w:t>Drought</w:t>
            </w:r>
          </w:p>
        </w:tc>
        <w:tc>
          <w:tcPr>
            <w:tcW w:w="1248" w:type="pct"/>
            <w:hideMark/>
          </w:tcPr>
          <w:p w14:paraId="5D4F6191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</w:rPr>
              <w:t>Normal</w:t>
            </w:r>
          </w:p>
        </w:tc>
        <w:tc>
          <w:tcPr>
            <w:tcW w:w="1248" w:type="pct"/>
            <w:hideMark/>
          </w:tcPr>
          <w:p w14:paraId="495EE525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386BB2">
              <w:rPr>
                <w:rFonts w:eastAsia="Times New Roman" w:hint="cs"/>
                <w:b/>
                <w:bCs/>
              </w:rPr>
              <w:t>Flood</w:t>
            </w:r>
          </w:p>
        </w:tc>
      </w:tr>
      <w:tr w:rsidR="00B0351A" w:rsidRPr="00386BB2" w14:paraId="6121669A" w14:textId="77777777" w:rsidTr="00FE4764">
        <w:tc>
          <w:tcPr>
            <w:tcW w:w="1364" w:type="pct"/>
            <w:hideMark/>
          </w:tcPr>
          <w:p w14:paraId="3381E0DF" w14:textId="77777777" w:rsidR="00B0351A" w:rsidRPr="00386BB2" w:rsidRDefault="00B0351A" w:rsidP="000A24D3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t>Drought</w:t>
            </w:r>
          </w:p>
        </w:tc>
        <w:tc>
          <w:tcPr>
            <w:tcW w:w="1140" w:type="pct"/>
            <w:hideMark/>
          </w:tcPr>
          <w:p w14:paraId="189C884E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Drought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Drought</w:t>
            </w:r>
          </w:p>
        </w:tc>
        <w:tc>
          <w:tcPr>
            <w:tcW w:w="1248" w:type="pct"/>
            <w:hideMark/>
          </w:tcPr>
          <w:p w14:paraId="4825E224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Drought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Normal</w:t>
            </w:r>
          </w:p>
        </w:tc>
        <w:tc>
          <w:tcPr>
            <w:tcW w:w="1248" w:type="pct"/>
            <w:hideMark/>
          </w:tcPr>
          <w:p w14:paraId="706155B1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Drought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Flood</w:t>
            </w:r>
          </w:p>
        </w:tc>
      </w:tr>
      <w:tr w:rsidR="00B0351A" w:rsidRPr="00386BB2" w14:paraId="0DCF37ED" w14:textId="77777777" w:rsidTr="00FE4764">
        <w:tc>
          <w:tcPr>
            <w:tcW w:w="1364" w:type="pct"/>
            <w:hideMark/>
          </w:tcPr>
          <w:p w14:paraId="596A1329" w14:textId="77777777" w:rsidR="00B0351A" w:rsidRPr="00386BB2" w:rsidRDefault="00B0351A" w:rsidP="000A24D3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t>Normal</w:t>
            </w:r>
          </w:p>
        </w:tc>
        <w:tc>
          <w:tcPr>
            <w:tcW w:w="1140" w:type="pct"/>
            <w:hideMark/>
          </w:tcPr>
          <w:p w14:paraId="556DF757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Normal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Drought</w:t>
            </w:r>
          </w:p>
        </w:tc>
        <w:tc>
          <w:tcPr>
            <w:tcW w:w="1248" w:type="pct"/>
            <w:hideMark/>
          </w:tcPr>
          <w:p w14:paraId="76B6B093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Normal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Normal</w:t>
            </w:r>
          </w:p>
        </w:tc>
        <w:tc>
          <w:tcPr>
            <w:tcW w:w="1248" w:type="pct"/>
            <w:hideMark/>
          </w:tcPr>
          <w:p w14:paraId="59A0EDCA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Normal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Flood</w:t>
            </w:r>
          </w:p>
        </w:tc>
      </w:tr>
      <w:tr w:rsidR="00B0351A" w:rsidRPr="00386BB2" w14:paraId="61A1DDC3" w14:textId="77777777" w:rsidTr="00FE4764">
        <w:tc>
          <w:tcPr>
            <w:tcW w:w="1364" w:type="pct"/>
            <w:hideMark/>
          </w:tcPr>
          <w:p w14:paraId="61A134E5" w14:textId="77777777" w:rsidR="00B0351A" w:rsidRPr="00386BB2" w:rsidRDefault="00B0351A" w:rsidP="000A24D3">
            <w:pPr>
              <w:spacing w:line="240" w:lineRule="auto"/>
              <w:rPr>
                <w:rFonts w:eastAsia="Times New Roman"/>
              </w:rPr>
            </w:pPr>
            <w:r w:rsidRPr="00386BB2">
              <w:rPr>
                <w:rFonts w:eastAsia="Times New Roman" w:hint="cs"/>
                <w:b/>
                <w:bCs/>
              </w:rPr>
              <w:lastRenderedPageBreak/>
              <w:t>Flood</w:t>
            </w:r>
          </w:p>
        </w:tc>
        <w:tc>
          <w:tcPr>
            <w:tcW w:w="1140" w:type="pct"/>
            <w:hideMark/>
          </w:tcPr>
          <w:p w14:paraId="00771F12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Flood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Drought</w:t>
            </w:r>
          </w:p>
        </w:tc>
        <w:tc>
          <w:tcPr>
            <w:tcW w:w="1248" w:type="pct"/>
            <w:hideMark/>
          </w:tcPr>
          <w:p w14:paraId="74EF9BE6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Flood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Normal</w:t>
            </w:r>
          </w:p>
        </w:tc>
        <w:tc>
          <w:tcPr>
            <w:tcW w:w="1248" w:type="pct"/>
            <w:hideMark/>
          </w:tcPr>
          <w:p w14:paraId="273CC6C3" w14:textId="77777777" w:rsidR="00B0351A" w:rsidRPr="00386BB2" w:rsidRDefault="00B0351A" w:rsidP="000A24D3">
            <w:pPr>
              <w:spacing w:line="240" w:lineRule="auto"/>
              <w:jc w:val="center"/>
              <w:rPr>
                <w:rFonts w:eastAsia="Times New Roman"/>
              </w:rPr>
            </w:pPr>
            <w:r w:rsidRPr="00386BB2">
              <w:rPr>
                <w:rFonts w:eastAsia="Times New Roman" w:hint="cs"/>
              </w:rPr>
              <w:t xml:space="preserve">Flood </w:t>
            </w:r>
            <w:r w:rsidRPr="00386BB2">
              <w:rPr>
                <w:rFonts w:ascii="Arial" w:eastAsia="Times New Roman" w:hAnsi="Arial" w:cs="Arial"/>
              </w:rPr>
              <w:t>→</w:t>
            </w:r>
            <w:r w:rsidRPr="00386BB2">
              <w:rPr>
                <w:rFonts w:eastAsia="Times New Roman" w:hint="cs"/>
              </w:rPr>
              <w:t xml:space="preserve"> Flood</w:t>
            </w:r>
          </w:p>
        </w:tc>
      </w:tr>
    </w:tbl>
    <w:p w14:paraId="467DB0EE" w14:textId="77777777" w:rsidR="00B0351A" w:rsidRPr="00386BB2" w:rsidRDefault="00B0351A" w:rsidP="00B0351A">
      <w:pPr>
        <w:spacing w:line="240" w:lineRule="auto"/>
        <w:jc w:val="thaiDistribute"/>
      </w:pPr>
    </w:p>
    <w:p w14:paraId="47470F23" w14:textId="77777777" w:rsidR="00B0351A" w:rsidRPr="00386BB2" w:rsidRDefault="00B0351A" w:rsidP="00B0351A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 xml:space="preserve">ค่าบนแนวทแยงหลัก ได้แก่ </w:t>
      </w:r>
      <w:r w:rsidRPr="00386BB2">
        <w:rPr>
          <w:rFonts w:hint="cs"/>
        </w:rPr>
        <w:t xml:space="preserve">Drought </w:t>
      </w:r>
      <w:r w:rsidRPr="00386BB2">
        <w:rPr>
          <w:rFonts w:ascii="Arial" w:hAnsi="Arial" w:cs="Arial"/>
        </w:rPr>
        <w:t>→</w:t>
      </w:r>
      <w:r w:rsidRPr="00386BB2">
        <w:rPr>
          <w:rFonts w:hint="cs"/>
        </w:rPr>
        <w:t xml:space="preserve"> Drought, Normal </w:t>
      </w:r>
      <w:r w:rsidRPr="00386BB2">
        <w:rPr>
          <w:rFonts w:ascii="Arial" w:hAnsi="Arial" w:cs="Arial"/>
        </w:rPr>
        <w:t>→</w:t>
      </w:r>
      <w:r w:rsidRPr="00386BB2">
        <w:rPr>
          <w:rFonts w:hint="cs"/>
        </w:rPr>
        <w:t xml:space="preserve"> Normal </w:t>
      </w:r>
      <w:r w:rsidRPr="00386BB2">
        <w:rPr>
          <w:rFonts w:hint="cs"/>
          <w:cs/>
        </w:rPr>
        <w:t xml:space="preserve">และ </w:t>
      </w:r>
      <w:r w:rsidRPr="00386BB2">
        <w:rPr>
          <w:rFonts w:hint="cs"/>
        </w:rPr>
        <w:t xml:space="preserve">Flood </w:t>
      </w:r>
      <w:r w:rsidRPr="00386BB2">
        <w:rPr>
          <w:rFonts w:ascii="Arial" w:hAnsi="Arial" w:cs="Arial"/>
        </w:rPr>
        <w:t>→</w:t>
      </w:r>
      <w:r w:rsidRPr="00386BB2">
        <w:rPr>
          <w:rFonts w:hint="cs"/>
        </w:rPr>
        <w:t xml:space="preserve"> Flood </w:t>
      </w:r>
      <w:r w:rsidRPr="00386BB2">
        <w:rPr>
          <w:rFonts w:hint="cs"/>
          <w:cs/>
        </w:rPr>
        <w:t xml:space="preserve">แสดงจำนวนข้อมูลที่แบบจำลองพยากรณ์ได้ถูกต้อง ส่วนค่าที่อยู่นอกแนวทแยงแสดงจำนวนข้อมูลที่แบบจำลองพยากรณ์ผิดไปเป็นคลาสอื่น เช่น </w:t>
      </w:r>
      <w:r w:rsidRPr="00386BB2">
        <w:rPr>
          <w:rFonts w:hint="cs"/>
        </w:rPr>
        <w:t xml:space="preserve">Drought </w:t>
      </w:r>
      <w:r w:rsidRPr="00386BB2">
        <w:rPr>
          <w:rFonts w:ascii="Arial" w:hAnsi="Arial" w:cs="Arial"/>
        </w:rPr>
        <w:t>→</w:t>
      </w:r>
      <w:r w:rsidRPr="00386BB2">
        <w:rPr>
          <w:rFonts w:hint="cs"/>
        </w:rPr>
        <w:t xml:space="preserve"> Normal </w:t>
      </w:r>
      <w:r w:rsidRPr="00386BB2">
        <w:rPr>
          <w:rFonts w:hint="cs"/>
          <w:cs/>
        </w:rPr>
        <w:t xml:space="preserve">หมายถึง สถานการณ์จริงเป็น </w:t>
      </w:r>
      <w:r w:rsidRPr="00386BB2">
        <w:rPr>
          <w:rFonts w:hint="cs"/>
        </w:rPr>
        <w:t xml:space="preserve">Drought </w:t>
      </w:r>
      <w:r w:rsidRPr="00386BB2">
        <w:rPr>
          <w:rFonts w:hint="cs"/>
          <w:cs/>
        </w:rPr>
        <w:t xml:space="preserve">แต่แบบจำลองพยากรณ์เป็น </w:t>
      </w:r>
      <w:r w:rsidRPr="00386BB2">
        <w:rPr>
          <w:rFonts w:hint="cs"/>
        </w:rPr>
        <w:t>Normal</w:t>
      </w:r>
    </w:p>
    <w:p w14:paraId="0C1C7DC5" w14:textId="77777777" w:rsidR="00B0351A" w:rsidRPr="00386BB2" w:rsidRDefault="00B0351A" w:rsidP="00B0351A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 xml:space="preserve">โครงสร้าง </w:t>
      </w:r>
      <w:r w:rsidRPr="00386BB2">
        <w:rPr>
          <w:rFonts w:hint="cs"/>
        </w:rPr>
        <w:t xml:space="preserve">Confusion Matrix </w:t>
      </w:r>
      <w:r w:rsidRPr="00386BB2">
        <w:rPr>
          <w:rFonts w:hint="cs"/>
          <w:cs/>
        </w:rPr>
        <w:t>ดังกล่าวใช้หลักการเดียวกันในการประเมินแบบจำลองสำหรับการพยากรณ์ล่วงหน้า</w:t>
      </w:r>
      <w:r w:rsidRPr="00386BB2">
        <w:rPr>
          <w:rFonts w:hint="cs"/>
        </w:rPr>
        <w:t xml:space="preserve"> </w:t>
      </w:r>
      <w:r w:rsidRPr="00386BB2">
        <w:rPr>
          <w:rStyle w:val="ab"/>
          <w:rFonts w:hint="cs"/>
          <w:b w:val="0"/>
          <w:bCs w:val="0"/>
        </w:rPr>
        <w:t xml:space="preserve">7 </w:t>
      </w:r>
      <w:r w:rsidRPr="00386BB2">
        <w:rPr>
          <w:rStyle w:val="ab"/>
          <w:rFonts w:hint="cs"/>
          <w:b w:val="0"/>
          <w:bCs w:val="0"/>
          <w:cs/>
        </w:rPr>
        <w:t xml:space="preserve">วันและ </w:t>
      </w:r>
      <w:r w:rsidRPr="00386BB2">
        <w:rPr>
          <w:rStyle w:val="ab"/>
          <w:rFonts w:hint="cs"/>
          <w:b w:val="0"/>
          <w:bCs w:val="0"/>
        </w:rPr>
        <w:t xml:space="preserve">30 </w:t>
      </w:r>
      <w:r w:rsidRPr="00386BB2">
        <w:rPr>
          <w:rStyle w:val="ab"/>
          <w:rFonts w:hint="cs"/>
          <w:b w:val="0"/>
          <w:bCs w:val="0"/>
          <w:cs/>
        </w:rPr>
        <w:t>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โดยเปรียบเทียบคลาสที่แบบจำลองพยากรณ์กับคลาสสถานการณ์น้ำที่เกิดขึ้นจริง ณ ช่วงเวลาที่ต้องการพยากรณ์</w:t>
      </w:r>
    </w:p>
    <w:p w14:paraId="3ACD52B5" w14:textId="77777777" w:rsidR="00D72DF8" w:rsidRPr="00386BB2" w:rsidRDefault="00D72DF8" w:rsidP="00D72DF8">
      <w:pPr>
        <w:pStyle w:val="4"/>
      </w:pPr>
      <w:r w:rsidRPr="00386BB2">
        <w:rPr>
          <w:rFonts w:hint="cs"/>
          <w:cs/>
        </w:rPr>
        <w:t>3.5.1.2 การนำไปคำนวณค่าดัชนีชี้วัดประสิทธิภาพ (</w:t>
      </w:r>
      <w:r w:rsidRPr="00386BB2">
        <w:rPr>
          <w:rFonts w:hint="cs"/>
        </w:rPr>
        <w:t>Metrics)</w:t>
      </w:r>
    </w:p>
    <w:p w14:paraId="71EAAB17" w14:textId="4E04DF7D" w:rsidR="00D72DF8" w:rsidRPr="00386BB2" w:rsidRDefault="00D72DF8" w:rsidP="00D72DF8">
      <w:pPr>
        <w:spacing w:line="240" w:lineRule="auto"/>
        <w:ind w:firstLine="1985"/>
      </w:pPr>
      <w:r w:rsidRPr="00386BB2">
        <w:rPr>
          <w:rFonts w:hint="cs"/>
          <w:cs/>
        </w:rPr>
        <w:t xml:space="preserve">จากตาราง </w:t>
      </w:r>
      <w:r w:rsidRPr="00386BB2">
        <w:rPr>
          <w:rFonts w:hint="cs"/>
        </w:rPr>
        <w:t xml:space="preserve">Confusion Matrix </w:t>
      </w:r>
      <w:r w:rsidRPr="00386BB2">
        <w:rPr>
          <w:rFonts w:hint="cs"/>
          <w:cs/>
        </w:rPr>
        <w:t>ข้างต้น จะถูกนำไปคำนวณเพื่อหาค่าสถิติวัดประสิทธิภาพของแบบจำลอง</w:t>
      </w:r>
      <w:r w:rsidR="00C16F06" w:rsidRPr="00386BB2">
        <w:rPr>
          <w:rFonts w:hint="cs"/>
        </w:rPr>
        <w:t xml:space="preserve"> </w:t>
      </w:r>
      <w:r w:rsidR="00C16F06" w:rsidRPr="00386BB2">
        <w:rPr>
          <w:rFonts w:hint="cs"/>
          <w:cs/>
        </w:rPr>
        <w:t>โดยที่</w:t>
      </w:r>
      <w:r w:rsidR="00C16F06" w:rsidRPr="00386BB2">
        <w:rPr>
          <w:rFonts w:hint="cs"/>
        </w:rPr>
        <w:t xml:space="preserve"> </w:t>
      </w:r>
      <m:oMath>
        <m:r>
          <w:rPr>
            <w:rFonts w:ascii="Cambria Math" w:hAnsi="Cambria Math" w:hint="cs"/>
          </w:rPr>
          <m:t>N</m:t>
        </m:r>
      </m:oMath>
      <w:r w:rsidR="00C16F06" w:rsidRPr="00386BB2">
        <w:rPr>
          <w:rFonts w:hint="cs"/>
        </w:rPr>
        <w:t xml:space="preserve"> </w:t>
      </w:r>
      <w:r w:rsidR="00C16F06" w:rsidRPr="00386BB2">
        <w:rPr>
          <w:rFonts w:hint="cs"/>
          <w:cs/>
        </w:rPr>
        <w:t>คือจำนวนข้อมูลทั้งหมด</w:t>
      </w:r>
      <w:r w:rsidR="00C16F06" w:rsidRPr="00386BB2">
        <w:rPr>
          <w:rFonts w:hint="cs"/>
        </w:rPr>
        <w:t xml:space="preserve"> </w:t>
      </w:r>
      <w:r w:rsidRPr="00386BB2">
        <w:rPr>
          <w:rFonts w:hint="cs"/>
          <w:cs/>
        </w:rPr>
        <w:t>มีสูตรคำนวณพื้นฐานดังนี้</w:t>
      </w:r>
    </w:p>
    <w:p w14:paraId="52B27A2E" w14:textId="77777777" w:rsidR="00D72DF8" w:rsidRPr="00386BB2" w:rsidRDefault="00D72DF8" w:rsidP="00D72DF8">
      <w:pPr>
        <w:pStyle w:val="5"/>
        <w:numPr>
          <w:ilvl w:val="0"/>
          <w:numId w:val="6"/>
        </w:numPr>
      </w:pPr>
      <w:r w:rsidRPr="00386BB2">
        <w:rPr>
          <w:rFonts w:hint="cs"/>
          <w:cs/>
        </w:rPr>
        <w:t>ความถูกต้องแม่นยำรวม (</w:t>
      </w:r>
      <w:r w:rsidRPr="00386BB2">
        <w:rPr>
          <w:rFonts w:hint="cs"/>
        </w:rPr>
        <w:t>Accuracy)</w:t>
      </w:r>
    </w:p>
    <w:p w14:paraId="3CEA3FA8" w14:textId="59F5F85C" w:rsidR="002969AC" w:rsidRPr="00386BB2" w:rsidRDefault="00D72DF8" w:rsidP="00852233">
      <w:pPr>
        <w:pStyle w:val="Artical"/>
        <w:ind w:left="142" w:firstLine="0"/>
        <w:rPr>
          <w:cs/>
        </w:rPr>
      </w:pPr>
      <w:r w:rsidRPr="00386BB2">
        <w:rPr>
          <w:rFonts w:hint="cs"/>
          <w:cs/>
        </w:rPr>
        <w:t xml:space="preserve">เป็นตัวชี้วัดสัดส่วนของข้อมูลที่แบบจำลองสามารถพยากรณ์ได้ถูกต้องเมื่อเทียบกับจำนวนข้อมูลทั้งหมด โดยสำหรับการจำแนกแบบหลายคลาส สามารถคำนวณได้จากผลรวมของจำนวนข้อมูลที่พยากรณ์ถูกต้องในแต่ละคลาส ซึ่งเป็นค่าที่อยู่บนแนวทแยงหลักของ </w:t>
      </w:r>
      <w:r w:rsidRPr="00386BB2">
        <w:rPr>
          <w:rFonts w:hint="cs"/>
        </w:rPr>
        <w:t xml:space="preserve">Confusion Matrix </w:t>
      </w:r>
      <w:r w:rsidRPr="00386BB2">
        <w:rPr>
          <w:rFonts w:hint="cs"/>
          <w:cs/>
        </w:rPr>
        <w:t>หารด้วยจำนวนข้อมูลทั้งหมด</w:t>
      </w:r>
      <w:r w:rsidR="002969AC" w:rsidRPr="00386BB2">
        <w:rPr>
          <w:rFonts w:hint="cs"/>
          <w:cs/>
        </w:rPr>
        <w:t xml:space="preserve"> </w:t>
      </w:r>
      <w:r w:rsidRPr="00386BB2">
        <w:rPr>
          <w:rFonts w:hint="cs"/>
          <w:cs/>
        </w:rPr>
        <w:t xml:space="preserve">สำหรับโครงงานที่ประกอบด้วย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 xml:space="preserve">คลาส ได้แก่ </w:t>
      </w:r>
      <w:r w:rsidRPr="00386BB2">
        <w:rPr>
          <w:rFonts w:hint="cs"/>
        </w:rPr>
        <w:t xml:space="preserve">Drought, Normal </w:t>
      </w:r>
      <w:r w:rsidRPr="00386BB2">
        <w:rPr>
          <w:rFonts w:hint="cs"/>
          <w:cs/>
        </w:rPr>
        <w:t xml:space="preserve">และ </w:t>
      </w:r>
      <w:r w:rsidRPr="00386BB2">
        <w:rPr>
          <w:rFonts w:hint="cs"/>
        </w:rPr>
        <w:t xml:space="preserve">Flood </w:t>
      </w:r>
      <w:r w:rsidRPr="00386BB2">
        <w:rPr>
          <w:rFonts w:hint="cs"/>
          <w:cs/>
        </w:rPr>
        <w:t>สามารถอธิบายได้</w:t>
      </w:r>
      <w:r w:rsidR="002969AC" w:rsidRPr="00386BB2">
        <w:rPr>
          <w:rFonts w:hint="cs"/>
          <w:cs/>
        </w:rPr>
        <w:t xml:space="preserve"> ดังสมการ</w:t>
      </w:r>
    </w:p>
    <w:p w14:paraId="6FFA054B" w14:textId="7562B03D" w:rsidR="00D72DF8" w:rsidRPr="00E8639D" w:rsidRDefault="0004331B" w:rsidP="005013F4">
      <w:pPr>
        <w:spacing w:line="240" w:lineRule="auto"/>
        <w:ind w:left="142"/>
        <w:jc w:val="thaiDistribute"/>
        <w:rPr>
          <w:sz w:val="28"/>
          <w:szCs w:val="28"/>
        </w:rPr>
      </w:pPr>
      <w:r w:rsidRPr="00386BB2">
        <w:rPr>
          <w:rFonts w:hint="cs"/>
          <w:i/>
          <w:color w:val="666666"/>
        </w:rPr>
        <w:br/>
      </w:r>
      <m:oMathPara>
        <m:oMathParaPr>
          <m:jc m:val="center"/>
        </m:oMathParaPr>
        <m:oMath>
          <m:r>
            <m:rPr>
              <m:nor/>
            </m:rPr>
            <w:rPr>
              <w:rFonts w:hint="cs"/>
              <w:sz w:val="28"/>
              <w:szCs w:val="28"/>
            </w:rPr>
            <m:t>Accuracy</m:t>
          </m:r>
          <m:r>
            <w:rPr>
              <w:rFonts w:ascii="Cambria Math" w:hAnsi="Cambria Math" w:hint="cs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hint="cs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Drought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correct</m:t>
                  </m:r>
                </m:sub>
              </m:sSub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Normal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correct</m:t>
                  </m:r>
                </m:sub>
              </m:sSub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Flood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sz w:val="28"/>
                      <w:szCs w:val="28"/>
                    </w:rPr>
                    <m:t>correct</m:t>
                  </m:r>
                </m:sub>
              </m:sSub>
            </m:num>
            <m:den>
              <m:r>
                <w:rPr>
                  <w:rFonts w:ascii="Cambria Math" w:hAnsi="Cambria Math" w:hint="cs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hint="cs"/>
              <w:color w:val="666666"/>
              <w:sz w:val="28"/>
              <w:szCs w:val="28"/>
            </w:rPr>
            <w:br/>
          </m:r>
        </m:oMath>
      </m:oMathPara>
    </w:p>
    <w:p w14:paraId="525169AC" w14:textId="77777777" w:rsidR="00D72DF8" w:rsidRPr="00386BB2" w:rsidRDefault="00D72DF8">
      <w:pPr>
        <w:spacing w:line="240" w:lineRule="auto"/>
        <w:ind w:firstLine="720"/>
        <w:jc w:val="thaiDistribute"/>
        <w:rPr>
          <w:sz w:val="24"/>
          <w:szCs w:val="24"/>
        </w:rPr>
      </w:pPr>
    </w:p>
    <w:p w14:paraId="47E46C3A" w14:textId="14112765" w:rsidR="00D72DF8" w:rsidRPr="00386BB2" w:rsidRDefault="00307D1D" w:rsidP="00307D1D">
      <w:pPr>
        <w:pStyle w:val="5"/>
        <w:numPr>
          <w:ilvl w:val="0"/>
          <w:numId w:val="6"/>
        </w:numPr>
      </w:pPr>
      <w:r w:rsidRPr="00386BB2">
        <w:rPr>
          <w:rFonts w:hint="cs"/>
          <w:cs/>
        </w:rPr>
        <w:t xml:space="preserve">ค่าความแม่นยำ </w:t>
      </w:r>
      <w:r w:rsidRPr="00386BB2">
        <w:rPr>
          <w:rFonts w:hint="cs"/>
        </w:rPr>
        <w:t>(Precision)</w:t>
      </w:r>
    </w:p>
    <w:p w14:paraId="66EB7F98" w14:textId="5B1D5445" w:rsidR="00307D1D" w:rsidRPr="00386BB2" w:rsidRDefault="00307D1D" w:rsidP="00852233">
      <w:pPr>
        <w:pStyle w:val="af6"/>
        <w:spacing w:line="240" w:lineRule="auto"/>
        <w:ind w:left="142"/>
        <w:rPr>
          <w:rFonts w:eastAsia="Times New Roman" w:cs="TH SarabunPSK"/>
          <w:szCs w:val="32"/>
        </w:rPr>
      </w:pPr>
      <w:r w:rsidRPr="00386BB2">
        <w:rPr>
          <w:rFonts w:eastAsia="Times New Roman" w:cs="TH SarabunPSK" w:hint="cs"/>
          <w:szCs w:val="32"/>
          <w:cs/>
        </w:rPr>
        <w:t>เป็นตัวชี้วัดสัดส่วนของการพยากรณ์คลาสเป้าหมายที่ถูกต้อง เทียบกับจำนวนข้อมูลทั้งหมดที่แบบจำลองพยากรณ์ว่าเป็นคลาสนั้น</w:t>
      </w:r>
      <w:r w:rsidRPr="00386BB2">
        <w:rPr>
          <w:rFonts w:eastAsia="Times New Roman" w:cs="TH SarabunPSK" w:hint="cs"/>
          <w:szCs w:val="32"/>
        </w:rPr>
        <w:t xml:space="preserve"> </w:t>
      </w:r>
      <w:r w:rsidRPr="00386BB2">
        <w:rPr>
          <w:rFonts w:eastAsia="Times New Roman" w:cs="TH SarabunPSK" w:hint="cs"/>
          <w:szCs w:val="32"/>
          <w:cs/>
        </w:rPr>
        <w:t>สำหรับงานจำแนกประเภทหลายคลาส (</w:t>
      </w:r>
      <w:r w:rsidRPr="00386BB2">
        <w:rPr>
          <w:rFonts w:eastAsia="Times New Roman" w:cs="TH SarabunPSK" w:hint="cs"/>
          <w:szCs w:val="32"/>
        </w:rPr>
        <w:t xml:space="preserve">Multi-class Classification) </w:t>
      </w:r>
      <w:r w:rsidRPr="00386BB2">
        <w:rPr>
          <w:rFonts w:eastAsia="Times New Roman" w:cs="TH SarabunPSK" w:hint="cs"/>
          <w:szCs w:val="32"/>
          <w:cs/>
        </w:rPr>
        <w:t xml:space="preserve">คือ </w:t>
      </w:r>
      <w:r w:rsidRPr="00386BB2">
        <w:rPr>
          <w:rFonts w:eastAsia="Times New Roman" w:cs="TH SarabunPSK" w:hint="cs"/>
          <w:szCs w:val="32"/>
        </w:rPr>
        <w:t xml:space="preserve">Drought, Normal </w:t>
      </w:r>
      <w:r w:rsidRPr="00386BB2">
        <w:rPr>
          <w:rFonts w:eastAsia="Times New Roman" w:cs="TH SarabunPSK" w:hint="cs"/>
          <w:szCs w:val="32"/>
          <w:cs/>
        </w:rPr>
        <w:t xml:space="preserve">และ </w:t>
      </w:r>
      <w:r w:rsidRPr="00386BB2">
        <w:rPr>
          <w:rFonts w:eastAsia="Times New Roman" w:cs="TH SarabunPSK" w:hint="cs"/>
          <w:szCs w:val="32"/>
        </w:rPr>
        <w:t xml:space="preserve">Flood </w:t>
      </w:r>
      <w:r w:rsidR="002969AC" w:rsidRPr="00386BB2">
        <w:rPr>
          <w:rFonts w:eastAsia="Times New Roman" w:cs="TH SarabunPSK" w:hint="cs"/>
          <w:szCs w:val="32"/>
          <w:cs/>
        </w:rPr>
        <w:t>ดัง</w:t>
      </w:r>
      <w:r w:rsidRPr="00386BB2">
        <w:rPr>
          <w:rFonts w:eastAsia="Times New Roman" w:cs="TH SarabunPSK" w:hint="cs"/>
          <w:szCs w:val="32"/>
          <w:cs/>
        </w:rPr>
        <w:t>สมการ</w:t>
      </w:r>
      <w:r w:rsidR="005013F4" w:rsidRPr="00386BB2">
        <w:rPr>
          <w:rFonts w:eastAsia="Times New Roman" w:cs="TH SarabunPSK" w:hint="cs"/>
          <w:szCs w:val="32"/>
          <w:cs/>
        </w:rPr>
        <w:t>เพื่อหาค่าเฉลี่ยภาพรวม</w:t>
      </w:r>
    </w:p>
    <w:p w14:paraId="6AF1C8EA" w14:textId="77777777" w:rsidR="005013F4" w:rsidRPr="00386BB2" w:rsidRDefault="005013F4" w:rsidP="005013F4">
      <w:pPr>
        <w:ind w:left="2410" w:firstLine="851"/>
        <w:rPr>
          <w:sz w:val="24"/>
          <w:szCs w:val="24"/>
        </w:rPr>
      </w:pPr>
    </w:p>
    <w:p w14:paraId="016C7C8A" w14:textId="36EDDF4A" w:rsidR="00047526" w:rsidRPr="00E8639D" w:rsidRDefault="00000000" w:rsidP="00852233">
      <w:pPr>
        <w:ind w:left="142" w:firstLine="851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hint="cs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cs"/>
                  <w:iCs/>
                  <w:sz w:val="28"/>
                  <w:szCs w:val="28"/>
                </w:rPr>
                <m:t>Precision</m:t>
              </m:r>
            </m:e>
            <m:sub>
              <m:r>
                <m:rPr>
                  <m:nor/>
                </m:rPr>
                <w:rPr>
                  <w:rFonts w:hint="cs"/>
                  <w:iCs/>
                  <w:sz w:val="28"/>
                  <w:szCs w:val="28"/>
                </w:rPr>
                <m:t>Average</m:t>
              </m:r>
            </m:sub>
          </m:sSub>
          <m:r>
            <w:rPr>
              <w:rFonts w:ascii="Cambria Math" w:hAnsi="Cambria Math" w:hint="cs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hint="cs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predicted</m:t>
                      </m:r>
                    </m:sub>
                  </m:sSub>
                </m:den>
              </m:f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predicted</m:t>
                      </m:r>
                    </m:sub>
                  </m:sSub>
                </m:den>
              </m:f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predicted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 w:hint="cs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cs"/>
              <w:sz w:val="28"/>
              <w:szCs w:val="28"/>
            </w:rPr>
            <w:br/>
          </m:r>
        </m:oMath>
      </m:oMathPara>
    </w:p>
    <w:p w14:paraId="2366D6BA" w14:textId="1727550E" w:rsidR="00047526" w:rsidRPr="00386BB2" w:rsidRDefault="00047526" w:rsidP="00047526">
      <w:pPr>
        <w:pStyle w:val="5"/>
        <w:numPr>
          <w:ilvl w:val="0"/>
          <w:numId w:val="6"/>
        </w:numPr>
      </w:pPr>
      <w:r w:rsidRPr="00386BB2">
        <w:rPr>
          <w:rFonts w:hint="cs"/>
          <w:cs/>
        </w:rPr>
        <w:t xml:space="preserve">ค่าความครอบคลุม </w:t>
      </w:r>
      <w:r w:rsidRPr="00386BB2">
        <w:rPr>
          <w:rFonts w:hint="cs"/>
        </w:rPr>
        <w:t>(Recall)</w:t>
      </w:r>
    </w:p>
    <w:p w14:paraId="57CE65CA" w14:textId="5BC14ECF" w:rsidR="00047526" w:rsidRPr="00386BB2" w:rsidRDefault="00047526" w:rsidP="00852233">
      <w:pPr>
        <w:pStyle w:val="af6"/>
        <w:spacing w:line="240" w:lineRule="auto"/>
        <w:ind w:left="142"/>
        <w:rPr>
          <w:rFonts w:eastAsia="Times New Roman" w:cs="TH SarabunPSK"/>
          <w:szCs w:val="32"/>
        </w:rPr>
      </w:pPr>
      <w:r w:rsidRPr="00386BB2">
        <w:rPr>
          <w:rFonts w:eastAsia="Times New Roman" w:cs="TH SarabunPSK" w:hint="cs"/>
          <w:szCs w:val="32"/>
          <w:cs/>
        </w:rPr>
        <w:t>เป็นตัวชี้วัดสัดส่วนของการพยากรณ์คลาสเป้าหมายที่ถูกต้อง เทียบกับจำนวนข้อมูลที่เป็นคลาสนั้นจริงๆ ในชุดข้อมูล</w:t>
      </w:r>
      <w:r w:rsidRPr="00386BB2">
        <w:rPr>
          <w:rFonts w:eastAsia="Times New Roman" w:cs="TH SarabunPSK" w:hint="cs"/>
          <w:szCs w:val="32"/>
        </w:rPr>
        <w:t xml:space="preserve"> </w:t>
      </w:r>
      <w:r w:rsidRPr="00386BB2">
        <w:rPr>
          <w:rFonts w:eastAsia="Times New Roman" w:cs="TH SarabunPSK" w:hint="cs"/>
          <w:szCs w:val="32"/>
          <w:cs/>
        </w:rPr>
        <w:t>สามารถคำนวณ</w:t>
      </w:r>
      <w:r w:rsidRPr="00386BB2">
        <w:rPr>
          <w:rFonts w:eastAsia="Times New Roman" w:cs="TH SarabunPSK" w:hint="cs"/>
          <w:szCs w:val="32"/>
        </w:rPr>
        <w:t xml:space="preserve"> </w:t>
      </w:r>
      <w:r w:rsidRPr="00386BB2">
        <w:rPr>
          <w:rFonts w:eastAsia="Times New Roman" w:cs="TH SarabunPSK" w:hint="cs"/>
          <w:szCs w:val="32"/>
          <w:cs/>
        </w:rPr>
        <w:t>ได้จากสมการ</w:t>
      </w:r>
    </w:p>
    <w:p w14:paraId="43F4846B" w14:textId="77777777" w:rsidR="00047526" w:rsidRPr="00386BB2" w:rsidRDefault="00047526" w:rsidP="00047526">
      <w:pPr>
        <w:ind w:left="2694"/>
      </w:pPr>
    </w:p>
    <w:p w14:paraId="03944E91" w14:textId="6B5A9C3F" w:rsidR="00047526" w:rsidRPr="00E8639D" w:rsidRDefault="00000000" w:rsidP="00852233">
      <w:pPr>
        <w:ind w:left="142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hint="cs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cs"/>
                  <w:sz w:val="28"/>
                  <w:szCs w:val="28"/>
                </w:rPr>
                <m:t>Recall</m:t>
              </m:r>
            </m:e>
            <m:sub>
              <m:r>
                <m:rPr>
                  <m:nor/>
                </m:rPr>
                <w:rPr>
                  <w:rFonts w:hint="cs"/>
                  <w:sz w:val="28"/>
                  <w:szCs w:val="28"/>
                </w:rPr>
                <m:t>Average</m:t>
              </m:r>
            </m:sub>
          </m:sSub>
          <m:r>
            <w:rPr>
              <w:rFonts w:ascii="Cambria Math" w:hAnsi="Cambria Math" w:hint="cs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hint="cs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actual</m:t>
                      </m:r>
                    </m:sub>
                  </m:sSub>
                </m:den>
              </m:f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actual</m:t>
                      </m:r>
                    </m:sub>
                  </m:sSub>
                </m:den>
              </m:f>
              <m:r>
                <w:rPr>
                  <w:rFonts w:ascii="Cambria Math" w:hAnsi="Cambria Math" w:hint="cs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correct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hint="c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iCs/>
                          <w:sz w:val="28"/>
                          <w:szCs w:val="28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i/>
                          <w:sz w:val="28"/>
                          <w:szCs w:val="28"/>
                        </w:rPr>
                        <m:t>actual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 w:hint="cs"/>
                  <w:sz w:val="28"/>
                  <w:szCs w:val="28"/>
                </w:rPr>
                <m:t>3</m:t>
              </m:r>
            </m:den>
          </m:f>
        </m:oMath>
      </m:oMathPara>
    </w:p>
    <w:p w14:paraId="19112CAF" w14:textId="77777777" w:rsidR="0004331B" w:rsidRPr="00386BB2" w:rsidRDefault="0004331B" w:rsidP="00047526">
      <w:pPr>
        <w:rPr>
          <w:i/>
          <w:sz w:val="24"/>
          <w:szCs w:val="24"/>
        </w:rPr>
      </w:pPr>
    </w:p>
    <w:p w14:paraId="501FA80B" w14:textId="77777777" w:rsidR="00047526" w:rsidRPr="00386BB2" w:rsidRDefault="00047526" w:rsidP="00047526">
      <w:pPr>
        <w:pStyle w:val="af6"/>
        <w:numPr>
          <w:ilvl w:val="0"/>
          <w:numId w:val="6"/>
        </w:numPr>
        <w:spacing w:after="100" w:afterAutospacing="1" w:line="240" w:lineRule="auto"/>
        <w:rPr>
          <w:rFonts w:eastAsia="Times New Roman" w:cs="TH SarabunPSK"/>
          <w:szCs w:val="32"/>
        </w:rPr>
      </w:pPr>
      <w:r w:rsidRPr="00386BB2">
        <w:rPr>
          <w:rFonts w:eastAsia="Times New Roman" w:cs="TH SarabunPSK" w:hint="cs"/>
          <w:szCs w:val="32"/>
          <w:cs/>
        </w:rPr>
        <w:t>ค่าเอฟวันสเกอร์ (</w:t>
      </w:r>
      <w:r w:rsidRPr="00386BB2">
        <w:rPr>
          <w:rFonts w:eastAsia="Times New Roman" w:cs="TH SarabunPSK" w:hint="cs"/>
          <w:szCs w:val="32"/>
        </w:rPr>
        <w:t>F1-Score)</w:t>
      </w:r>
    </w:p>
    <w:p w14:paraId="42833EBE" w14:textId="21F9488F" w:rsidR="0004331B" w:rsidRPr="00386BB2" w:rsidRDefault="0004331B" w:rsidP="009736B2">
      <w:pPr>
        <w:pStyle w:val="af6"/>
        <w:spacing w:line="240" w:lineRule="auto"/>
        <w:ind w:left="142"/>
        <w:rPr>
          <w:rFonts w:eastAsia="Times New Roman" w:cs="TH SarabunPSK"/>
          <w:szCs w:val="32"/>
        </w:rPr>
      </w:pPr>
      <w:r w:rsidRPr="00386BB2">
        <w:rPr>
          <w:rFonts w:eastAsia="Times New Roman" w:cs="TH SarabunPSK" w:hint="cs"/>
          <w:szCs w:val="32"/>
          <w:cs/>
        </w:rPr>
        <w:t>ช่วยประเมินความสมดุลของการพยากรณ์ในคลาส</w:t>
      </w:r>
      <w:r w:rsidRPr="00386BB2">
        <w:rPr>
          <w:rFonts w:eastAsia="Times New Roman" w:cs="TH SarabunPSK" w:hint="cs"/>
          <w:szCs w:val="32"/>
        </w:rPr>
        <w:t xml:space="preserve"> </w:t>
      </w:r>
      <w:r w:rsidRPr="00386BB2">
        <w:rPr>
          <w:rFonts w:eastAsia="Times New Roman" w:cs="TH SarabunPSK" w:hint="cs"/>
          <w:szCs w:val="32"/>
          <w:cs/>
        </w:rPr>
        <w:t>เหมาะสำหรับนำมาประเมินประสิทธิภาพในชุดข้อมูลที่มีสัดส่วนคลาสไม่สมดุล (</w:t>
      </w:r>
      <w:r w:rsidRPr="00386BB2">
        <w:rPr>
          <w:rFonts w:eastAsia="Times New Roman" w:cs="TH SarabunPSK" w:hint="cs"/>
          <w:szCs w:val="32"/>
        </w:rPr>
        <w:t xml:space="preserve">Imbalanced Data) </w:t>
      </w:r>
      <w:r w:rsidRPr="00386BB2">
        <w:rPr>
          <w:rFonts w:eastAsia="Times New Roman" w:cs="TH SarabunPSK" w:hint="cs"/>
          <w:szCs w:val="32"/>
          <w:cs/>
        </w:rPr>
        <w:t>เช่น จำนวนวันที่เกิดน้ำท่วมหรือน้ำแล้งมีน้อยกว่าวันปกติอย่างมาก</w:t>
      </w:r>
    </w:p>
    <w:p w14:paraId="2D244371" w14:textId="77777777" w:rsidR="00437F50" w:rsidRPr="00E8639D" w:rsidRDefault="00437F50" w:rsidP="0004331B">
      <w:pPr>
        <w:pStyle w:val="af6"/>
        <w:spacing w:line="240" w:lineRule="auto"/>
        <w:ind w:left="2795"/>
        <w:rPr>
          <w:rFonts w:eastAsia="Times New Roman" w:cs="TH SarabunPSK"/>
          <w:sz w:val="28"/>
          <w:szCs w:val="28"/>
        </w:rPr>
      </w:pPr>
    </w:p>
    <w:p w14:paraId="6EB7F151" w14:textId="77E3A1E6" w:rsidR="00437F50" w:rsidRPr="00E8639D" w:rsidRDefault="00000000" w:rsidP="00437F50">
      <w:pPr>
        <w:pStyle w:val="af6"/>
        <w:ind w:left="142"/>
        <w:rPr>
          <w:rFonts w:eastAsia="Times New Roman" w:cs="TH SarabunPSK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F1-Score</m:t>
              </m:r>
            </m:e>
            <m:sub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Drought</m:t>
              </m:r>
            </m:sub>
          </m:sSub>
          <m:r>
            <w:rPr>
              <w:rFonts w:ascii="Cambria Math" w:eastAsia="Times New Roman" w:hAnsi="Cambria Math" w:cs="TH SarabunPSK" w:hint="cs"/>
              <w:sz w:val="28"/>
              <w:szCs w:val="28"/>
            </w:rPr>
            <m:t>=2×</m:t>
          </m:r>
          <m:f>
            <m:f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Drought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Drought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Drought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Drought</m:t>
                  </m:r>
                </m:sub>
              </m:sSub>
            </m:den>
          </m:f>
        </m:oMath>
      </m:oMathPara>
    </w:p>
    <w:p w14:paraId="757770E4" w14:textId="77777777" w:rsidR="00437F50" w:rsidRPr="00E8639D" w:rsidRDefault="00437F50" w:rsidP="00437F50">
      <w:pPr>
        <w:pStyle w:val="af6"/>
        <w:ind w:left="142"/>
        <w:rPr>
          <w:rFonts w:eastAsia="Times New Roman" w:cs="TH SarabunPSK"/>
          <w:sz w:val="28"/>
          <w:szCs w:val="28"/>
        </w:rPr>
      </w:pPr>
    </w:p>
    <w:p w14:paraId="21B1A22B" w14:textId="04E4AF34" w:rsidR="00437F50" w:rsidRPr="00E8639D" w:rsidRDefault="00000000" w:rsidP="00437F50">
      <w:pPr>
        <w:pStyle w:val="af6"/>
        <w:ind w:left="142"/>
        <w:rPr>
          <w:rFonts w:eastAsia="Times New Roman" w:cs="TH SarabunPSK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F1-Score</m:t>
              </m:r>
            </m:e>
            <m:sub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Normal</m:t>
              </m:r>
            </m:sub>
          </m:sSub>
          <m:r>
            <w:rPr>
              <w:rFonts w:ascii="Cambria Math" w:eastAsia="Times New Roman" w:hAnsi="Cambria Math" w:cs="TH SarabunPSK" w:hint="cs"/>
              <w:sz w:val="28"/>
              <w:szCs w:val="28"/>
            </w:rPr>
            <m:t>=2×</m:t>
          </m:r>
          <m:f>
            <m:f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Normal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Normal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Normal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Normal</m:t>
                  </m:r>
                </m:sub>
              </m:sSub>
            </m:den>
          </m:f>
        </m:oMath>
      </m:oMathPara>
    </w:p>
    <w:p w14:paraId="73F294AF" w14:textId="77777777" w:rsidR="00437F50" w:rsidRPr="00E8639D" w:rsidRDefault="00437F50" w:rsidP="00437F50">
      <w:pPr>
        <w:pStyle w:val="af6"/>
        <w:ind w:left="142"/>
        <w:rPr>
          <w:rFonts w:eastAsia="Times New Roman" w:cs="TH SarabunPSK"/>
          <w:sz w:val="28"/>
          <w:szCs w:val="28"/>
        </w:rPr>
      </w:pPr>
    </w:p>
    <w:p w14:paraId="36A71B45" w14:textId="617A6DCD" w:rsidR="00437F50" w:rsidRPr="00E8639D" w:rsidRDefault="00000000" w:rsidP="00437F50">
      <w:pPr>
        <w:pStyle w:val="af6"/>
        <w:ind w:left="142"/>
        <w:rPr>
          <w:rFonts w:eastAsia="Times New Roman" w:cs="TH SarabunPSK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F1-Score</m:t>
              </m:r>
            </m:e>
            <m:sub>
              <m:r>
                <m:rPr>
                  <m:nor/>
                </m:rPr>
                <w:rPr>
                  <w:rFonts w:eastAsia="Times New Roman" w:cs="TH SarabunPSK" w:hint="cs"/>
                  <w:sz w:val="28"/>
                  <w:szCs w:val="28"/>
                </w:rPr>
                <m:t>Flood</m:t>
              </m:r>
            </m:sub>
          </m:sSub>
          <m:r>
            <w:rPr>
              <w:rFonts w:ascii="Cambria Math" w:eastAsia="Times New Roman" w:hAnsi="Cambria Math" w:cs="TH SarabunPSK" w:hint="cs"/>
              <w:sz w:val="28"/>
              <w:szCs w:val="28"/>
            </w:rPr>
            <m:t>=2×</m:t>
          </m:r>
          <m:f>
            <m:fPr>
              <m:ctrlP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Flood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Flood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Flood</m:t>
                  </m:r>
                </m:sub>
              </m:sSub>
              <m:r>
                <w:rPr>
                  <w:rFonts w:ascii="Cambria Math" w:eastAsia="Times New Roman" w:hAnsi="Cambria Math" w:cs="TH SarabunPSK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H SarabunPSK" w:hint="cs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H SarabunPSK" w:hint="cs"/>
                      <w:sz w:val="28"/>
                      <w:szCs w:val="28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H SarabunPSK" w:hint="cs"/>
                      <w:i/>
                      <w:iCs/>
                      <w:sz w:val="28"/>
                      <w:szCs w:val="28"/>
                    </w:rPr>
                    <m:t>Flood</m:t>
                  </m:r>
                </m:sub>
              </m:sSub>
            </m:den>
          </m:f>
        </m:oMath>
      </m:oMathPara>
    </w:p>
    <w:p w14:paraId="14BCFE36" w14:textId="77777777" w:rsidR="00437F50" w:rsidRPr="00E8639D" w:rsidRDefault="00437F50" w:rsidP="0004331B">
      <w:pPr>
        <w:pStyle w:val="af6"/>
        <w:spacing w:line="240" w:lineRule="auto"/>
        <w:ind w:left="2795"/>
        <w:rPr>
          <w:rFonts w:eastAsia="Times New Roman" w:cs="TH SarabunPSK"/>
          <w:sz w:val="28"/>
          <w:szCs w:val="28"/>
        </w:rPr>
      </w:pPr>
    </w:p>
    <w:p w14:paraId="31C95580" w14:textId="7C07D0E7" w:rsidR="00047526" w:rsidRPr="00E8639D" w:rsidRDefault="00000000" w:rsidP="005013F4">
      <w:pPr>
        <w:pStyle w:val="af6"/>
        <w:spacing w:after="100" w:afterAutospacing="1" w:line="240" w:lineRule="auto"/>
        <w:ind w:left="142"/>
        <w:rPr>
          <w:rFonts w:eastAsia="Times New Roman" w:cs="TH SarabunPSK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H SarabunPSK" w:hint="cs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H SarabunPSK" w:hint="cs"/>
                  <w:sz w:val="28"/>
                  <w:szCs w:val="28"/>
                </w:rPr>
                <m:t>F1-Score</m:t>
              </m:r>
            </m:e>
            <m:sub>
              <m:r>
                <m:rPr>
                  <m:nor/>
                </m:rPr>
                <w:rPr>
                  <w:rFonts w:cs="TH SarabunPSK" w:hint="cs"/>
                  <w:sz w:val="28"/>
                  <w:szCs w:val="28"/>
                </w:rPr>
                <m:t>Average</m:t>
              </m:r>
            </m:sub>
          </m:sSub>
          <m:r>
            <w:rPr>
              <w:rFonts w:ascii="Cambria Math" w:hAnsi="Cambria Math" w:cs="TH SarabunPSK" w:hint="cs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H SarabunPSK" w:hint="cs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H SarabunPSK" w:hint="cs"/>
                      <w:iCs/>
                      <w:sz w:val="28"/>
                      <w:szCs w:val="28"/>
                    </w:rPr>
                    <m:t>F1-Score</m:t>
                  </m:r>
                </m:e>
                <m:sub>
                  <m:r>
                    <m:rPr>
                      <m:nor/>
                    </m:rPr>
                    <w:rPr>
                      <w:rFonts w:cs="TH SarabunPSK" w:hint="cs"/>
                      <w:i/>
                      <w:sz w:val="28"/>
                      <w:szCs w:val="28"/>
                    </w:rPr>
                    <m:t>Drought</m:t>
                  </m:r>
                </m:sub>
              </m:sSub>
              <m:r>
                <w:rPr>
                  <w:rFonts w:ascii="Cambria Math" w:hAnsi="Cambria Math" w:cs="TH SarabunPSK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 w:hint="cs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H SarabunPSK" w:hint="cs"/>
                      <w:iCs/>
                      <w:sz w:val="28"/>
                      <w:szCs w:val="28"/>
                    </w:rPr>
                    <m:t>F1-Score</m:t>
                  </m:r>
                </m:e>
                <m:sub>
                  <m:r>
                    <m:rPr>
                      <m:nor/>
                    </m:rPr>
                    <w:rPr>
                      <w:rFonts w:cs="TH SarabunPSK" w:hint="cs"/>
                      <w:i/>
                      <w:sz w:val="28"/>
                      <w:szCs w:val="28"/>
                    </w:rPr>
                    <m:t>Norma</m:t>
                  </m:r>
                  <m:r>
                    <m:rPr>
                      <m:nor/>
                    </m:rPr>
                    <w:rPr>
                      <w:rFonts w:cs="TH SarabunPSK" w:hint="cs"/>
                      <w:iCs/>
                      <w:sz w:val="28"/>
                      <w:szCs w:val="28"/>
                    </w:rPr>
                    <m:t>l</m:t>
                  </m:r>
                </m:sub>
              </m:sSub>
              <m:r>
                <w:rPr>
                  <w:rFonts w:ascii="Cambria Math" w:hAnsi="Cambria Math" w:cs="TH SarabunPSK" w:hint="cs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H SarabunPSK" w:hint="cs"/>
                      <w:iCs/>
                      <w:sz w:val="28"/>
                      <w:szCs w:val="28"/>
                    </w:rPr>
                    <m:t>F1-Score</m:t>
                  </m:r>
                </m:e>
                <m:sub>
                  <m:r>
                    <m:rPr>
                      <m:nor/>
                    </m:rPr>
                    <w:rPr>
                      <w:rFonts w:cs="TH SarabunPSK" w:hint="cs"/>
                      <w:i/>
                      <w:sz w:val="28"/>
                      <w:szCs w:val="28"/>
                    </w:rPr>
                    <m:t>Flood</m:t>
                  </m:r>
                </m:sub>
              </m:sSub>
            </m:num>
            <m:den>
              <m:r>
                <w:rPr>
                  <w:rFonts w:ascii="Cambria Math" w:hAnsi="Cambria Math" w:cs="TH SarabunPSK" w:hint="cs"/>
                  <w:sz w:val="28"/>
                  <w:szCs w:val="28"/>
                </w:rPr>
                <m:t>3</m:t>
              </m:r>
            </m:den>
          </m:f>
        </m:oMath>
      </m:oMathPara>
    </w:p>
    <w:p w14:paraId="5C72C9F0" w14:textId="77777777" w:rsidR="005013F4" w:rsidRPr="00386BB2" w:rsidRDefault="005013F4" w:rsidP="0004331B">
      <w:pPr>
        <w:pStyle w:val="af6"/>
        <w:spacing w:after="100" w:afterAutospacing="1" w:line="240" w:lineRule="auto"/>
        <w:ind w:left="142" w:firstLine="851"/>
        <w:rPr>
          <w:rFonts w:eastAsia="Times New Roman" w:cs="TH SarabunPSK"/>
          <w:szCs w:val="32"/>
        </w:rPr>
      </w:pPr>
    </w:p>
    <w:p w14:paraId="0A203082" w14:textId="4C00C70B" w:rsidR="005013F4" w:rsidRPr="00386BB2" w:rsidRDefault="005013F4" w:rsidP="005013F4">
      <w:pPr>
        <w:pStyle w:val="5"/>
        <w:numPr>
          <w:ilvl w:val="0"/>
          <w:numId w:val="6"/>
        </w:numPr>
      </w:pPr>
      <w:r w:rsidRPr="00386BB2">
        <w:rPr>
          <w:rFonts w:hint="cs"/>
          <w:cs/>
        </w:rPr>
        <w:t>ค่าสัมประสิทธิ์</w:t>
      </w:r>
      <w:proofErr w:type="spellStart"/>
      <w:r w:rsidRPr="00386BB2">
        <w:rPr>
          <w:rFonts w:hint="cs"/>
          <w:cs/>
        </w:rPr>
        <w:t>คัป</w:t>
      </w:r>
      <w:proofErr w:type="spellEnd"/>
      <w:r w:rsidRPr="00386BB2">
        <w:rPr>
          <w:rFonts w:hint="cs"/>
          <w:cs/>
        </w:rPr>
        <w:t>ปา (</w:t>
      </w:r>
      <w:r w:rsidRPr="00386BB2">
        <w:rPr>
          <w:rFonts w:hint="cs"/>
        </w:rPr>
        <w:t>Cohen's Kappa Coefficient)</w:t>
      </w:r>
    </w:p>
    <w:p w14:paraId="3CCF9C18" w14:textId="49107882" w:rsidR="005013F4" w:rsidRPr="00386BB2" w:rsidRDefault="005013F4" w:rsidP="009736B2">
      <w:r w:rsidRPr="00386BB2">
        <w:rPr>
          <w:rFonts w:hint="cs"/>
          <w:cs/>
        </w:rPr>
        <w:t>เป็นมาตรวัดสถิติที่ประเมินความสอดคล้องระหว่างผลการพยากรณ์และสถานการณ์จริง โดยหักล้างความสอดคล้องที่เกิดจากความบังเอิญออก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คำนวณจากสมการ</w:t>
      </w:r>
    </w:p>
    <w:p w14:paraId="23AB09E5" w14:textId="78F8F49D" w:rsidR="006E48E1" w:rsidRPr="00386BB2" w:rsidRDefault="006E48E1" w:rsidP="006E48E1">
      <m:oMathPara>
        <m:oMathParaPr>
          <m:jc m:val="center"/>
        </m:oMathParaPr>
        <m:oMath>
          <m:r>
            <w:rPr>
              <w:rFonts w:ascii="Cambria Math" w:hAnsi="Cambria Math" w:hint="cs"/>
              <w:sz w:val="28"/>
              <w:szCs w:val="28"/>
            </w:rPr>
            <m:t xml:space="preserve">Kappa = </m:t>
          </m:r>
          <m:f>
            <m:fPr>
              <m:ctrlPr>
                <w:rPr>
                  <w:rFonts w:ascii="Cambria Math" w:hAnsi="Cambria Math" w:hint="cs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hint="cs"/>
                  <w:sz w:val="28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 w:hint="cs"/>
                  <w:sz w:val="28"/>
                  <w:szCs w:val="28"/>
                </w:rPr>
                <m:t xml:space="preserve">1 - </m:t>
              </m:r>
              <m:sSub>
                <m:sSubPr>
                  <m:ctrlPr>
                    <w:rPr>
                      <w:rFonts w:ascii="Cambria Math" w:hAnsi="Cambria Math" w:hint="cs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hint="cs"/>
                      <w:sz w:val="28"/>
                      <w:szCs w:val="28"/>
                    </w:rPr>
                    <m:t>e</m:t>
                  </m:r>
                </m:sub>
              </m:sSub>
            </m:den>
          </m:f>
        </m:oMath>
      </m:oMathPara>
    </w:p>
    <w:p w14:paraId="113B383B" w14:textId="49268E2A" w:rsidR="005013F4" w:rsidRPr="00386BB2" w:rsidRDefault="005013F4" w:rsidP="005013F4">
      <w:pPr>
        <w:rPr>
          <w:cs/>
        </w:rPr>
      </w:pPr>
      <w:r w:rsidRPr="00386BB2">
        <w:rPr>
          <w:rFonts w:hint="cs"/>
          <w:cs/>
        </w:rPr>
        <w:t>สัดส่วนความถูกต้องจากสังเกตจริง (</w:t>
      </w:r>
      <m:oMath>
        <m:sSub>
          <m:sSubPr>
            <m:ctrlPr>
              <w:rPr>
                <w:rFonts w:ascii="Cambria Math" w:hAnsi="Cambria Math" w:hint="cs"/>
              </w:rPr>
            </m:ctrlPr>
          </m:sSubPr>
          <m:e>
            <m:r>
              <w:rPr>
                <w:rFonts w:ascii="Cambria Math" w:hAnsi="Cambria Math" w:hint="cs"/>
              </w:rPr>
              <m:t>P</m:t>
            </m:r>
          </m:e>
          <m:sub>
            <m:r>
              <w:rPr>
                <w:rFonts w:ascii="Cambria Math" w:hAnsi="Cambria Math" w:hint="cs"/>
              </w:rPr>
              <m:t>0</m:t>
            </m:r>
          </m:sub>
        </m:sSub>
      </m:oMath>
      <w:r w:rsidRPr="00386BB2">
        <w:rPr>
          <w:rFonts w:hint="cs"/>
        </w:rPr>
        <w:t>)</w:t>
      </w:r>
    </w:p>
    <w:p w14:paraId="27E8E5D5" w14:textId="7D7F641D" w:rsidR="005013F4" w:rsidRPr="00386BB2" w:rsidRDefault="00000000" w:rsidP="005013F4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hint="cs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cs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cs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hint="cs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hint="cs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hint="cs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Drought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correct</m:t>
                  </m:r>
                </m:sub>
              </m:sSub>
              <m:r>
                <w:rPr>
                  <w:rFonts w:ascii="Cambria Math" w:hAnsi="Cambria Math" w:hint="cs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hint="cs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Normal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correct</m:t>
                  </m:r>
                </m:sub>
              </m:sSub>
              <m:r>
                <w:rPr>
                  <w:rFonts w:ascii="Cambria Math" w:hAnsi="Cambria Math" w:hint="cs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hint="cs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Flood</m:t>
                  </m:r>
                </m:e>
                <m:sub>
                  <m:r>
                    <m:rPr>
                      <m:nor/>
                    </m:rPr>
                    <w:rPr>
                      <w:rFonts w:hint="cs"/>
                      <w:i/>
                      <w:sz w:val="24"/>
                      <w:szCs w:val="24"/>
                    </w:rPr>
                    <m:t>correct</m:t>
                  </m:r>
                </m:sub>
              </m:sSub>
            </m:num>
            <m:den>
              <m:r>
                <w:rPr>
                  <w:rFonts w:ascii="Cambria Math" w:hAnsi="Cambria Math" w:hint="cs"/>
                  <w:sz w:val="24"/>
                  <w:szCs w:val="24"/>
                </w:rPr>
                <m:t>N</m:t>
              </m:r>
            </m:den>
          </m:f>
        </m:oMath>
      </m:oMathPara>
    </w:p>
    <w:p w14:paraId="15CCFD7A" w14:textId="0ABB2928" w:rsidR="005013F4" w:rsidRPr="00386BB2" w:rsidRDefault="005013F4" w:rsidP="005013F4">
      <w:r w:rsidRPr="00386BB2">
        <w:rPr>
          <w:rFonts w:hint="cs"/>
          <w:cs/>
        </w:rPr>
        <w:t>สัดส่วนความสอดคล้องที่คาดว่าจะเกิดจากความบังเอิญ (</w:t>
      </w:r>
      <m:oMath>
        <m:sSub>
          <m:sSubPr>
            <m:ctrlPr>
              <w:rPr>
                <w:rFonts w:ascii="Cambria Math" w:hAnsi="Cambria Math" w:hint="cs"/>
              </w:rPr>
            </m:ctrlPr>
          </m:sSubPr>
          <m:e>
            <m:r>
              <w:rPr>
                <w:rFonts w:ascii="Cambria Math" w:hAnsi="Cambria Math" w:hint="cs"/>
              </w:rPr>
              <m:t>P</m:t>
            </m:r>
          </m:e>
          <m:sub>
            <m:r>
              <w:rPr>
                <w:rFonts w:ascii="Cambria Math" w:hAnsi="Cambria Math" w:hint="cs"/>
              </w:rPr>
              <m:t>e</m:t>
            </m:r>
          </m:sub>
        </m:sSub>
      </m:oMath>
      <w:r w:rsidRPr="00386BB2">
        <w:rPr>
          <w:rFonts w:hint="cs"/>
        </w:rPr>
        <w:t>)</w:t>
      </w:r>
    </w:p>
    <w:p w14:paraId="7424EF82" w14:textId="3B84FF17" w:rsidR="005013F4" w:rsidRPr="00386BB2" w:rsidRDefault="00000000" w:rsidP="005013F4">
      <w:pPr>
        <w:rPr>
          <w:sz w:val="18"/>
          <w:szCs w:val="1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hint="cs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cs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cs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hint="cs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hint="cs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actual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hint="cs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Drought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predicted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w:rPr>
              <w:rFonts w:ascii="Cambria Math" w:hAnsi="Cambria Math" w:hint="cs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hint="cs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actual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hint="cs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Normal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predicted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w:rPr>
              <w:rFonts w:ascii="Cambria Math" w:hAnsi="Cambria Math" w:hint="cs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hint="cs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actual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hint="cs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hint="cs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hint="cs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Flood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int="cs"/>
                          <w:sz w:val="24"/>
                          <w:szCs w:val="24"/>
                        </w:rPr>
                        <m:t>predicted</m:t>
                      </m:r>
                    </m:sub>
                  </m:sSub>
                </m:num>
                <m:den>
                  <m:r>
                    <w:rPr>
                      <w:rFonts w:ascii="Cambria Math" w:hAnsi="Cambria Math" w:hint="cs"/>
                      <w:sz w:val="24"/>
                      <w:szCs w:val="24"/>
                    </w:rPr>
                    <m:t>N</m:t>
                  </m:r>
                </m:den>
              </m:f>
            </m:e>
          </m:d>
        </m:oMath>
      </m:oMathPara>
    </w:p>
    <w:p w14:paraId="1AB127AF" w14:textId="06CE0CC0" w:rsidR="005013F4" w:rsidRPr="00386BB2" w:rsidRDefault="005013F4" w:rsidP="005013F4">
      <w:pPr>
        <w:ind w:left="2694"/>
      </w:pPr>
    </w:p>
    <w:p w14:paraId="790B11E4" w14:textId="77777777" w:rsidR="005A66E4" w:rsidRPr="00386BB2" w:rsidRDefault="00000000" w:rsidP="00E8639D">
      <w:pPr>
        <w:pStyle w:val="3"/>
      </w:pPr>
      <w:r w:rsidRPr="00386BB2">
        <w:rPr>
          <w:rFonts w:hint="cs"/>
        </w:rPr>
        <w:t xml:space="preserve">3.5.2 </w:t>
      </w:r>
      <w:r w:rsidRPr="00386BB2">
        <w:rPr>
          <w:rFonts w:hint="cs"/>
          <w:cs/>
        </w:rPr>
        <w:t>การทดสอบการทำงานของระบบ (</w:t>
      </w:r>
      <w:r w:rsidRPr="00386BB2">
        <w:rPr>
          <w:rFonts w:hint="cs"/>
        </w:rPr>
        <w:t>System Testing)</w:t>
      </w:r>
    </w:p>
    <w:p w14:paraId="38BA43CD" w14:textId="77777777" w:rsidR="005A66E4" w:rsidRPr="00386BB2" w:rsidRDefault="00000000" w:rsidP="00E8639D">
      <w:pPr>
        <w:ind w:firstLine="1080"/>
      </w:pPr>
      <w:r w:rsidRPr="00386BB2">
        <w:rPr>
          <w:rFonts w:hint="cs"/>
          <w:cs/>
        </w:rPr>
        <w:t>ผู้จัดทำดำเนินการทดสอบการทำงานของระบบเพื่อให้มั่นใจว่าระบบสามารถทำงานได้อย่างถูกต้องและสอดคล้องกับข้อกำหนดความต้องการเชิงหน้าที่ (</w:t>
      </w:r>
      <w:r w:rsidRPr="00386BB2">
        <w:rPr>
          <w:rFonts w:hint="cs"/>
        </w:rPr>
        <w:t xml:space="preserve">Functional Requirements) </w:t>
      </w:r>
      <w:r w:rsidRPr="00386BB2">
        <w:rPr>
          <w:rFonts w:hint="cs"/>
          <w:cs/>
        </w:rPr>
        <w:t>และกรณีใช้งาน (</w:t>
      </w:r>
      <w:r w:rsidRPr="00386BB2">
        <w:rPr>
          <w:rFonts w:hint="cs"/>
        </w:rPr>
        <w:t xml:space="preserve">Use Case) </w:t>
      </w:r>
      <w:r w:rsidRPr="00386BB2">
        <w:rPr>
          <w:rFonts w:hint="cs"/>
          <w:cs/>
        </w:rPr>
        <w:t>ที่กำหนดไว้ โดยทดสอบการทำงานตั้งแต่กระบวนการจัดการข้อมูล การเชื่อมต่อและเรียกใช้แบบจำลองการเรียนรู้ของเครื่อง ตลอดจนการทำงานของฟังก์ชันและการแสดงผลข้อมูลผ่านเว็บแอปพลิเคชันและ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</w:t>
      </w:r>
    </w:p>
    <w:p w14:paraId="5CC7DF92" w14:textId="77777777" w:rsidR="005A66E4" w:rsidRPr="00386BB2" w:rsidRDefault="00000000" w:rsidP="00E8639D">
      <w:pPr>
        <w:tabs>
          <w:tab w:val="left" w:pos="1080"/>
        </w:tabs>
        <w:spacing w:line="240" w:lineRule="auto"/>
        <w:ind w:firstLine="1080"/>
        <w:jc w:val="thaiDistribute"/>
      </w:pPr>
      <w:r w:rsidRPr="00386BB2">
        <w:rPr>
          <w:rFonts w:hint="cs"/>
          <w:cs/>
        </w:rPr>
        <w:t>การทดสอบระบบใช้วิธีการทดสอบเชิงหน้าที่ (</w:t>
      </w:r>
      <w:r w:rsidRPr="00386BB2">
        <w:rPr>
          <w:rFonts w:hint="cs"/>
        </w:rPr>
        <w:t xml:space="preserve">Functional Testing) </w:t>
      </w:r>
      <w:r w:rsidRPr="00386BB2">
        <w:rPr>
          <w:rFonts w:hint="cs"/>
          <w:cs/>
        </w:rPr>
        <w:t>โดยกำหนดกรณีทดสอบ (</w:t>
      </w:r>
      <w:r w:rsidRPr="00386BB2">
        <w:rPr>
          <w:rFonts w:hint="cs"/>
        </w:rPr>
        <w:t xml:space="preserve">Test Case) </w:t>
      </w:r>
      <w:r w:rsidRPr="00386BB2">
        <w:rPr>
          <w:rFonts w:hint="cs"/>
          <w:cs/>
        </w:rPr>
        <w:t>ตามฟังก์ชันการทำงานของระบบ และตรวจสอบผลลัพธ์ที่เกิดขึ้นจากการทำงานของแต่ละฟังก์ชันเปรียบเทียบกับผลลัพธ์ที่คาดหวัง (</w:t>
      </w:r>
      <w:r w:rsidRPr="00386BB2">
        <w:rPr>
          <w:rFonts w:hint="cs"/>
        </w:rPr>
        <w:t xml:space="preserve">Expected Result) </w:t>
      </w:r>
      <w:r w:rsidRPr="00386BB2">
        <w:rPr>
          <w:rFonts w:hint="cs"/>
          <w:cs/>
        </w:rPr>
        <w:t xml:space="preserve">ทั้งนี้ การทดสอบแบ่งออกเป็น </w:t>
      </w:r>
      <w:r w:rsidRPr="00386BB2">
        <w:rPr>
          <w:rFonts w:hint="cs"/>
        </w:rPr>
        <w:t xml:space="preserve">3 </w:t>
      </w:r>
      <w:r w:rsidRPr="00386BB2">
        <w:rPr>
          <w:rFonts w:hint="cs"/>
          <w:cs/>
        </w:rPr>
        <w:t>ส่วน ดังนี้</w:t>
      </w:r>
    </w:p>
    <w:p w14:paraId="7AD8C48B" w14:textId="77777777" w:rsidR="005A66E4" w:rsidRPr="00386BB2" w:rsidRDefault="00000000" w:rsidP="00E8639D">
      <w:pPr>
        <w:pStyle w:val="4"/>
      </w:pPr>
      <w:r w:rsidRPr="00386BB2">
        <w:rPr>
          <w:rFonts w:hint="cs"/>
        </w:rPr>
        <w:t xml:space="preserve">3.5.2.1 </w:t>
      </w:r>
      <w:r w:rsidRPr="00386BB2">
        <w:rPr>
          <w:rFonts w:hint="cs"/>
          <w:cs/>
        </w:rPr>
        <w:t>การทดสอบการจัดการข้อมูล</w:t>
      </w:r>
    </w:p>
    <w:p w14:paraId="68F906E6" w14:textId="77777777" w:rsidR="005A66E4" w:rsidRPr="00386BB2" w:rsidRDefault="00000000" w:rsidP="00E8639D">
      <w:pPr>
        <w:ind w:firstLine="1980"/>
      </w:pPr>
      <w:r w:rsidRPr="00386BB2">
        <w:rPr>
          <w:rFonts w:hint="cs"/>
          <w:cs/>
        </w:rPr>
        <w:t xml:space="preserve">ผู้จัดทำทดสอบกระบวนการดึงข้อมูลสถานการณ์น้ำจาก </w:t>
      </w:r>
      <w:r w:rsidRPr="00386BB2">
        <w:rPr>
          <w:rFonts w:hint="cs"/>
        </w:rPr>
        <w:t xml:space="preserve">API </w:t>
      </w:r>
      <w:r w:rsidRPr="00386BB2">
        <w:rPr>
          <w:rFonts w:hint="cs"/>
          <w:cs/>
        </w:rPr>
        <w:t xml:space="preserve">ของกรมชลประทาน การจัดรูปแบบและประมวลผลข้อมูล รวมถึงการบันทึกและเรียกใช้ข้อมูลจากฐานข้อมูล </w:t>
      </w:r>
      <w:r w:rsidRPr="00386BB2">
        <w:rPr>
          <w:rFonts w:hint="cs"/>
        </w:rPr>
        <w:t xml:space="preserve">MySQL </w:t>
      </w:r>
      <w:r w:rsidRPr="00386BB2">
        <w:rPr>
          <w:rFonts w:hint="cs"/>
          <w:cs/>
        </w:rPr>
        <w:t>เพื่อให้มั่นใจว่าข้อมูลที่นำมาใช้ในการประมวลผลและแสดงผลมีความถูกต้องและสอดคล้องกับข้อมูลจากแหล่งข้อมูลต้นทาง</w:t>
      </w:r>
    </w:p>
    <w:p w14:paraId="348A8FE1" w14:textId="77777777" w:rsidR="005A66E4" w:rsidRPr="00386BB2" w:rsidRDefault="00000000" w:rsidP="00E8639D">
      <w:pPr>
        <w:pStyle w:val="4"/>
      </w:pPr>
      <w:r w:rsidRPr="00386BB2">
        <w:rPr>
          <w:rFonts w:hint="cs"/>
        </w:rPr>
        <w:t xml:space="preserve">3.5.2.2 </w:t>
      </w:r>
      <w:r w:rsidRPr="00386BB2">
        <w:rPr>
          <w:rFonts w:hint="cs"/>
          <w:cs/>
        </w:rPr>
        <w:t>การทดสอบการเชื่อมต่อแบบจำลองและการพยากรณ์</w:t>
      </w:r>
    </w:p>
    <w:p w14:paraId="42BE7AE9" w14:textId="77777777" w:rsidR="005A66E4" w:rsidRPr="00386BB2" w:rsidRDefault="00000000" w:rsidP="00E8639D">
      <w:pPr>
        <w:ind w:firstLine="1980"/>
      </w:pPr>
      <w:r w:rsidRPr="00386BB2">
        <w:rPr>
          <w:rFonts w:hint="cs"/>
          <w:cs/>
        </w:rPr>
        <w:t>ผู้จัดทำทดสอบการเชื่อมต่อระหว่างระบบกับแบบจำลองการเรียนรู้ของเครื่องที่ได้รับการคัดเลือก โดยตรวจสอบการนำข้อมูลคุณลักษณะที่กำหนดเข้าสู่แบบจำลอง การเรียกใช้แบบจำลองสำหรับการพยากรณ์ และผลลัพธ์ระดับสถานการณ์น้ำสำหรับการพยากรณ์ล่วงหน้า</w:t>
      </w:r>
      <w:r w:rsidRPr="00386BB2">
        <w:rPr>
          <w:rFonts w:hint="cs"/>
        </w:rPr>
        <w:t xml:space="preserve"> 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เพื่อให้มั่นใจว่าระบบสามารถเรียกใช้แบบจำลองและนำผลการพยากรณ์ไปใช้ในการแสดงผลได้อย่างถูกต้อง</w:t>
      </w:r>
    </w:p>
    <w:p w14:paraId="207E241F" w14:textId="77777777" w:rsidR="005A66E4" w:rsidRPr="00386BB2" w:rsidRDefault="00000000" w:rsidP="00E8639D">
      <w:pPr>
        <w:pStyle w:val="4"/>
      </w:pPr>
      <w:r w:rsidRPr="00386BB2">
        <w:rPr>
          <w:rFonts w:hint="cs"/>
        </w:rPr>
        <w:t xml:space="preserve">3.5.2.3 </w:t>
      </w:r>
      <w:r w:rsidRPr="00386BB2">
        <w:rPr>
          <w:rFonts w:hint="cs"/>
          <w:cs/>
        </w:rPr>
        <w:t>การทดสอบฟังก์ชันและการแสดงผลของระบบ</w:t>
      </w:r>
    </w:p>
    <w:p w14:paraId="223C8D2F" w14:textId="77777777" w:rsidR="005A66E4" w:rsidRPr="00386BB2" w:rsidRDefault="00000000" w:rsidP="00E8639D">
      <w:pPr>
        <w:ind w:firstLine="1980"/>
      </w:pPr>
      <w:r w:rsidRPr="00386BB2">
        <w:rPr>
          <w:rFonts w:hint="cs"/>
          <w:cs/>
        </w:rPr>
        <w:t>ผู้จัดทำทดสอบฟังก์ชันการทำงานของเว็บแอปพลิเคชันและ</w:t>
      </w:r>
      <w:proofErr w:type="spellStart"/>
      <w:r w:rsidRPr="00386BB2">
        <w:rPr>
          <w:rFonts w:hint="cs"/>
          <w:cs/>
        </w:rPr>
        <w:t>แดช</w:t>
      </w:r>
      <w:proofErr w:type="spellEnd"/>
      <w:r w:rsidRPr="00386BB2">
        <w:rPr>
          <w:rFonts w:hint="cs"/>
          <w:cs/>
        </w:rPr>
        <w:t>บอร์ดตามกรณีใช้งานที่กำหนดไว้ ได้แก่ การค้นหาหรือเลือกอ่างเก็บน้ำ การแสดงภาพรวมสถานการณ์น้ำ การ</w:t>
      </w:r>
      <w:r w:rsidRPr="00386BB2">
        <w:rPr>
          <w:rFonts w:hint="cs"/>
          <w:cs/>
        </w:rPr>
        <w:lastRenderedPageBreak/>
        <w:t xml:space="preserve">แสดงรายละเอียดข้อมูลอ่างเก็บน้ำ การแสดงระดับสถานการณ์น้ำและผลการพยากรณ์ล่วงหน้า </w:t>
      </w:r>
      <w:r w:rsidRPr="00386BB2">
        <w:rPr>
          <w:rFonts w:hint="cs"/>
        </w:rPr>
        <w:t xml:space="preserve">7 </w:t>
      </w:r>
      <w:r w:rsidRPr="00386BB2">
        <w:rPr>
          <w:rFonts w:hint="cs"/>
          <w:cs/>
        </w:rPr>
        <w:t xml:space="preserve">วันและ </w:t>
      </w:r>
      <w:r w:rsidRPr="00386BB2">
        <w:rPr>
          <w:rFonts w:hint="cs"/>
        </w:rPr>
        <w:t xml:space="preserve">30 </w:t>
      </w:r>
      <w:r w:rsidRPr="00386BB2">
        <w:rPr>
          <w:rFonts w:hint="cs"/>
          <w:cs/>
        </w:rPr>
        <w:t>วัน การแสดงแนวโน้มข้อมูลในรูปแบบกราฟ และการเรียกดูข้อมูลย้อนหลัง เพื่อให้มั่นใจว่าระบบสามารถตอบสนองต่อการใช้งานและแสดงข้อมูลได้อย่างถูกต้องตามที่ออกแบบไว้</w:t>
      </w:r>
    </w:p>
    <w:p w14:paraId="08010856" w14:textId="25CE2363" w:rsidR="005A66E4" w:rsidRPr="00386BB2" w:rsidRDefault="00000000">
      <w:pPr>
        <w:spacing w:line="240" w:lineRule="auto"/>
        <w:ind w:firstLine="720"/>
        <w:jc w:val="thaiDistribute"/>
      </w:pPr>
      <w:r w:rsidRPr="00386BB2">
        <w:rPr>
          <w:rFonts w:hint="cs"/>
          <w:cs/>
        </w:rPr>
        <w:t>สำหรับการทดสอบแต่ละฟังก์ชัน ผู้จัดทำกำหนดกรณีทดสอบ (</w:t>
      </w:r>
      <w:r w:rsidRPr="00386BB2">
        <w:rPr>
          <w:rFonts w:hint="cs"/>
        </w:rPr>
        <w:t xml:space="preserve">Test Case) </w:t>
      </w:r>
      <w:r w:rsidRPr="00386BB2">
        <w:rPr>
          <w:rFonts w:hint="cs"/>
          <w:cs/>
        </w:rPr>
        <w:t xml:space="preserve">โดยระบุฟังก์ชันที่ทดสอบ ขั้นตอนหรือข้อมูลนำเข้า และผลลัพธ์ที่คาดหวัง เพื่อใช้เป็นเกณฑ์ในการตรวจสอบความถูกต้องของระบบ โดยรายละเอียดกรณีทดสอบแสดงดังตารางที่ </w:t>
      </w:r>
      <w:r w:rsidRPr="00386BB2">
        <w:rPr>
          <w:rFonts w:hint="cs"/>
        </w:rPr>
        <w:t>3.</w:t>
      </w:r>
      <w:r w:rsidR="005013F4" w:rsidRPr="00386BB2">
        <w:rPr>
          <w:rFonts w:hint="cs"/>
        </w:rPr>
        <w:t>9</w:t>
      </w:r>
    </w:p>
    <w:p w14:paraId="2AA990ED" w14:textId="77777777" w:rsidR="005A66E4" w:rsidRPr="00386BB2" w:rsidRDefault="005A66E4">
      <w:pPr>
        <w:spacing w:line="240" w:lineRule="auto"/>
        <w:ind w:firstLine="720"/>
        <w:jc w:val="thaiDistribute"/>
      </w:pPr>
    </w:p>
    <w:p w14:paraId="4629AB17" w14:textId="7BA4B624" w:rsidR="005A66E4" w:rsidRPr="00386BB2" w:rsidRDefault="00000000">
      <w:pPr>
        <w:spacing w:line="240" w:lineRule="auto"/>
        <w:jc w:val="thaiDistribute"/>
      </w:pPr>
      <w:r w:rsidRPr="00386BB2">
        <w:rPr>
          <w:rFonts w:hint="cs"/>
          <w:b/>
          <w:bCs/>
          <w:cs/>
        </w:rPr>
        <w:t xml:space="preserve">ตารางที่ </w:t>
      </w:r>
      <w:r w:rsidRPr="00386BB2">
        <w:rPr>
          <w:rFonts w:hint="cs"/>
          <w:b/>
          <w:bCs/>
        </w:rPr>
        <w:t>3.</w:t>
      </w:r>
      <w:r w:rsidR="005013F4" w:rsidRPr="00386BB2">
        <w:rPr>
          <w:rFonts w:hint="cs"/>
          <w:b/>
          <w:bCs/>
        </w:rPr>
        <w:t>9</w:t>
      </w:r>
      <w:r w:rsidRPr="00386BB2">
        <w:rPr>
          <w:rFonts w:hint="cs"/>
        </w:rPr>
        <w:t xml:space="preserve"> </w:t>
      </w:r>
      <w:r w:rsidRPr="00386BB2">
        <w:rPr>
          <w:rFonts w:hint="cs"/>
          <w:cs/>
        </w:rPr>
        <w:t>กรณีทดสอบการทำงานของระบบ</w:t>
      </w:r>
    </w:p>
    <w:p w14:paraId="01610CD0" w14:textId="77777777" w:rsidR="00FE4764" w:rsidRPr="00386BB2" w:rsidRDefault="00FE4764">
      <w:pPr>
        <w:spacing w:line="240" w:lineRule="auto"/>
        <w:jc w:val="thaiDistribute"/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46"/>
        <w:gridCol w:w="2125"/>
        <w:gridCol w:w="2552"/>
        <w:gridCol w:w="2773"/>
      </w:tblGrid>
      <w:tr w:rsidR="005A66E4" w:rsidRPr="00386BB2" w14:paraId="57A04DBF" w14:textId="77777777">
        <w:tc>
          <w:tcPr>
            <w:tcW w:w="510" w:type="pct"/>
          </w:tcPr>
          <w:p w14:paraId="479566C6" w14:textId="77777777" w:rsidR="005A66E4" w:rsidRPr="00386BB2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386BB2">
              <w:rPr>
                <w:rFonts w:hint="cs"/>
                <w:b/>
                <w:bCs/>
                <w:cs/>
              </w:rPr>
              <w:t>รหัส</w:t>
            </w:r>
          </w:p>
        </w:tc>
        <w:tc>
          <w:tcPr>
            <w:tcW w:w="1281" w:type="pct"/>
          </w:tcPr>
          <w:p w14:paraId="49949677" w14:textId="77777777" w:rsidR="005A66E4" w:rsidRPr="00386BB2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386BB2">
              <w:rPr>
                <w:rFonts w:hint="cs"/>
                <w:b/>
                <w:bCs/>
                <w:cs/>
              </w:rPr>
              <w:t>ฟังก์ชันที่ทดสอบ</w:t>
            </w:r>
          </w:p>
        </w:tc>
        <w:tc>
          <w:tcPr>
            <w:tcW w:w="1538" w:type="pct"/>
          </w:tcPr>
          <w:p w14:paraId="645D3995" w14:textId="77777777" w:rsidR="005A66E4" w:rsidRPr="00386BB2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386BB2">
              <w:rPr>
                <w:rFonts w:hint="cs"/>
                <w:b/>
                <w:bCs/>
                <w:cs/>
              </w:rPr>
              <w:t>วิธีการทดสอบ</w:t>
            </w:r>
          </w:p>
        </w:tc>
        <w:tc>
          <w:tcPr>
            <w:tcW w:w="1671" w:type="pct"/>
          </w:tcPr>
          <w:p w14:paraId="6776E79D" w14:textId="77777777" w:rsidR="005A66E4" w:rsidRPr="00386BB2" w:rsidRDefault="00000000">
            <w:pPr>
              <w:spacing w:line="240" w:lineRule="auto"/>
              <w:jc w:val="center"/>
              <w:rPr>
                <w:b/>
                <w:bCs/>
              </w:rPr>
            </w:pPr>
            <w:r w:rsidRPr="00386BB2">
              <w:rPr>
                <w:rFonts w:hint="cs"/>
                <w:b/>
                <w:bCs/>
                <w:cs/>
              </w:rPr>
              <w:t>ผลลัพธ์ที่คาดหวัง</w:t>
            </w:r>
          </w:p>
        </w:tc>
      </w:tr>
      <w:tr w:rsidR="005A66E4" w:rsidRPr="00386BB2" w14:paraId="38B73C0B" w14:textId="77777777">
        <w:tc>
          <w:tcPr>
            <w:tcW w:w="510" w:type="pct"/>
          </w:tcPr>
          <w:p w14:paraId="3BD37ED0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TC-01</w:t>
            </w:r>
          </w:p>
        </w:tc>
        <w:tc>
          <w:tcPr>
            <w:tcW w:w="1281" w:type="pct"/>
          </w:tcPr>
          <w:p w14:paraId="3BB4D704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ค้นหา/เลือกอ่างเก็บน้ำ</w:t>
            </w:r>
          </w:p>
        </w:tc>
        <w:tc>
          <w:tcPr>
            <w:tcW w:w="1538" w:type="pct"/>
          </w:tcPr>
          <w:p w14:paraId="23A98C0C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เลือกอ่างเก็บน้ำที่ต้องการ</w:t>
            </w:r>
          </w:p>
        </w:tc>
        <w:tc>
          <w:tcPr>
            <w:tcW w:w="1671" w:type="pct"/>
          </w:tcPr>
          <w:p w14:paraId="3A6E68CC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ระบบแสดงข้อมูลของอ่างเก็บน้ำที่เลือก</w:t>
            </w:r>
          </w:p>
        </w:tc>
      </w:tr>
      <w:tr w:rsidR="005A66E4" w:rsidRPr="00386BB2" w14:paraId="766BBADD" w14:textId="77777777">
        <w:tc>
          <w:tcPr>
            <w:tcW w:w="510" w:type="pct"/>
          </w:tcPr>
          <w:p w14:paraId="688734FB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TC-02</w:t>
            </w:r>
          </w:p>
        </w:tc>
        <w:tc>
          <w:tcPr>
            <w:tcW w:w="1281" w:type="pct"/>
          </w:tcPr>
          <w:p w14:paraId="260869DC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ดูภาพรวมสถานการณ์น้ำ</w:t>
            </w:r>
          </w:p>
        </w:tc>
        <w:tc>
          <w:tcPr>
            <w:tcW w:w="1538" w:type="pct"/>
          </w:tcPr>
          <w:p w14:paraId="2BD1ED3F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เปิดหน้าจอ</w:t>
            </w:r>
            <w:proofErr w:type="spellStart"/>
            <w:r w:rsidRPr="00386BB2">
              <w:rPr>
                <w:rFonts w:hint="cs"/>
                <w:cs/>
              </w:rPr>
              <w:t>แดช</w:t>
            </w:r>
            <w:proofErr w:type="spellEnd"/>
            <w:r w:rsidRPr="00386BB2">
              <w:rPr>
                <w:rFonts w:hint="cs"/>
                <w:cs/>
              </w:rPr>
              <w:t>บอร์ด</w:t>
            </w:r>
          </w:p>
        </w:tc>
        <w:tc>
          <w:tcPr>
            <w:tcW w:w="1671" w:type="pct"/>
          </w:tcPr>
          <w:p w14:paraId="2F8758F0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ระบบแสดงข้อมูลสถานการณ์น้ำปัจจุบันถูกต้อง</w:t>
            </w:r>
          </w:p>
        </w:tc>
      </w:tr>
      <w:tr w:rsidR="005A66E4" w:rsidRPr="00386BB2" w14:paraId="20551F73" w14:textId="77777777">
        <w:tc>
          <w:tcPr>
            <w:tcW w:w="510" w:type="pct"/>
          </w:tcPr>
          <w:p w14:paraId="1DEC9BA9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TC-03</w:t>
            </w:r>
          </w:p>
        </w:tc>
        <w:tc>
          <w:tcPr>
            <w:tcW w:w="1281" w:type="pct"/>
          </w:tcPr>
          <w:p w14:paraId="191C611D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ดูรายละเอียดข้อมูลอ่างเก็บน้ำ</w:t>
            </w:r>
          </w:p>
        </w:tc>
        <w:tc>
          <w:tcPr>
            <w:tcW w:w="1538" w:type="pct"/>
          </w:tcPr>
          <w:p w14:paraId="70C64A48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เลือกดูรายละเอียดอ่างเก็บน้ำ</w:t>
            </w:r>
          </w:p>
        </w:tc>
        <w:tc>
          <w:tcPr>
            <w:tcW w:w="1671" w:type="pct"/>
          </w:tcPr>
          <w:p w14:paraId="021CA791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ระบบแสดงรายละเอียดของอ่างเก็บน้ำที่เลือก</w:t>
            </w:r>
          </w:p>
        </w:tc>
      </w:tr>
      <w:tr w:rsidR="005A66E4" w:rsidRPr="00386BB2" w14:paraId="00310481" w14:textId="77777777">
        <w:tc>
          <w:tcPr>
            <w:tcW w:w="510" w:type="pct"/>
          </w:tcPr>
          <w:p w14:paraId="7CA433FA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TC-04</w:t>
            </w:r>
          </w:p>
        </w:tc>
        <w:tc>
          <w:tcPr>
            <w:tcW w:w="1281" w:type="pct"/>
          </w:tcPr>
          <w:p w14:paraId="426AED50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ดูระดับสถานการณ์น้ำ</w:t>
            </w:r>
          </w:p>
        </w:tc>
        <w:tc>
          <w:tcPr>
            <w:tcW w:w="1538" w:type="pct"/>
          </w:tcPr>
          <w:p w14:paraId="1B1EFAB2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ตรวจสอบระดับสถานการณ์น้ำ</w:t>
            </w:r>
          </w:p>
        </w:tc>
        <w:tc>
          <w:tcPr>
            <w:tcW w:w="1671" w:type="pct"/>
          </w:tcPr>
          <w:p w14:paraId="0E842FF8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ระบบแสดงระดับ </w:t>
            </w:r>
            <w:r w:rsidRPr="00386BB2">
              <w:rPr>
                <w:rFonts w:hint="cs"/>
              </w:rPr>
              <w:t xml:space="preserve">Low, Normal </w:t>
            </w:r>
            <w:r w:rsidRPr="00386BB2">
              <w:rPr>
                <w:rFonts w:hint="cs"/>
                <w:cs/>
              </w:rPr>
              <w:t xml:space="preserve">หรือ </w:t>
            </w:r>
            <w:r w:rsidRPr="00386BB2">
              <w:rPr>
                <w:rFonts w:hint="cs"/>
              </w:rPr>
              <w:t xml:space="preserve">High </w:t>
            </w:r>
            <w:r w:rsidRPr="00386BB2">
              <w:rPr>
                <w:rFonts w:hint="cs"/>
                <w:cs/>
              </w:rPr>
              <w:t>ถูกต้อง</w:t>
            </w:r>
          </w:p>
        </w:tc>
      </w:tr>
      <w:tr w:rsidR="005A66E4" w:rsidRPr="00386BB2" w14:paraId="6DE93E2D" w14:textId="77777777">
        <w:tc>
          <w:tcPr>
            <w:tcW w:w="510" w:type="pct"/>
          </w:tcPr>
          <w:p w14:paraId="7386804F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TC-05</w:t>
            </w:r>
          </w:p>
        </w:tc>
        <w:tc>
          <w:tcPr>
            <w:tcW w:w="1281" w:type="pct"/>
          </w:tcPr>
          <w:p w14:paraId="09F5406E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ดูผลพยากรณ์ </w:t>
            </w:r>
            <w:r w:rsidRPr="00386BB2">
              <w:rPr>
                <w:rFonts w:hint="cs"/>
              </w:rPr>
              <w:t xml:space="preserve">7 </w:t>
            </w:r>
            <w:r w:rsidRPr="00386BB2">
              <w:rPr>
                <w:rFonts w:hint="cs"/>
                <w:cs/>
              </w:rPr>
              <w:t>วัน</w:t>
            </w:r>
          </w:p>
        </w:tc>
        <w:tc>
          <w:tcPr>
            <w:tcW w:w="1538" w:type="pct"/>
          </w:tcPr>
          <w:p w14:paraId="20B562DA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ตรวจสอบผลพยากรณ์ล่วงหน้า </w:t>
            </w:r>
            <w:r w:rsidRPr="00386BB2">
              <w:rPr>
                <w:rFonts w:hint="cs"/>
              </w:rPr>
              <w:t xml:space="preserve">7 </w:t>
            </w:r>
            <w:r w:rsidRPr="00386BB2">
              <w:rPr>
                <w:rFonts w:hint="cs"/>
                <w:cs/>
              </w:rPr>
              <w:t>วัน</w:t>
            </w:r>
          </w:p>
        </w:tc>
        <w:tc>
          <w:tcPr>
            <w:tcW w:w="1671" w:type="pct"/>
          </w:tcPr>
          <w:p w14:paraId="699E0315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ระบบแสดงผลจากแบบจำลองสำหรับกรอบเวลา </w:t>
            </w:r>
            <w:r w:rsidRPr="00386BB2">
              <w:rPr>
                <w:rFonts w:hint="cs"/>
              </w:rPr>
              <w:t xml:space="preserve">7 </w:t>
            </w:r>
            <w:r w:rsidRPr="00386BB2">
              <w:rPr>
                <w:rFonts w:hint="cs"/>
                <w:cs/>
              </w:rPr>
              <w:t>วัน</w:t>
            </w:r>
          </w:p>
        </w:tc>
      </w:tr>
      <w:tr w:rsidR="005A66E4" w:rsidRPr="00386BB2" w14:paraId="6BEC6682" w14:textId="77777777">
        <w:tc>
          <w:tcPr>
            <w:tcW w:w="510" w:type="pct"/>
          </w:tcPr>
          <w:p w14:paraId="280346BA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TC-06</w:t>
            </w:r>
          </w:p>
        </w:tc>
        <w:tc>
          <w:tcPr>
            <w:tcW w:w="1281" w:type="pct"/>
          </w:tcPr>
          <w:p w14:paraId="20BD0325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ดูผลพยากรณ์ </w:t>
            </w:r>
            <w:r w:rsidRPr="00386BB2">
              <w:rPr>
                <w:rFonts w:hint="cs"/>
              </w:rPr>
              <w:t xml:space="preserve">30 </w:t>
            </w:r>
            <w:r w:rsidRPr="00386BB2">
              <w:rPr>
                <w:rFonts w:hint="cs"/>
                <w:cs/>
              </w:rPr>
              <w:t>วัน</w:t>
            </w:r>
          </w:p>
        </w:tc>
        <w:tc>
          <w:tcPr>
            <w:tcW w:w="1538" w:type="pct"/>
          </w:tcPr>
          <w:p w14:paraId="0E2E776A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ตรวจสอบผลพยากรณ์ล่วงหน้า </w:t>
            </w:r>
            <w:r w:rsidRPr="00386BB2">
              <w:rPr>
                <w:rFonts w:hint="cs"/>
              </w:rPr>
              <w:t xml:space="preserve">30 </w:t>
            </w:r>
            <w:r w:rsidRPr="00386BB2">
              <w:rPr>
                <w:rFonts w:hint="cs"/>
                <w:cs/>
              </w:rPr>
              <w:t>วัน</w:t>
            </w:r>
          </w:p>
        </w:tc>
        <w:tc>
          <w:tcPr>
            <w:tcW w:w="1671" w:type="pct"/>
          </w:tcPr>
          <w:p w14:paraId="27A7D03C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 xml:space="preserve">ระบบแสดงผลจากแบบจำลองสำหรับกรอบเวลา </w:t>
            </w:r>
            <w:r w:rsidRPr="00386BB2">
              <w:rPr>
                <w:rFonts w:hint="cs"/>
              </w:rPr>
              <w:t xml:space="preserve">30 </w:t>
            </w:r>
            <w:r w:rsidRPr="00386BB2">
              <w:rPr>
                <w:rFonts w:hint="cs"/>
                <w:cs/>
              </w:rPr>
              <w:t>วัน</w:t>
            </w:r>
          </w:p>
        </w:tc>
      </w:tr>
      <w:tr w:rsidR="005A66E4" w:rsidRPr="00386BB2" w14:paraId="7C6BFF83" w14:textId="77777777">
        <w:tc>
          <w:tcPr>
            <w:tcW w:w="510" w:type="pct"/>
          </w:tcPr>
          <w:p w14:paraId="67258BD3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TC-07</w:t>
            </w:r>
          </w:p>
        </w:tc>
        <w:tc>
          <w:tcPr>
            <w:tcW w:w="1281" w:type="pct"/>
          </w:tcPr>
          <w:p w14:paraId="26720E92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ดูแนวโน้มข้อมูลและกราฟ</w:t>
            </w:r>
          </w:p>
        </w:tc>
        <w:tc>
          <w:tcPr>
            <w:tcW w:w="1538" w:type="pct"/>
          </w:tcPr>
          <w:p w14:paraId="00A5C69E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เรียกดูกราฟของอ่างเก็บน้ำที่เลือก</w:t>
            </w:r>
          </w:p>
        </w:tc>
        <w:tc>
          <w:tcPr>
            <w:tcW w:w="1671" w:type="pct"/>
          </w:tcPr>
          <w:p w14:paraId="72C14B20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ระบบแสดงกราฟและข้อมูลตามอ่างเก็บน้ำที่เลือก</w:t>
            </w:r>
          </w:p>
        </w:tc>
      </w:tr>
      <w:tr w:rsidR="005A66E4" w:rsidRPr="00386BB2" w14:paraId="612A1380" w14:textId="77777777">
        <w:tc>
          <w:tcPr>
            <w:tcW w:w="510" w:type="pct"/>
          </w:tcPr>
          <w:p w14:paraId="563637C1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</w:rPr>
              <w:t>TC-08</w:t>
            </w:r>
          </w:p>
        </w:tc>
        <w:tc>
          <w:tcPr>
            <w:tcW w:w="1281" w:type="pct"/>
          </w:tcPr>
          <w:p w14:paraId="7905C7FE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เรียกดูข้อมูลย้อนหลัง</w:t>
            </w:r>
          </w:p>
        </w:tc>
        <w:tc>
          <w:tcPr>
            <w:tcW w:w="1538" w:type="pct"/>
          </w:tcPr>
          <w:p w14:paraId="6DD65627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เลือกข้อมูลย้อนหลัง</w:t>
            </w:r>
          </w:p>
        </w:tc>
        <w:tc>
          <w:tcPr>
            <w:tcW w:w="1671" w:type="pct"/>
          </w:tcPr>
          <w:p w14:paraId="52B4122C" w14:textId="77777777" w:rsidR="005A66E4" w:rsidRPr="00386BB2" w:rsidRDefault="00000000">
            <w:pPr>
              <w:spacing w:line="240" w:lineRule="auto"/>
            </w:pPr>
            <w:r w:rsidRPr="00386BB2">
              <w:rPr>
                <w:rFonts w:hint="cs"/>
                <w:cs/>
              </w:rPr>
              <w:t>ระบบแสดงข้อมูลย้อนหลังของอ่างเก็บน้ำที่เลือก</w:t>
            </w:r>
          </w:p>
        </w:tc>
      </w:tr>
    </w:tbl>
    <w:p w14:paraId="263AF676" w14:textId="77777777" w:rsidR="005A66E4" w:rsidRPr="00386BB2" w:rsidRDefault="005A66E4">
      <w:pPr>
        <w:spacing w:line="240" w:lineRule="auto"/>
        <w:ind w:firstLine="720"/>
        <w:jc w:val="thaiDistribute"/>
      </w:pPr>
    </w:p>
    <w:p w14:paraId="3F0DC1FE" w14:textId="77777777" w:rsidR="005A66E4" w:rsidRPr="00386BB2" w:rsidRDefault="005A66E4">
      <w:pPr>
        <w:spacing w:line="240" w:lineRule="auto"/>
        <w:ind w:firstLine="720"/>
        <w:jc w:val="thaiDistribute"/>
      </w:pPr>
    </w:p>
    <w:p w14:paraId="0DD7FECC" w14:textId="77777777" w:rsidR="005A66E4" w:rsidRPr="00386BB2" w:rsidRDefault="005A66E4">
      <w:pPr>
        <w:pStyle w:val="2"/>
        <w:rPr>
          <w:cs/>
        </w:rPr>
      </w:pPr>
    </w:p>
    <w:sectPr w:rsidR="005A66E4" w:rsidRPr="00386BB2">
      <w:headerReference w:type="default" r:id="rId15"/>
      <w:pgSz w:w="11906" w:h="16838"/>
      <w:pgMar w:top="2160" w:right="1440" w:bottom="1440" w:left="2160" w:header="1296" w:footer="720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18B8" w14:textId="77777777" w:rsidR="009964D7" w:rsidRDefault="009964D7">
      <w:pPr>
        <w:spacing w:line="240" w:lineRule="auto"/>
      </w:pPr>
      <w:r>
        <w:separator/>
      </w:r>
    </w:p>
  </w:endnote>
  <w:endnote w:type="continuationSeparator" w:id="0">
    <w:p w14:paraId="01EA14F6" w14:textId="77777777" w:rsidR="009964D7" w:rsidRDefault="009964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F1CDD192-2ABF-468C-A9A9-360A70674DF0}"/>
    <w:embedBold r:id="rId2" w:fontKey="{52800E57-2926-40C7-AA86-8D89A1D9725D}"/>
    <w:embedItalic r:id="rId3" w:fontKey="{3F807B92-285D-4D44-A3C3-4A20E68BDA8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2C7EC6B0-84A3-49B2-9A9B-160645AF745B}"/>
    <w:embedItalic r:id="rId5" w:fontKey="{04148268-CEBA-4A71-AD64-FAAAFA005031}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AE7EFFBE-9F2C-44CD-A7BE-2C3E9FDA4D1D}"/>
    <w:embedItalic r:id="rId7" w:fontKey="{F1918E65-6302-49C9-80BC-EE5F6985E45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298CD86-072D-47F7-8EBE-503B994F45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C46826C-009B-4756-814A-9E2474FDD27F}"/>
    <w:embedItalic r:id="rId10" w:fontKey="{610B34E0-DA5C-4820-86DD-79031913E1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9125" w14:textId="77777777" w:rsidR="009964D7" w:rsidRDefault="009964D7">
      <w:r>
        <w:separator/>
      </w:r>
    </w:p>
  </w:footnote>
  <w:footnote w:type="continuationSeparator" w:id="0">
    <w:p w14:paraId="776591B5" w14:textId="77777777" w:rsidR="009964D7" w:rsidRDefault="00996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42C4C" w14:textId="77777777" w:rsidR="005A66E4" w:rsidRDefault="005A66E4">
    <w:pPr>
      <w:pStyle w:val="a7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CF7"/>
    <w:multiLevelType w:val="multilevel"/>
    <w:tmpl w:val="52F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D0DFF"/>
    <w:multiLevelType w:val="hybridMultilevel"/>
    <w:tmpl w:val="7D6871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70605"/>
    <w:multiLevelType w:val="multilevel"/>
    <w:tmpl w:val="34C70605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3938490C"/>
    <w:multiLevelType w:val="multilevel"/>
    <w:tmpl w:val="393849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44FB1FF7"/>
    <w:multiLevelType w:val="multilevel"/>
    <w:tmpl w:val="44FB1FF7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52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5" w15:restartNumberingAfterBreak="0">
    <w:nsid w:val="463238FC"/>
    <w:multiLevelType w:val="hybridMultilevel"/>
    <w:tmpl w:val="EEA6109E"/>
    <w:lvl w:ilvl="0" w:tplc="04090011">
      <w:start w:val="1"/>
      <w:numFmt w:val="decimal"/>
      <w:lvlText w:val="%1)"/>
      <w:lvlJc w:val="left"/>
      <w:pPr>
        <w:ind w:left="2795" w:hanging="360"/>
      </w:pPr>
    </w:lvl>
    <w:lvl w:ilvl="1" w:tplc="04090019" w:tentative="1">
      <w:start w:val="1"/>
      <w:numFmt w:val="lowerLetter"/>
      <w:lvlText w:val="%2."/>
      <w:lvlJc w:val="left"/>
      <w:pPr>
        <w:ind w:left="3515" w:hanging="360"/>
      </w:pPr>
    </w:lvl>
    <w:lvl w:ilvl="2" w:tplc="0409001B" w:tentative="1">
      <w:start w:val="1"/>
      <w:numFmt w:val="lowerRoman"/>
      <w:lvlText w:val="%3."/>
      <w:lvlJc w:val="right"/>
      <w:pPr>
        <w:ind w:left="4235" w:hanging="180"/>
      </w:pPr>
    </w:lvl>
    <w:lvl w:ilvl="3" w:tplc="0409000F" w:tentative="1">
      <w:start w:val="1"/>
      <w:numFmt w:val="decimal"/>
      <w:lvlText w:val="%4."/>
      <w:lvlJc w:val="left"/>
      <w:pPr>
        <w:ind w:left="4955" w:hanging="360"/>
      </w:pPr>
    </w:lvl>
    <w:lvl w:ilvl="4" w:tplc="04090019" w:tentative="1">
      <w:start w:val="1"/>
      <w:numFmt w:val="lowerLetter"/>
      <w:lvlText w:val="%5."/>
      <w:lvlJc w:val="left"/>
      <w:pPr>
        <w:ind w:left="5675" w:hanging="360"/>
      </w:pPr>
    </w:lvl>
    <w:lvl w:ilvl="5" w:tplc="0409001B" w:tentative="1">
      <w:start w:val="1"/>
      <w:numFmt w:val="lowerRoman"/>
      <w:lvlText w:val="%6."/>
      <w:lvlJc w:val="right"/>
      <w:pPr>
        <w:ind w:left="6395" w:hanging="180"/>
      </w:pPr>
    </w:lvl>
    <w:lvl w:ilvl="6" w:tplc="0409000F" w:tentative="1">
      <w:start w:val="1"/>
      <w:numFmt w:val="decimal"/>
      <w:lvlText w:val="%7."/>
      <w:lvlJc w:val="left"/>
      <w:pPr>
        <w:ind w:left="7115" w:hanging="360"/>
      </w:pPr>
    </w:lvl>
    <w:lvl w:ilvl="7" w:tplc="04090019" w:tentative="1">
      <w:start w:val="1"/>
      <w:numFmt w:val="lowerLetter"/>
      <w:lvlText w:val="%8."/>
      <w:lvlJc w:val="left"/>
      <w:pPr>
        <w:ind w:left="7835" w:hanging="360"/>
      </w:pPr>
    </w:lvl>
    <w:lvl w:ilvl="8" w:tplc="0409001B" w:tentative="1">
      <w:start w:val="1"/>
      <w:numFmt w:val="lowerRoman"/>
      <w:lvlText w:val="%9."/>
      <w:lvlJc w:val="right"/>
      <w:pPr>
        <w:ind w:left="8555" w:hanging="180"/>
      </w:pPr>
    </w:lvl>
  </w:abstractNum>
  <w:num w:numId="1" w16cid:durableId="591014227">
    <w:abstractNumId w:val="3"/>
  </w:num>
  <w:num w:numId="2" w16cid:durableId="1610775517">
    <w:abstractNumId w:val="2"/>
  </w:num>
  <w:num w:numId="3" w16cid:durableId="953366474">
    <w:abstractNumId w:val="4"/>
  </w:num>
  <w:num w:numId="4" w16cid:durableId="94324957">
    <w:abstractNumId w:val="0"/>
  </w:num>
  <w:num w:numId="5" w16cid:durableId="1095244996">
    <w:abstractNumId w:val="1"/>
  </w:num>
  <w:num w:numId="6" w16cid:durableId="1518691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00C30"/>
    <w:rsid w:val="00002702"/>
    <w:rsid w:val="00031A13"/>
    <w:rsid w:val="0004331B"/>
    <w:rsid w:val="00045823"/>
    <w:rsid w:val="00047526"/>
    <w:rsid w:val="0005051B"/>
    <w:rsid w:val="00061E74"/>
    <w:rsid w:val="000810BF"/>
    <w:rsid w:val="00092E1D"/>
    <w:rsid w:val="000A1C7A"/>
    <w:rsid w:val="000A5D0B"/>
    <w:rsid w:val="000B1B04"/>
    <w:rsid w:val="000B1BE8"/>
    <w:rsid w:val="000B22C3"/>
    <w:rsid w:val="000B488E"/>
    <w:rsid w:val="000D3E34"/>
    <w:rsid w:val="000E09E3"/>
    <w:rsid w:val="00110AC4"/>
    <w:rsid w:val="00113208"/>
    <w:rsid w:val="00126FEA"/>
    <w:rsid w:val="001332EF"/>
    <w:rsid w:val="00135046"/>
    <w:rsid w:val="0014020B"/>
    <w:rsid w:val="00153F40"/>
    <w:rsid w:val="0017374E"/>
    <w:rsid w:val="00174901"/>
    <w:rsid w:val="00175D63"/>
    <w:rsid w:val="0018083A"/>
    <w:rsid w:val="00183947"/>
    <w:rsid w:val="00184998"/>
    <w:rsid w:val="0018642A"/>
    <w:rsid w:val="001968E7"/>
    <w:rsid w:val="001A19A0"/>
    <w:rsid w:val="001A1DFC"/>
    <w:rsid w:val="001A2994"/>
    <w:rsid w:val="001B0E6F"/>
    <w:rsid w:val="001C0A4A"/>
    <w:rsid w:val="001C503F"/>
    <w:rsid w:val="001D262E"/>
    <w:rsid w:val="001E04F6"/>
    <w:rsid w:val="001E4325"/>
    <w:rsid w:val="001E64C3"/>
    <w:rsid w:val="001F0484"/>
    <w:rsid w:val="001F512A"/>
    <w:rsid w:val="00204CA1"/>
    <w:rsid w:val="00205A8F"/>
    <w:rsid w:val="0021534C"/>
    <w:rsid w:val="00223FA8"/>
    <w:rsid w:val="0022447D"/>
    <w:rsid w:val="00241E3B"/>
    <w:rsid w:val="002459A6"/>
    <w:rsid w:val="00246ED5"/>
    <w:rsid w:val="00250113"/>
    <w:rsid w:val="002577B7"/>
    <w:rsid w:val="002650BE"/>
    <w:rsid w:val="00276365"/>
    <w:rsid w:val="00282A69"/>
    <w:rsid w:val="00290CE7"/>
    <w:rsid w:val="00291054"/>
    <w:rsid w:val="002969AC"/>
    <w:rsid w:val="002971ED"/>
    <w:rsid w:val="002A394B"/>
    <w:rsid w:val="002A4FCC"/>
    <w:rsid w:val="002B5364"/>
    <w:rsid w:val="002C23C7"/>
    <w:rsid w:val="002C2D9D"/>
    <w:rsid w:val="002C3952"/>
    <w:rsid w:val="002C4EF4"/>
    <w:rsid w:val="002D68AE"/>
    <w:rsid w:val="002E3614"/>
    <w:rsid w:val="002F3D18"/>
    <w:rsid w:val="002F74D0"/>
    <w:rsid w:val="00307D1D"/>
    <w:rsid w:val="00307D49"/>
    <w:rsid w:val="003113A8"/>
    <w:rsid w:val="00316CFF"/>
    <w:rsid w:val="003172D7"/>
    <w:rsid w:val="00324870"/>
    <w:rsid w:val="00326327"/>
    <w:rsid w:val="00332CA2"/>
    <w:rsid w:val="00332EF4"/>
    <w:rsid w:val="00336447"/>
    <w:rsid w:val="003551D6"/>
    <w:rsid w:val="0037053F"/>
    <w:rsid w:val="003766F9"/>
    <w:rsid w:val="00377EA5"/>
    <w:rsid w:val="00380222"/>
    <w:rsid w:val="00385A19"/>
    <w:rsid w:val="00385D6A"/>
    <w:rsid w:val="00386BB2"/>
    <w:rsid w:val="003A0D83"/>
    <w:rsid w:val="003B0391"/>
    <w:rsid w:val="003B1C9A"/>
    <w:rsid w:val="003B43F2"/>
    <w:rsid w:val="003B5013"/>
    <w:rsid w:val="003D24D6"/>
    <w:rsid w:val="003E10AC"/>
    <w:rsid w:val="003E6FE2"/>
    <w:rsid w:val="003E73C0"/>
    <w:rsid w:val="003E7A67"/>
    <w:rsid w:val="00413765"/>
    <w:rsid w:val="00422D35"/>
    <w:rsid w:val="00431D89"/>
    <w:rsid w:val="00434B93"/>
    <w:rsid w:val="00437F50"/>
    <w:rsid w:val="00450798"/>
    <w:rsid w:val="00451A91"/>
    <w:rsid w:val="00455D3A"/>
    <w:rsid w:val="00477302"/>
    <w:rsid w:val="004824D8"/>
    <w:rsid w:val="004832E7"/>
    <w:rsid w:val="0048691D"/>
    <w:rsid w:val="00486C01"/>
    <w:rsid w:val="0049738E"/>
    <w:rsid w:val="004C0695"/>
    <w:rsid w:val="004D472C"/>
    <w:rsid w:val="004D52E5"/>
    <w:rsid w:val="004D58A2"/>
    <w:rsid w:val="004E636A"/>
    <w:rsid w:val="004F55F9"/>
    <w:rsid w:val="004F5A83"/>
    <w:rsid w:val="00500961"/>
    <w:rsid w:val="005013F4"/>
    <w:rsid w:val="00505E36"/>
    <w:rsid w:val="005065DD"/>
    <w:rsid w:val="00507C5D"/>
    <w:rsid w:val="005154EF"/>
    <w:rsid w:val="005306D0"/>
    <w:rsid w:val="005361E1"/>
    <w:rsid w:val="0053766D"/>
    <w:rsid w:val="00546970"/>
    <w:rsid w:val="00553614"/>
    <w:rsid w:val="0055621D"/>
    <w:rsid w:val="0057087B"/>
    <w:rsid w:val="00570E79"/>
    <w:rsid w:val="00580E8C"/>
    <w:rsid w:val="005875B0"/>
    <w:rsid w:val="00596980"/>
    <w:rsid w:val="005A33B0"/>
    <w:rsid w:val="005A5483"/>
    <w:rsid w:val="005A66E4"/>
    <w:rsid w:val="005B6560"/>
    <w:rsid w:val="005C1043"/>
    <w:rsid w:val="005C1505"/>
    <w:rsid w:val="005C3476"/>
    <w:rsid w:val="005C5530"/>
    <w:rsid w:val="005D0630"/>
    <w:rsid w:val="005E063E"/>
    <w:rsid w:val="005E3D97"/>
    <w:rsid w:val="005F2207"/>
    <w:rsid w:val="005F41D0"/>
    <w:rsid w:val="006079C9"/>
    <w:rsid w:val="00612CB6"/>
    <w:rsid w:val="0061551B"/>
    <w:rsid w:val="00616301"/>
    <w:rsid w:val="00622978"/>
    <w:rsid w:val="00625104"/>
    <w:rsid w:val="006263B3"/>
    <w:rsid w:val="00631065"/>
    <w:rsid w:val="00631840"/>
    <w:rsid w:val="00631A5C"/>
    <w:rsid w:val="00653E3B"/>
    <w:rsid w:val="0066462B"/>
    <w:rsid w:val="006819B9"/>
    <w:rsid w:val="006829FA"/>
    <w:rsid w:val="00687252"/>
    <w:rsid w:val="00693CD8"/>
    <w:rsid w:val="00695CC6"/>
    <w:rsid w:val="006B7C59"/>
    <w:rsid w:val="006B7F50"/>
    <w:rsid w:val="006C331F"/>
    <w:rsid w:val="006D1AD3"/>
    <w:rsid w:val="006D2689"/>
    <w:rsid w:val="006D43F3"/>
    <w:rsid w:val="006D640E"/>
    <w:rsid w:val="006E165B"/>
    <w:rsid w:val="006E48E1"/>
    <w:rsid w:val="006E7005"/>
    <w:rsid w:val="00705918"/>
    <w:rsid w:val="00710DBF"/>
    <w:rsid w:val="00714DC5"/>
    <w:rsid w:val="007152A7"/>
    <w:rsid w:val="00726495"/>
    <w:rsid w:val="00732BEB"/>
    <w:rsid w:val="00744AB6"/>
    <w:rsid w:val="00752C86"/>
    <w:rsid w:val="00754297"/>
    <w:rsid w:val="00770D42"/>
    <w:rsid w:val="00771E58"/>
    <w:rsid w:val="00772F0B"/>
    <w:rsid w:val="00775D52"/>
    <w:rsid w:val="00776C70"/>
    <w:rsid w:val="007816B5"/>
    <w:rsid w:val="00781F29"/>
    <w:rsid w:val="007821F3"/>
    <w:rsid w:val="00782A49"/>
    <w:rsid w:val="00782CDB"/>
    <w:rsid w:val="00784FBD"/>
    <w:rsid w:val="00790067"/>
    <w:rsid w:val="007A100D"/>
    <w:rsid w:val="007A2F12"/>
    <w:rsid w:val="007C28D3"/>
    <w:rsid w:val="007C4927"/>
    <w:rsid w:val="007C4EEE"/>
    <w:rsid w:val="007D7CA0"/>
    <w:rsid w:val="007E7C7C"/>
    <w:rsid w:val="007F32A2"/>
    <w:rsid w:val="00804420"/>
    <w:rsid w:val="008061A1"/>
    <w:rsid w:val="00820D79"/>
    <w:rsid w:val="0082579E"/>
    <w:rsid w:val="00851CAA"/>
    <w:rsid w:val="00852233"/>
    <w:rsid w:val="008540B7"/>
    <w:rsid w:val="00862DE9"/>
    <w:rsid w:val="008635DD"/>
    <w:rsid w:val="00870746"/>
    <w:rsid w:val="00874812"/>
    <w:rsid w:val="00883298"/>
    <w:rsid w:val="0089206B"/>
    <w:rsid w:val="008B434C"/>
    <w:rsid w:val="008C57EF"/>
    <w:rsid w:val="008C6D2D"/>
    <w:rsid w:val="008D4DE4"/>
    <w:rsid w:val="008D6014"/>
    <w:rsid w:val="008E4469"/>
    <w:rsid w:val="008E7E4F"/>
    <w:rsid w:val="00920575"/>
    <w:rsid w:val="00932FB3"/>
    <w:rsid w:val="00937AA3"/>
    <w:rsid w:val="0094169E"/>
    <w:rsid w:val="00941C50"/>
    <w:rsid w:val="00950552"/>
    <w:rsid w:val="00955451"/>
    <w:rsid w:val="009711CD"/>
    <w:rsid w:val="009736B2"/>
    <w:rsid w:val="009827FD"/>
    <w:rsid w:val="009915BE"/>
    <w:rsid w:val="009964D7"/>
    <w:rsid w:val="009A0FAE"/>
    <w:rsid w:val="009A58DC"/>
    <w:rsid w:val="009A6311"/>
    <w:rsid w:val="009B5EDC"/>
    <w:rsid w:val="009C2F3F"/>
    <w:rsid w:val="009D01A6"/>
    <w:rsid w:val="009D17C1"/>
    <w:rsid w:val="009D2245"/>
    <w:rsid w:val="009D6442"/>
    <w:rsid w:val="009D6AB6"/>
    <w:rsid w:val="009E2360"/>
    <w:rsid w:val="009E356A"/>
    <w:rsid w:val="009F14FB"/>
    <w:rsid w:val="009F1C0A"/>
    <w:rsid w:val="00A02DDB"/>
    <w:rsid w:val="00A205C6"/>
    <w:rsid w:val="00A20DFC"/>
    <w:rsid w:val="00A2208C"/>
    <w:rsid w:val="00A22718"/>
    <w:rsid w:val="00A27884"/>
    <w:rsid w:val="00A3204A"/>
    <w:rsid w:val="00A33032"/>
    <w:rsid w:val="00A34691"/>
    <w:rsid w:val="00A403D2"/>
    <w:rsid w:val="00A4403B"/>
    <w:rsid w:val="00A451EB"/>
    <w:rsid w:val="00A503B3"/>
    <w:rsid w:val="00A52117"/>
    <w:rsid w:val="00A54586"/>
    <w:rsid w:val="00A56C88"/>
    <w:rsid w:val="00A60176"/>
    <w:rsid w:val="00A61E8E"/>
    <w:rsid w:val="00A623B3"/>
    <w:rsid w:val="00A63B8C"/>
    <w:rsid w:val="00A67FAC"/>
    <w:rsid w:val="00A84A5A"/>
    <w:rsid w:val="00A920BF"/>
    <w:rsid w:val="00AA1195"/>
    <w:rsid w:val="00AB1F85"/>
    <w:rsid w:val="00AB4833"/>
    <w:rsid w:val="00AB6C12"/>
    <w:rsid w:val="00AC5578"/>
    <w:rsid w:val="00AD5345"/>
    <w:rsid w:val="00AF002D"/>
    <w:rsid w:val="00B0351A"/>
    <w:rsid w:val="00B11E87"/>
    <w:rsid w:val="00B14D4D"/>
    <w:rsid w:val="00B15A47"/>
    <w:rsid w:val="00B17565"/>
    <w:rsid w:val="00B33D46"/>
    <w:rsid w:val="00B40407"/>
    <w:rsid w:val="00B44E38"/>
    <w:rsid w:val="00B46F13"/>
    <w:rsid w:val="00B630C1"/>
    <w:rsid w:val="00B6573F"/>
    <w:rsid w:val="00B65C4D"/>
    <w:rsid w:val="00B755AB"/>
    <w:rsid w:val="00B7676A"/>
    <w:rsid w:val="00B82589"/>
    <w:rsid w:val="00B9607E"/>
    <w:rsid w:val="00BB66EF"/>
    <w:rsid w:val="00BB71F0"/>
    <w:rsid w:val="00BC0C5C"/>
    <w:rsid w:val="00BC2AE7"/>
    <w:rsid w:val="00BC4FE4"/>
    <w:rsid w:val="00BC7C71"/>
    <w:rsid w:val="00BC7E22"/>
    <w:rsid w:val="00BD6FF4"/>
    <w:rsid w:val="00BE17D9"/>
    <w:rsid w:val="00BE7D3D"/>
    <w:rsid w:val="00BF0E1C"/>
    <w:rsid w:val="00BF4CD9"/>
    <w:rsid w:val="00C16F06"/>
    <w:rsid w:val="00C30D57"/>
    <w:rsid w:val="00C50FB3"/>
    <w:rsid w:val="00C6055B"/>
    <w:rsid w:val="00C63A44"/>
    <w:rsid w:val="00C6405D"/>
    <w:rsid w:val="00C64CBB"/>
    <w:rsid w:val="00C65847"/>
    <w:rsid w:val="00C76A01"/>
    <w:rsid w:val="00C77AFF"/>
    <w:rsid w:val="00C857C4"/>
    <w:rsid w:val="00C86557"/>
    <w:rsid w:val="00C86A4D"/>
    <w:rsid w:val="00C91D23"/>
    <w:rsid w:val="00C92B9D"/>
    <w:rsid w:val="00CB01AA"/>
    <w:rsid w:val="00CB19CE"/>
    <w:rsid w:val="00CB1CFE"/>
    <w:rsid w:val="00CB2EED"/>
    <w:rsid w:val="00CB5877"/>
    <w:rsid w:val="00CC354F"/>
    <w:rsid w:val="00CD018C"/>
    <w:rsid w:val="00CD4C32"/>
    <w:rsid w:val="00CE177E"/>
    <w:rsid w:val="00CE6A6E"/>
    <w:rsid w:val="00CF6A74"/>
    <w:rsid w:val="00D118A1"/>
    <w:rsid w:val="00D2092D"/>
    <w:rsid w:val="00D24173"/>
    <w:rsid w:val="00D31A41"/>
    <w:rsid w:val="00D416AC"/>
    <w:rsid w:val="00D573EA"/>
    <w:rsid w:val="00D63AB3"/>
    <w:rsid w:val="00D64627"/>
    <w:rsid w:val="00D64E91"/>
    <w:rsid w:val="00D651FF"/>
    <w:rsid w:val="00D66EC1"/>
    <w:rsid w:val="00D72DF8"/>
    <w:rsid w:val="00D759C3"/>
    <w:rsid w:val="00D9191F"/>
    <w:rsid w:val="00DA0FD7"/>
    <w:rsid w:val="00DA724E"/>
    <w:rsid w:val="00DA7A38"/>
    <w:rsid w:val="00DB2931"/>
    <w:rsid w:val="00DB5136"/>
    <w:rsid w:val="00DC3B86"/>
    <w:rsid w:val="00DF1F76"/>
    <w:rsid w:val="00DF2656"/>
    <w:rsid w:val="00E02CE3"/>
    <w:rsid w:val="00E16D31"/>
    <w:rsid w:val="00E16F45"/>
    <w:rsid w:val="00E23A7B"/>
    <w:rsid w:val="00E32BE8"/>
    <w:rsid w:val="00E32EB2"/>
    <w:rsid w:val="00E41089"/>
    <w:rsid w:val="00E56ED6"/>
    <w:rsid w:val="00E671E1"/>
    <w:rsid w:val="00E732F8"/>
    <w:rsid w:val="00E81B28"/>
    <w:rsid w:val="00E85A50"/>
    <w:rsid w:val="00E8639D"/>
    <w:rsid w:val="00E905C2"/>
    <w:rsid w:val="00E967EF"/>
    <w:rsid w:val="00EA2F46"/>
    <w:rsid w:val="00EC1016"/>
    <w:rsid w:val="00ED04C0"/>
    <w:rsid w:val="00ED451C"/>
    <w:rsid w:val="00ED69A3"/>
    <w:rsid w:val="00EE38B0"/>
    <w:rsid w:val="00EF1964"/>
    <w:rsid w:val="00EF3685"/>
    <w:rsid w:val="00EF6B7B"/>
    <w:rsid w:val="00F03353"/>
    <w:rsid w:val="00F042D7"/>
    <w:rsid w:val="00F11E82"/>
    <w:rsid w:val="00F16FF5"/>
    <w:rsid w:val="00F21906"/>
    <w:rsid w:val="00F26543"/>
    <w:rsid w:val="00F314D6"/>
    <w:rsid w:val="00F3152B"/>
    <w:rsid w:val="00F35D5E"/>
    <w:rsid w:val="00F67BB1"/>
    <w:rsid w:val="00F726C6"/>
    <w:rsid w:val="00F74036"/>
    <w:rsid w:val="00F77B8A"/>
    <w:rsid w:val="00F916EC"/>
    <w:rsid w:val="00FA4254"/>
    <w:rsid w:val="00FB78E7"/>
    <w:rsid w:val="00FC6813"/>
    <w:rsid w:val="00FC718C"/>
    <w:rsid w:val="00FE4764"/>
    <w:rsid w:val="00FE6AD4"/>
    <w:rsid w:val="00FE7B56"/>
    <w:rsid w:val="00FF1CBD"/>
    <w:rsid w:val="00FF3871"/>
    <w:rsid w:val="00FF43FF"/>
    <w:rsid w:val="08D556DF"/>
    <w:rsid w:val="13A1766A"/>
    <w:rsid w:val="19A73E6D"/>
    <w:rsid w:val="1DDC15BD"/>
    <w:rsid w:val="31A47490"/>
    <w:rsid w:val="3BBC7204"/>
    <w:rsid w:val="5C42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AB5B9"/>
  <w15:docId w15:val="{6C998C81-7930-4EEC-AC92-4D1D2244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A0FAE"/>
    <w:pPr>
      <w:tabs>
        <w:tab w:val="left" w:pos="1260"/>
      </w:tabs>
      <w:spacing w:line="240" w:lineRule="auto"/>
      <w:ind w:firstLine="539"/>
      <w:jc w:val="thaiDistribute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pPr>
      <w:spacing w:line="240" w:lineRule="auto"/>
      <w:ind w:firstLine="1267"/>
      <w:jc w:val="thaiDistribute"/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9A0FAE"/>
    <w:pPr>
      <w:tabs>
        <w:tab w:val="left" w:pos="2070"/>
        <w:tab w:val="left" w:pos="2340"/>
      </w:tabs>
      <w:spacing w:line="240" w:lineRule="auto"/>
      <w:ind w:firstLine="2075"/>
      <w:jc w:val="thaiDistribute"/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character" w:styleId="a4">
    <w:name w:val="Emphasis"/>
    <w:basedOn w:val="a0"/>
    <w:uiPriority w:val="20"/>
    <w:qFormat/>
    <w:rPr>
      <w:i/>
      <w:iCs/>
      <w:color w:val="2C2C2C" w:themeColor="text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qFormat/>
    <w:rPr>
      <w:color w:val="005DBA" w:themeColor="hyperlink"/>
      <w:u w:val="single"/>
    </w:rPr>
  </w:style>
  <w:style w:type="paragraph" w:styleId="aa">
    <w:name w:val="Normal (Web)"/>
    <w:basedOn w:val="a"/>
    <w:uiPriority w:val="99"/>
    <w:unhideWhenUsed/>
    <w:qFormat/>
    <w:rPr>
      <w:rFonts w:ascii="Times New Roman" w:hAnsi="Times New Roman" w:cs="Angsana New"/>
      <w:sz w:val="24"/>
      <w:szCs w:val="30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after="240"/>
    </w:pPr>
    <w:rPr>
      <w:caps/>
      <w:color w:val="606060" w:themeColor="text1" w:themeTint="BF"/>
      <w:spacing w:val="20"/>
      <w:sz w:val="28"/>
      <w:szCs w:val="28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10">
    <w:name w:val="หัวเรื่อง 1 อักขระ"/>
    <w:basedOn w:val="a0"/>
    <w:link w:val="1"/>
    <w:uiPriority w:val="9"/>
    <w:qFormat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qFormat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qFormat/>
    <w:rsid w:val="009A0FAE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qFormat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basedOn w:val="a0"/>
    <w:link w:val="5"/>
    <w:uiPriority w:val="9"/>
    <w:qFormat/>
    <w:rsid w:val="009A0FAE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basedOn w:val="a0"/>
    <w:link w:val="6"/>
    <w:uiPriority w:val="9"/>
    <w:qFormat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basedOn w:val="a0"/>
    <w:link w:val="7"/>
    <w:uiPriority w:val="9"/>
    <w:qFormat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customStyle="1" w:styleId="af0">
    <w:name w:val="ชื่อเรื่อง อักขระ"/>
    <w:basedOn w:val="a0"/>
    <w:link w:val="af"/>
    <w:uiPriority w:val="10"/>
    <w:qFormat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d">
    <w:name w:val="ชื่อเรื่องรอง อักขระ"/>
    <w:basedOn w:val="a0"/>
    <w:link w:val="ac"/>
    <w:uiPriority w:val="11"/>
    <w:qFormat/>
    <w:rPr>
      <w:caps/>
      <w:color w:val="606060" w:themeColor="text1" w:themeTint="BF"/>
      <w:spacing w:val="20"/>
      <w:sz w:val="28"/>
      <w:szCs w:val="28"/>
    </w:rPr>
  </w:style>
  <w:style w:type="paragraph" w:styleId="af1">
    <w:name w:val="No Spacing"/>
    <w:uiPriority w:val="1"/>
    <w:qFormat/>
    <w:rPr>
      <w:rFonts w:asciiTheme="minorHAnsi" w:eastAsiaTheme="minorHAnsi" w:hAnsiTheme="minorHAnsi" w:cstheme="minorBidi"/>
      <w:sz w:val="21"/>
      <w:szCs w:val="21"/>
    </w:rPr>
  </w:style>
  <w:style w:type="paragraph" w:styleId="af2">
    <w:name w:val="Quote"/>
    <w:basedOn w:val="a"/>
    <w:next w:val="a"/>
    <w:link w:val="af3"/>
    <w:uiPriority w:val="29"/>
    <w:qFormat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f3">
    <w:name w:val="คำอ้างอิง อักขระ"/>
    <w:basedOn w:val="a0"/>
    <w:link w:val="af2"/>
    <w:uiPriority w:val="29"/>
    <w:qFormat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11">
    <w:name w:val="ทำให้ตัวเน้นเป็นสีอ่อนลง1"/>
    <w:basedOn w:val="a0"/>
    <w:uiPriority w:val="19"/>
    <w:qFormat/>
    <w:rPr>
      <w:i/>
      <w:iCs/>
      <w:color w:val="757575" w:themeColor="text1" w:themeTint="A6"/>
    </w:rPr>
  </w:style>
  <w:style w:type="character" w:customStyle="1" w:styleId="12">
    <w:name w:val="ทำให้ตัวเน้นเป็นสีเข้มขึ้น1"/>
    <w:basedOn w:val="a0"/>
    <w:uiPriority w:val="21"/>
    <w:qFormat/>
    <w:rPr>
      <w:b/>
      <w:bCs/>
      <w:i/>
      <w:iCs/>
      <w:color w:val="A5D028" w:themeColor="accent2"/>
    </w:rPr>
  </w:style>
  <w:style w:type="character" w:customStyle="1" w:styleId="13">
    <w:name w:val="ทำให้การอ้างอิงเป็นสีอ่อนลง1"/>
    <w:basedOn w:val="a0"/>
    <w:uiPriority w:val="31"/>
    <w:qFormat/>
    <w:rPr>
      <w:smallCaps/>
      <w:color w:val="606060" w:themeColor="text1" w:themeTint="BF"/>
      <w:spacing w:val="0"/>
      <w:u w:val="single" w:color="959595" w:themeColor="text1" w:themeTint="80"/>
    </w:rPr>
  </w:style>
  <w:style w:type="character" w:customStyle="1" w:styleId="14">
    <w:name w:val="ทำให้การอ้างอิงเป็นสีเข้มขึ้น1"/>
    <w:basedOn w:val="a0"/>
    <w:uiPriority w:val="32"/>
    <w:qFormat/>
    <w:rPr>
      <w:b/>
      <w:bCs/>
      <w:smallCaps/>
      <w:color w:val="auto"/>
      <w:spacing w:val="0"/>
      <w:u w:val="single"/>
    </w:rPr>
  </w:style>
  <w:style w:type="character" w:customStyle="1" w:styleId="15">
    <w:name w:val="ชื่อหนังสือ1"/>
    <w:basedOn w:val="a0"/>
    <w:uiPriority w:val="33"/>
    <w:qFormat/>
    <w:rPr>
      <w:rFonts w:ascii="TH SarabunPSK" w:hAnsi="TH SarabunPSK" w:cs="TH SarabunPSK"/>
      <w:b/>
      <w:bCs/>
      <w:smallCaps/>
      <w:sz w:val="40"/>
      <w:szCs w:val="40"/>
    </w:rPr>
  </w:style>
  <w:style w:type="paragraph" w:customStyle="1" w:styleId="16">
    <w:name w:val="หัวเรื่องสารบัญ1"/>
    <w:basedOn w:val="1"/>
    <w:next w:val="a"/>
    <w:uiPriority w:val="39"/>
    <w:semiHidden/>
    <w:unhideWhenUsed/>
    <w:qFormat/>
    <w:pPr>
      <w:outlineLvl w:val="9"/>
    </w:pPr>
  </w:style>
  <w:style w:type="character" w:customStyle="1" w:styleId="a8">
    <w:name w:val="หัวกระดาษ อักขระ"/>
    <w:basedOn w:val="a0"/>
    <w:link w:val="a7"/>
    <w:uiPriority w:val="99"/>
    <w:qFormat/>
    <w:rPr>
      <w:rFonts w:cs="Angsana New"/>
      <w:szCs w:val="26"/>
    </w:rPr>
  </w:style>
  <w:style w:type="character" w:customStyle="1" w:styleId="a6">
    <w:name w:val="ท้ายกระดาษ อักขระ"/>
    <w:basedOn w:val="a0"/>
    <w:link w:val="a5"/>
    <w:uiPriority w:val="99"/>
    <w:qFormat/>
    <w:rPr>
      <w:rFonts w:cs="Angsana New"/>
      <w:szCs w:val="26"/>
    </w:rPr>
  </w:style>
  <w:style w:type="paragraph" w:customStyle="1" w:styleId="Artical">
    <w:name w:val="Artical / เนื้อหา"/>
    <w:basedOn w:val="a"/>
    <w:qFormat/>
    <w:rsid w:val="005C1505"/>
    <w:pPr>
      <w:spacing w:line="240" w:lineRule="auto"/>
      <w:ind w:firstLine="720"/>
      <w:jc w:val="thaiDistribute"/>
    </w:p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pPr>
      <w:ind w:left="720"/>
      <w:contextualSpacing/>
    </w:pPr>
    <w:rPr>
      <w:rFonts w:cs="Angsana New"/>
      <w:szCs w:val="40"/>
    </w:rPr>
  </w:style>
  <w:style w:type="character" w:styleId="af7">
    <w:name w:val="Placeholder Text"/>
    <w:basedOn w:val="a0"/>
    <w:uiPriority w:val="99"/>
    <w:semiHidden/>
    <w:qFormat/>
    <w:rPr>
      <w:color w:val="666666"/>
    </w:rPr>
  </w:style>
  <w:style w:type="character" w:customStyle="1" w:styleId="inqyif">
    <w:name w:val="inqyif"/>
    <w:basedOn w:val="a0"/>
    <w:qFormat/>
  </w:style>
  <w:style w:type="paragraph" w:customStyle="1" w:styleId="pdq2pgselectionanchorcontainer">
    <w:name w:val="pdq2pg_selectionanchorcontainer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qFormat/>
  </w:style>
  <w:style w:type="character" w:customStyle="1" w:styleId="vlist-s">
    <w:name w:val="vlist-s"/>
    <w:basedOn w:val="a0"/>
    <w:qFormat/>
  </w:style>
  <w:style w:type="character" w:customStyle="1" w:styleId="mrel">
    <w:name w:val="mrel"/>
    <w:basedOn w:val="a0"/>
    <w:qFormat/>
  </w:style>
  <w:style w:type="character" w:customStyle="1" w:styleId="mbin">
    <w:name w:val="mbin"/>
    <w:basedOn w:val="a0"/>
    <w:qFormat/>
  </w:style>
  <w:style w:type="paragraph" w:customStyle="1" w:styleId="isselectedend">
    <w:name w:val="isselectedend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Props1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995AED-9364-4159-877D-20FFAA8609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323</TotalTime>
  <Pages>1</Pages>
  <Words>6345</Words>
  <Characters>36168</Characters>
  <Application>Microsoft Office Word</Application>
  <DocSecurity>0</DocSecurity>
  <Lines>301</Lines>
  <Paragraphs>84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ภวดล มากสรอย</dc:creator>
  <cp:lastModifiedBy>ภวดล มากสรอย</cp:lastModifiedBy>
  <cp:revision>37</cp:revision>
  <dcterms:created xsi:type="dcterms:W3CDTF">2026-08-30T07:30:00Z</dcterms:created>
  <dcterms:modified xsi:type="dcterms:W3CDTF">2026-09-20T05:33:00Z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  <property fmtid="{D5CDD505-2E9C-101B-9397-08002B2CF9AE}" pid="4" name="ZOTERO_PREF_1">
    <vt:lpwstr>&lt;data data-version="3" zotero-version="7.0.32"&gt;&lt;session id="g8Uwx1Ml"/&gt;&lt;style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  <property fmtid="{D5CDD505-2E9C-101B-9397-08002B2CF9AE}" pid="6" name="GrammarlyDocumentId">
    <vt:lpwstr>463290bb-b3dd-40cb-906f-0d7141c13d1b</vt:lpwstr>
  </property>
  <property fmtid="{D5CDD505-2E9C-101B-9397-08002B2CF9AE}" pid="7" name="KSOTemplateDocerSaveRecord">
    <vt:lpwstr>eyJoZGlkIjoiYTkxNTc0ZWQzNzJiMjFjYjdkYzc1YjMwZjE1OWUxNWIifQ==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9C1C86107DC34408849CA5501979B155_13</vt:lpwstr>
  </property>
</Properties>
</file>