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2786" w14:textId="77777777" w:rsidR="005875B0" w:rsidRDefault="00ED451C" w:rsidP="00B11E87">
      <w:pPr>
        <w:spacing w:line="240" w:lineRule="auto"/>
        <w:jc w:val="center"/>
      </w:pPr>
      <w:r w:rsidRPr="007916D7">
        <w:rPr>
          <w:noProof/>
          <w:cs/>
        </w:rPr>
        <w:drawing>
          <wp:inline distT="0" distB="0" distL="0" distR="0" wp14:anchorId="4F21D265" wp14:editId="5F915571">
            <wp:extent cx="1097313" cy="1824317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UNGTHEPcolor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1" t="1952" r="10237" b="1679"/>
                    <a:stretch/>
                  </pic:blipFill>
                  <pic:spPr bwMode="auto">
                    <a:xfrm>
                      <a:off x="0" y="0"/>
                      <a:ext cx="11000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F018A" w14:textId="77777777" w:rsidR="00ED451C" w:rsidRDefault="00ED451C" w:rsidP="00B11E87">
      <w:pPr>
        <w:spacing w:line="240" w:lineRule="auto"/>
        <w:jc w:val="center"/>
        <w:rPr>
          <w:sz w:val="40"/>
          <w:szCs w:val="40"/>
        </w:rPr>
      </w:pPr>
    </w:p>
    <w:p w14:paraId="4EE1934D" w14:textId="77777777" w:rsidR="00926FBE" w:rsidRDefault="00C27DAA" w:rsidP="00B11E87">
      <w:pPr>
        <w:spacing w:line="240" w:lineRule="auto"/>
        <w:jc w:val="center"/>
        <w:rPr>
          <w:rStyle w:val="af3"/>
        </w:rPr>
      </w:pPr>
      <w:r w:rsidRPr="00C27DAA">
        <w:rPr>
          <w:rStyle w:val="af3"/>
          <w:cs/>
        </w:rPr>
        <w:t>ระบบพยากรณ์ความเสี่ยงน้ำล้น–น้ำแห้งของเขื่อน</w:t>
      </w:r>
    </w:p>
    <w:p w14:paraId="00C5A5EB" w14:textId="67B96842" w:rsidR="00C27DAA" w:rsidRDefault="00C27DAA" w:rsidP="00B11E87">
      <w:pPr>
        <w:spacing w:line="240" w:lineRule="auto"/>
        <w:jc w:val="center"/>
        <w:rPr>
          <w:rStyle w:val="af3"/>
        </w:rPr>
      </w:pPr>
      <w:r w:rsidRPr="00C27DAA">
        <w:rPr>
          <w:rStyle w:val="af3"/>
          <w:cs/>
        </w:rPr>
        <w:t>ด้วยเทคนิคการเรียนรู้ของเครื่อง</w:t>
      </w:r>
    </w:p>
    <w:p w14:paraId="089D6A71" w14:textId="02E08071" w:rsidR="007C28D3" w:rsidRPr="00F77B8A" w:rsidRDefault="00C27DAA" w:rsidP="00B11E87">
      <w:pPr>
        <w:spacing w:line="240" w:lineRule="auto"/>
        <w:jc w:val="center"/>
        <w:rPr>
          <w:rStyle w:val="af3"/>
        </w:rPr>
      </w:pPr>
      <w:r>
        <w:rPr>
          <w:rStyle w:val="af3"/>
        </w:rPr>
        <w:t>DEVELOPMENT OF A MACHINE LEARNING-BASED RISK FORECASTING SYSTEM FOR DAM OVERFLOW AND WATER S</w:t>
      </w:r>
      <w:r w:rsidR="00052445">
        <w:rPr>
          <w:rStyle w:val="af3"/>
        </w:rPr>
        <w:t>HORTAGE</w:t>
      </w:r>
    </w:p>
    <w:p w14:paraId="1A09220E" w14:textId="77777777" w:rsidR="007C28D3" w:rsidRDefault="007C28D3" w:rsidP="00B11E87">
      <w:pPr>
        <w:spacing w:line="240" w:lineRule="auto"/>
        <w:jc w:val="center"/>
        <w:rPr>
          <w:sz w:val="40"/>
          <w:szCs w:val="40"/>
        </w:rPr>
      </w:pPr>
    </w:p>
    <w:p w14:paraId="6B6C44FB" w14:textId="77777777" w:rsidR="007C28D3" w:rsidRDefault="007C28D3" w:rsidP="00B11E87">
      <w:pPr>
        <w:spacing w:line="240" w:lineRule="auto"/>
        <w:jc w:val="center"/>
        <w:rPr>
          <w:sz w:val="40"/>
          <w:szCs w:val="40"/>
        </w:rPr>
      </w:pPr>
    </w:p>
    <w:p w14:paraId="74394A38" w14:textId="77777777" w:rsidR="007C28D3" w:rsidRDefault="007C28D3" w:rsidP="00B11E87">
      <w:pPr>
        <w:spacing w:line="240" w:lineRule="auto"/>
        <w:jc w:val="center"/>
        <w:rPr>
          <w:sz w:val="40"/>
          <w:szCs w:val="40"/>
        </w:rPr>
      </w:pPr>
    </w:p>
    <w:p w14:paraId="54E14413" w14:textId="1BC21FF6" w:rsidR="007C28D3" w:rsidRPr="00F77B8A" w:rsidRDefault="002577B7" w:rsidP="00FE6254">
      <w:pPr>
        <w:tabs>
          <w:tab w:val="left" w:pos="2700"/>
          <w:tab w:val="left" w:pos="4860"/>
        </w:tabs>
        <w:spacing w:line="240" w:lineRule="auto"/>
        <w:jc w:val="both"/>
        <w:rPr>
          <w:rStyle w:val="af3"/>
        </w:rPr>
      </w:pPr>
      <w:r w:rsidRPr="00F77B8A">
        <w:rPr>
          <w:rStyle w:val="af3"/>
          <w:cs/>
        </w:rPr>
        <w:tab/>
      </w:r>
      <w:r w:rsidR="00052445">
        <w:rPr>
          <w:rStyle w:val="af3"/>
          <w:rFonts w:hint="cs"/>
          <w:cs/>
        </w:rPr>
        <w:t>นาย</w:t>
      </w:r>
      <w:r w:rsidR="00052445" w:rsidRPr="00052445">
        <w:rPr>
          <w:rStyle w:val="af3"/>
          <w:cs/>
        </w:rPr>
        <w:t>เขมภูมิ</w:t>
      </w:r>
      <w:r w:rsidR="00052445">
        <w:rPr>
          <w:rStyle w:val="af3"/>
          <w:rFonts w:hint="cs"/>
          <w:cs/>
        </w:rPr>
        <w:t xml:space="preserve">  </w:t>
      </w:r>
      <w:r w:rsidR="00052445" w:rsidRPr="00052445">
        <w:rPr>
          <w:rStyle w:val="af3"/>
          <w:cs/>
        </w:rPr>
        <w:t>คุณเลี้ยง</w:t>
      </w:r>
    </w:p>
    <w:p w14:paraId="5746D686" w14:textId="6BB398A5" w:rsidR="007C28D3" w:rsidRPr="00FE6254" w:rsidRDefault="002577B7" w:rsidP="00FE6254">
      <w:pPr>
        <w:tabs>
          <w:tab w:val="left" w:pos="3150"/>
          <w:tab w:val="left" w:pos="4050"/>
          <w:tab w:val="left" w:pos="4140"/>
          <w:tab w:val="left" w:pos="4860"/>
        </w:tabs>
        <w:spacing w:line="240" w:lineRule="auto"/>
        <w:ind w:left="2700" w:right="-64" w:hanging="2700"/>
        <w:jc w:val="both"/>
        <w:rPr>
          <w:b/>
          <w:bCs/>
          <w:smallCaps/>
          <w:sz w:val="40"/>
          <w:szCs w:val="40"/>
        </w:rPr>
      </w:pPr>
      <w:r w:rsidRPr="00F77B8A">
        <w:rPr>
          <w:rStyle w:val="af3"/>
          <w:cs/>
        </w:rPr>
        <w:tab/>
      </w:r>
      <w:r w:rsidR="00052445">
        <w:rPr>
          <w:rStyle w:val="af3"/>
          <w:rFonts w:hint="cs"/>
          <w:cs/>
        </w:rPr>
        <w:t>นายภวดล</w:t>
      </w:r>
      <w:r w:rsidR="00052445">
        <w:rPr>
          <w:rStyle w:val="af3"/>
          <w:cs/>
        </w:rPr>
        <w:tab/>
      </w:r>
      <w:r w:rsidR="00052445">
        <w:rPr>
          <w:rStyle w:val="af3"/>
          <w:rFonts w:hint="cs"/>
          <w:cs/>
        </w:rPr>
        <w:t>มากสร</w:t>
      </w:r>
      <w:proofErr w:type="spellStart"/>
      <w:r w:rsidR="00052445">
        <w:rPr>
          <w:rStyle w:val="af3"/>
          <w:rFonts w:hint="cs"/>
          <w:cs/>
        </w:rPr>
        <w:t>อย</w:t>
      </w:r>
      <w:proofErr w:type="spellEnd"/>
    </w:p>
    <w:p w14:paraId="53A0B0F0" w14:textId="77777777" w:rsidR="007C28D3" w:rsidRDefault="007C28D3" w:rsidP="00B11E87">
      <w:pPr>
        <w:spacing w:line="240" w:lineRule="auto"/>
        <w:jc w:val="center"/>
        <w:rPr>
          <w:sz w:val="72"/>
          <w:szCs w:val="72"/>
        </w:rPr>
      </w:pPr>
    </w:p>
    <w:p w14:paraId="08D8F72F" w14:textId="77777777" w:rsidR="00FE6254" w:rsidRPr="007D7CA0" w:rsidRDefault="00FE6254" w:rsidP="00B11E87">
      <w:pPr>
        <w:spacing w:line="240" w:lineRule="auto"/>
        <w:jc w:val="center"/>
        <w:rPr>
          <w:sz w:val="72"/>
          <w:szCs w:val="72"/>
        </w:rPr>
      </w:pPr>
    </w:p>
    <w:p w14:paraId="56B0D45B" w14:textId="77777777" w:rsidR="007C28D3" w:rsidRPr="00F77B8A" w:rsidRDefault="007C28D3" w:rsidP="00B11E87">
      <w:pPr>
        <w:spacing w:line="240" w:lineRule="auto"/>
        <w:jc w:val="center"/>
        <w:rPr>
          <w:rStyle w:val="af3"/>
        </w:rPr>
      </w:pPr>
      <w:r w:rsidRPr="00F77B8A">
        <w:rPr>
          <w:rStyle w:val="af3"/>
          <w:rFonts w:hint="cs"/>
          <w:cs/>
        </w:rPr>
        <w:t>โครงงานนี้เป็นส่ว</w:t>
      </w:r>
      <w:r w:rsidR="00A2208C" w:rsidRPr="00F77B8A">
        <w:rPr>
          <w:rStyle w:val="af3"/>
          <w:rFonts w:hint="cs"/>
          <w:cs/>
        </w:rPr>
        <w:t>นหนึ่งของการศึกษาตามหลักสูตรวิทยา</w:t>
      </w:r>
      <w:proofErr w:type="spellStart"/>
      <w:r w:rsidR="00A2208C" w:rsidRPr="00F77B8A">
        <w:rPr>
          <w:rStyle w:val="af3"/>
          <w:rFonts w:hint="cs"/>
          <w:cs/>
        </w:rPr>
        <w:t>ศา</w:t>
      </w:r>
      <w:proofErr w:type="spellEnd"/>
      <w:r w:rsidR="00A2208C" w:rsidRPr="00F77B8A">
        <w:rPr>
          <w:rStyle w:val="af3"/>
          <w:rFonts w:hint="cs"/>
          <w:cs/>
        </w:rPr>
        <w:t>สตรบัณฑิต</w:t>
      </w:r>
    </w:p>
    <w:p w14:paraId="58CF99D9" w14:textId="77777777" w:rsidR="007C28D3" w:rsidRPr="00F77B8A" w:rsidRDefault="007C28D3" w:rsidP="00B11E87">
      <w:pPr>
        <w:spacing w:line="240" w:lineRule="auto"/>
        <w:ind w:left="-450" w:right="-154"/>
        <w:jc w:val="center"/>
        <w:rPr>
          <w:rStyle w:val="af3"/>
        </w:rPr>
      </w:pPr>
      <w:r w:rsidRPr="00F77B8A">
        <w:rPr>
          <w:rStyle w:val="af3"/>
          <w:rFonts w:hint="cs"/>
          <w:cs/>
        </w:rPr>
        <w:t>สาขาวิชาวิทยาการคอมพิวเตอร์  ภาควิชาคณิตศาสตร์และวิทยาการคอมพิวเตอร์</w:t>
      </w:r>
    </w:p>
    <w:p w14:paraId="2F4DFE2A" w14:textId="77777777" w:rsidR="007C28D3" w:rsidRPr="00F77B8A" w:rsidRDefault="007C28D3" w:rsidP="00B11E87">
      <w:pPr>
        <w:spacing w:line="240" w:lineRule="auto"/>
        <w:jc w:val="center"/>
        <w:rPr>
          <w:rStyle w:val="af3"/>
        </w:rPr>
      </w:pPr>
      <w:r w:rsidRPr="00F77B8A">
        <w:rPr>
          <w:rStyle w:val="af3"/>
          <w:rFonts w:hint="cs"/>
          <w:cs/>
        </w:rPr>
        <w:t>คณะวิทยาศาสตร์และเทคโนโลยี  มหาวิทยาลัยเทคโนโลยีราชมงคลกรุงเทพ</w:t>
      </w:r>
    </w:p>
    <w:p w14:paraId="5E1C4D0D" w14:textId="30A0FB23" w:rsidR="007C28D3" w:rsidRPr="00F77B8A" w:rsidRDefault="003B5013" w:rsidP="00B11E87">
      <w:pPr>
        <w:spacing w:line="240" w:lineRule="auto"/>
        <w:jc w:val="center"/>
        <w:rPr>
          <w:rStyle w:val="af3"/>
        </w:rPr>
      </w:pPr>
      <w:r w:rsidRPr="00F77B8A">
        <w:rPr>
          <w:rStyle w:val="af3"/>
          <w:rFonts w:hint="cs"/>
          <w:cs/>
        </w:rPr>
        <w:t>ปีการศึกษา  25</w:t>
      </w:r>
      <w:r w:rsidR="00FE6254">
        <w:rPr>
          <w:rStyle w:val="af3"/>
          <w:rFonts w:hint="cs"/>
          <w:cs/>
        </w:rPr>
        <w:t>68</w:t>
      </w:r>
    </w:p>
    <w:p w14:paraId="7EC4C39C" w14:textId="77777777" w:rsidR="00F03353" w:rsidRPr="00F77B8A" w:rsidRDefault="007C28D3" w:rsidP="00B11E87">
      <w:pPr>
        <w:spacing w:line="240" w:lineRule="auto"/>
        <w:jc w:val="center"/>
        <w:rPr>
          <w:rStyle w:val="af3"/>
          <w:cs/>
        </w:rPr>
      </w:pPr>
      <w:r w:rsidRPr="00F77B8A">
        <w:rPr>
          <w:rStyle w:val="af3"/>
          <w:rFonts w:hint="cs"/>
          <w:cs/>
        </w:rPr>
        <w:t>ลิขสิทธิ์เป็นของมหาวิทยาลัยเทคโนโลยีราชมงคลกรุงเทพ</w:t>
      </w:r>
      <w:r w:rsidR="00F03353" w:rsidRPr="00F77B8A">
        <w:rPr>
          <w:rStyle w:val="af3"/>
          <w:cs/>
        </w:rPr>
        <w:br w:type="page"/>
      </w:r>
    </w:p>
    <w:p w14:paraId="0427CBEC" w14:textId="77777777" w:rsidR="00926FBE" w:rsidRDefault="006B7E91" w:rsidP="006B7E91">
      <w:pPr>
        <w:spacing w:line="240" w:lineRule="auto"/>
        <w:jc w:val="center"/>
        <w:rPr>
          <w:rStyle w:val="af3"/>
        </w:rPr>
      </w:pPr>
      <w:r w:rsidRPr="00C27DAA">
        <w:rPr>
          <w:rStyle w:val="af3"/>
          <w:cs/>
        </w:rPr>
        <w:lastRenderedPageBreak/>
        <w:t>ระบบพยากรณ์ความเสี่ยงน้ำล้น–น้ำแห้งของเขื่อน</w:t>
      </w:r>
    </w:p>
    <w:p w14:paraId="5A047CD3" w14:textId="6547878B" w:rsidR="006B7E91" w:rsidRDefault="006B7E91" w:rsidP="006B7E91">
      <w:pPr>
        <w:spacing w:line="240" w:lineRule="auto"/>
        <w:jc w:val="center"/>
        <w:rPr>
          <w:rStyle w:val="af3"/>
        </w:rPr>
      </w:pPr>
      <w:r w:rsidRPr="00C27DAA">
        <w:rPr>
          <w:rStyle w:val="af3"/>
          <w:cs/>
        </w:rPr>
        <w:t>ด้วยเทคนิคการเรียนรู้ของเครื่อง</w:t>
      </w:r>
    </w:p>
    <w:p w14:paraId="277839C8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4A4D7224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1820A9AB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3819CFC0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5143CF4B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31744238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541D2D3E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6FDB4EFD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52C36429" w14:textId="77777777" w:rsidR="006B7E91" w:rsidRPr="00F77B8A" w:rsidRDefault="00B15A47" w:rsidP="006B7E91">
      <w:pPr>
        <w:tabs>
          <w:tab w:val="left" w:pos="2700"/>
          <w:tab w:val="left" w:pos="4860"/>
        </w:tabs>
        <w:spacing w:line="240" w:lineRule="auto"/>
        <w:jc w:val="both"/>
        <w:rPr>
          <w:rStyle w:val="af3"/>
        </w:rPr>
      </w:pPr>
      <w:r w:rsidRPr="00F77B8A">
        <w:rPr>
          <w:rStyle w:val="af3"/>
          <w:cs/>
        </w:rPr>
        <w:tab/>
      </w:r>
      <w:r w:rsidR="006B7E91">
        <w:rPr>
          <w:rStyle w:val="af3"/>
          <w:rFonts w:hint="cs"/>
          <w:cs/>
        </w:rPr>
        <w:t>นาย</w:t>
      </w:r>
      <w:r w:rsidR="006B7E91" w:rsidRPr="00052445">
        <w:rPr>
          <w:rStyle w:val="af3"/>
          <w:cs/>
        </w:rPr>
        <w:t>เขมภูมิ</w:t>
      </w:r>
      <w:r w:rsidR="006B7E91">
        <w:rPr>
          <w:rStyle w:val="af3"/>
          <w:rFonts w:hint="cs"/>
          <w:cs/>
        </w:rPr>
        <w:t xml:space="preserve">  </w:t>
      </w:r>
      <w:r w:rsidR="006B7E91" w:rsidRPr="00052445">
        <w:rPr>
          <w:rStyle w:val="af3"/>
          <w:cs/>
        </w:rPr>
        <w:t>คุณเลี้ยง</w:t>
      </w:r>
    </w:p>
    <w:p w14:paraId="2CE66DDC" w14:textId="77777777" w:rsidR="006B7E91" w:rsidRPr="00FE6254" w:rsidRDefault="006B7E91" w:rsidP="006B7E91">
      <w:pPr>
        <w:tabs>
          <w:tab w:val="left" w:pos="3150"/>
          <w:tab w:val="left" w:pos="4050"/>
          <w:tab w:val="left" w:pos="4140"/>
          <w:tab w:val="left" w:pos="4860"/>
        </w:tabs>
        <w:spacing w:line="240" w:lineRule="auto"/>
        <w:ind w:left="2700" w:right="-64" w:hanging="2700"/>
        <w:jc w:val="both"/>
        <w:rPr>
          <w:b/>
          <w:bCs/>
          <w:smallCaps/>
          <w:sz w:val="40"/>
          <w:szCs w:val="40"/>
        </w:rPr>
      </w:pPr>
      <w:r w:rsidRPr="00F77B8A">
        <w:rPr>
          <w:rStyle w:val="af3"/>
          <w:cs/>
        </w:rPr>
        <w:tab/>
      </w:r>
      <w:r>
        <w:rPr>
          <w:rStyle w:val="af3"/>
          <w:rFonts w:hint="cs"/>
          <w:cs/>
        </w:rPr>
        <w:t>นายภวดล</w:t>
      </w:r>
      <w:r>
        <w:rPr>
          <w:rStyle w:val="af3"/>
          <w:cs/>
        </w:rPr>
        <w:tab/>
      </w:r>
      <w:r>
        <w:rPr>
          <w:rStyle w:val="af3"/>
          <w:rFonts w:hint="cs"/>
          <w:cs/>
        </w:rPr>
        <w:t>มากสร</w:t>
      </w:r>
      <w:proofErr w:type="spellStart"/>
      <w:r>
        <w:rPr>
          <w:rStyle w:val="af3"/>
          <w:rFonts w:hint="cs"/>
          <w:cs/>
        </w:rPr>
        <w:t>อย</w:t>
      </w:r>
      <w:proofErr w:type="spellEnd"/>
    </w:p>
    <w:p w14:paraId="7491BE37" w14:textId="1F115928" w:rsidR="00B15A47" w:rsidRPr="00F77B8A" w:rsidRDefault="00B15A47" w:rsidP="006B7E91">
      <w:pPr>
        <w:tabs>
          <w:tab w:val="left" w:pos="2700"/>
          <w:tab w:val="left" w:pos="4860"/>
        </w:tabs>
        <w:spacing w:line="240" w:lineRule="auto"/>
        <w:rPr>
          <w:rStyle w:val="af3"/>
        </w:rPr>
      </w:pPr>
    </w:p>
    <w:p w14:paraId="163B2E3B" w14:textId="77777777" w:rsidR="00F03353" w:rsidRPr="00B15A47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776956C9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1F33568E" w14:textId="77777777" w:rsidR="00F03353" w:rsidRDefault="00F03353" w:rsidP="00B11E87">
      <w:pPr>
        <w:spacing w:line="240" w:lineRule="auto"/>
        <w:jc w:val="center"/>
        <w:rPr>
          <w:sz w:val="40"/>
          <w:szCs w:val="40"/>
        </w:rPr>
      </w:pPr>
    </w:p>
    <w:p w14:paraId="13C161E4" w14:textId="77777777" w:rsidR="00111955" w:rsidRDefault="00111955" w:rsidP="00B11E87">
      <w:pPr>
        <w:spacing w:line="240" w:lineRule="auto"/>
        <w:jc w:val="center"/>
        <w:rPr>
          <w:sz w:val="40"/>
          <w:szCs w:val="40"/>
        </w:rPr>
      </w:pPr>
    </w:p>
    <w:p w14:paraId="51A4F31C" w14:textId="77777777" w:rsidR="007D7CA0" w:rsidRDefault="007D7CA0" w:rsidP="00B11E87">
      <w:pPr>
        <w:spacing w:line="240" w:lineRule="auto"/>
        <w:jc w:val="center"/>
        <w:rPr>
          <w:sz w:val="48"/>
          <w:szCs w:val="48"/>
        </w:rPr>
      </w:pPr>
    </w:p>
    <w:p w14:paraId="08B0EE16" w14:textId="77777777" w:rsidR="006B7E91" w:rsidRPr="007D7CA0" w:rsidRDefault="006B7E91" w:rsidP="00B11E87">
      <w:pPr>
        <w:spacing w:line="240" w:lineRule="auto"/>
        <w:jc w:val="center"/>
        <w:rPr>
          <w:sz w:val="48"/>
          <w:szCs w:val="48"/>
        </w:rPr>
      </w:pPr>
    </w:p>
    <w:p w14:paraId="400F66CB" w14:textId="77777777" w:rsidR="00F03353" w:rsidRPr="00F77B8A" w:rsidRDefault="00F03353" w:rsidP="00B11E87">
      <w:pPr>
        <w:spacing w:line="240" w:lineRule="auto"/>
        <w:jc w:val="center"/>
        <w:rPr>
          <w:rStyle w:val="af3"/>
        </w:rPr>
      </w:pPr>
      <w:r w:rsidRPr="00F77B8A">
        <w:rPr>
          <w:rStyle w:val="af3"/>
          <w:rFonts w:hint="cs"/>
          <w:cs/>
        </w:rPr>
        <w:t>โครงงานนี้เป็นส่ว</w:t>
      </w:r>
      <w:r w:rsidR="00A2208C" w:rsidRPr="00F77B8A">
        <w:rPr>
          <w:rStyle w:val="af3"/>
          <w:rFonts w:hint="cs"/>
          <w:cs/>
        </w:rPr>
        <w:t>นหนึ่งของการศึกษาตามหลักสูตรวิทยา</w:t>
      </w:r>
      <w:proofErr w:type="spellStart"/>
      <w:r w:rsidR="00A2208C" w:rsidRPr="00F77B8A">
        <w:rPr>
          <w:rStyle w:val="af3"/>
          <w:rFonts w:hint="cs"/>
          <w:cs/>
        </w:rPr>
        <w:t>ศา</w:t>
      </w:r>
      <w:proofErr w:type="spellEnd"/>
      <w:r w:rsidR="00A2208C" w:rsidRPr="00F77B8A">
        <w:rPr>
          <w:rStyle w:val="af3"/>
          <w:rFonts w:hint="cs"/>
          <w:cs/>
        </w:rPr>
        <w:t>สตรบัณฑิต</w:t>
      </w:r>
    </w:p>
    <w:p w14:paraId="29E7499F" w14:textId="77777777" w:rsidR="00F03353" w:rsidRPr="00F77B8A" w:rsidRDefault="00F03353" w:rsidP="00B11E87">
      <w:pPr>
        <w:spacing w:line="240" w:lineRule="auto"/>
        <w:ind w:left="-450" w:right="-154"/>
        <w:jc w:val="center"/>
        <w:rPr>
          <w:rStyle w:val="af3"/>
        </w:rPr>
      </w:pPr>
      <w:r w:rsidRPr="00F77B8A">
        <w:rPr>
          <w:rStyle w:val="af3"/>
          <w:rFonts w:hint="cs"/>
          <w:cs/>
        </w:rPr>
        <w:t>สาขาวิชาวิทยาการคอมพิวเตอร์  ภาควิชาคณิตศาสตร์และวิทยาการคอมพิวเตอร์</w:t>
      </w:r>
    </w:p>
    <w:p w14:paraId="2900245E" w14:textId="77777777" w:rsidR="00F03353" w:rsidRPr="00F77B8A" w:rsidRDefault="00F03353" w:rsidP="00B11E87">
      <w:pPr>
        <w:spacing w:line="240" w:lineRule="auto"/>
        <w:jc w:val="center"/>
        <w:rPr>
          <w:rStyle w:val="af3"/>
        </w:rPr>
      </w:pPr>
      <w:r w:rsidRPr="00F77B8A">
        <w:rPr>
          <w:rStyle w:val="af3"/>
          <w:rFonts w:hint="cs"/>
          <w:cs/>
        </w:rPr>
        <w:t>คณะวิทยาศาสตร์และเทคโนโลยี  มหาวิทยาลัยเทคโนโลยีราชมงคลกรุงเทพ</w:t>
      </w:r>
    </w:p>
    <w:p w14:paraId="057FE831" w14:textId="289809E9" w:rsidR="00F03353" w:rsidRPr="00F77B8A" w:rsidRDefault="003B5013" w:rsidP="00B11E87">
      <w:pPr>
        <w:spacing w:line="240" w:lineRule="auto"/>
        <w:jc w:val="center"/>
        <w:rPr>
          <w:rStyle w:val="af3"/>
        </w:rPr>
      </w:pPr>
      <w:r w:rsidRPr="00F77B8A">
        <w:rPr>
          <w:rStyle w:val="af3"/>
          <w:rFonts w:hint="cs"/>
          <w:cs/>
        </w:rPr>
        <w:t>ปีการศึกษา  25</w:t>
      </w:r>
      <w:r w:rsidR="006B7E91">
        <w:rPr>
          <w:rStyle w:val="af3"/>
        </w:rPr>
        <w:t>68</w:t>
      </w:r>
    </w:p>
    <w:p w14:paraId="16FB6291" w14:textId="77777777" w:rsidR="008D6014" w:rsidRPr="00F77B8A" w:rsidRDefault="00F03353" w:rsidP="00B11E87">
      <w:pPr>
        <w:spacing w:line="240" w:lineRule="auto"/>
        <w:jc w:val="center"/>
        <w:rPr>
          <w:rStyle w:val="af3"/>
          <w:cs/>
        </w:rPr>
      </w:pPr>
      <w:r w:rsidRPr="00F77B8A">
        <w:rPr>
          <w:rStyle w:val="af3"/>
          <w:rFonts w:hint="cs"/>
          <w:cs/>
        </w:rPr>
        <w:t>ลิขสิทธิ์เป็นของมหาวิทยาลัยเทคโนโลยีราชมงคลกรุงเทพ</w:t>
      </w:r>
      <w:r w:rsidR="008D6014" w:rsidRPr="00F77B8A">
        <w:rPr>
          <w:rStyle w:val="af3"/>
          <w:cs/>
        </w:rPr>
        <w:br w:type="page"/>
      </w:r>
    </w:p>
    <w:p w14:paraId="45010215" w14:textId="0CAD9F27" w:rsidR="008D6014" w:rsidRDefault="008D6014" w:rsidP="008D6014">
      <w:pPr>
        <w:tabs>
          <w:tab w:val="left" w:pos="3240"/>
        </w:tabs>
        <w:spacing w:line="240" w:lineRule="auto"/>
      </w:pPr>
      <w:r w:rsidRPr="006D5D20">
        <w:rPr>
          <w:rFonts w:hint="cs"/>
          <w:b/>
          <w:bCs/>
          <w:cs/>
        </w:rPr>
        <w:lastRenderedPageBreak/>
        <w:t>ชื่อโครงงาน</w:t>
      </w:r>
      <w:r>
        <w:rPr>
          <w:cs/>
        </w:rPr>
        <w:tab/>
      </w:r>
      <w:r w:rsidR="007B3111" w:rsidRPr="007B3111">
        <w:rPr>
          <w:cs/>
        </w:rPr>
        <w:t>ระบบพยากรณ์ความเสี่ยงน้ำล้น–น้ำแห้งของเขื่อนด้วยเทคนิค</w:t>
      </w:r>
      <w:r w:rsidR="007B3111">
        <w:rPr>
          <w:cs/>
        </w:rPr>
        <w:tab/>
      </w:r>
      <w:r w:rsidR="007B3111" w:rsidRPr="007B3111">
        <w:rPr>
          <w:cs/>
        </w:rPr>
        <w:t>การเรียนรู้ของเครื่อง</w:t>
      </w:r>
    </w:p>
    <w:p w14:paraId="1AE5DD1C" w14:textId="77777777" w:rsidR="007B3111" w:rsidRDefault="008D6014" w:rsidP="007B3111">
      <w:pPr>
        <w:tabs>
          <w:tab w:val="left" w:pos="3240"/>
        </w:tabs>
        <w:spacing w:line="240" w:lineRule="auto"/>
      </w:pPr>
      <w:r w:rsidRPr="006D5D20">
        <w:rPr>
          <w:rFonts w:hint="cs"/>
          <w:b/>
          <w:bCs/>
          <w:cs/>
        </w:rPr>
        <w:t>โดย</w:t>
      </w:r>
      <w:r w:rsidR="002A2EF0">
        <w:rPr>
          <w:rFonts w:hint="cs"/>
          <w:cs/>
        </w:rPr>
        <w:tab/>
      </w:r>
      <w:r w:rsidR="007B3111">
        <w:rPr>
          <w:cs/>
        </w:rPr>
        <w:t>นายเขมภูมิ  คุณเลี้ยง</w:t>
      </w:r>
    </w:p>
    <w:p w14:paraId="120FCF15" w14:textId="77777777" w:rsidR="007B3111" w:rsidRDefault="007B3111" w:rsidP="007B3111">
      <w:pPr>
        <w:tabs>
          <w:tab w:val="left" w:pos="3240"/>
        </w:tabs>
        <w:spacing w:line="240" w:lineRule="auto"/>
        <w:rPr>
          <w:b/>
          <w:bCs/>
        </w:rPr>
      </w:pPr>
      <w:r>
        <w:rPr>
          <w:cs/>
        </w:rPr>
        <w:tab/>
        <w:t>นายภวดล</w:t>
      </w:r>
      <w:r>
        <w:rPr>
          <w:cs/>
        </w:rPr>
        <w:tab/>
        <w:t>มากสร</w:t>
      </w:r>
      <w:proofErr w:type="spellStart"/>
      <w:r>
        <w:rPr>
          <w:cs/>
        </w:rPr>
        <w:t>อย</w:t>
      </w:r>
      <w:proofErr w:type="spellEnd"/>
    </w:p>
    <w:p w14:paraId="7E907BEF" w14:textId="27520ED5" w:rsidR="008D6014" w:rsidRDefault="008D6014" w:rsidP="007B3111">
      <w:pPr>
        <w:tabs>
          <w:tab w:val="left" w:pos="3240"/>
        </w:tabs>
        <w:spacing w:line="240" w:lineRule="auto"/>
      </w:pPr>
      <w:r w:rsidRPr="006D5D20">
        <w:rPr>
          <w:rFonts w:hint="cs"/>
          <w:b/>
          <w:bCs/>
          <w:cs/>
        </w:rPr>
        <w:t>สาขาวิชา</w:t>
      </w:r>
      <w:r>
        <w:rPr>
          <w:rFonts w:hint="cs"/>
          <w:cs/>
        </w:rPr>
        <w:tab/>
        <w:t>วิทยาการคอมพิวเตอร์</w:t>
      </w:r>
    </w:p>
    <w:p w14:paraId="0A73F9D8" w14:textId="5FACA90E" w:rsidR="008D6014" w:rsidRDefault="008D6014" w:rsidP="002C362C">
      <w:pPr>
        <w:tabs>
          <w:tab w:val="left" w:pos="3240"/>
        </w:tabs>
        <w:spacing w:line="240" w:lineRule="auto"/>
      </w:pPr>
      <w:r w:rsidRPr="006D5D20">
        <w:rPr>
          <w:rFonts w:hint="cs"/>
          <w:b/>
          <w:bCs/>
          <w:cs/>
        </w:rPr>
        <w:t>อาจารย์ที่ปรึกษา</w:t>
      </w:r>
      <w:r>
        <w:rPr>
          <w:rFonts w:hint="cs"/>
          <w:cs/>
        </w:rPr>
        <w:tab/>
      </w:r>
      <w:r w:rsidR="007F2E79">
        <w:rPr>
          <w:rFonts w:hint="cs"/>
          <w:cs/>
        </w:rPr>
        <w:t xml:space="preserve">อาจารย์ </w:t>
      </w:r>
      <w:r w:rsidR="007B3111">
        <w:rPr>
          <w:rFonts w:hint="cs"/>
          <w:cs/>
        </w:rPr>
        <w:t>ดร.สุรีพร นวลนิ่ม</w:t>
      </w:r>
    </w:p>
    <w:p w14:paraId="1E447749" w14:textId="77777777" w:rsidR="008D6014" w:rsidRDefault="008D6014" w:rsidP="008D6014">
      <w:pPr>
        <w:pBdr>
          <w:bottom w:val="single" w:sz="12" w:space="1" w:color="auto"/>
        </w:pBdr>
        <w:tabs>
          <w:tab w:val="left" w:pos="3240"/>
        </w:tabs>
        <w:spacing w:line="240" w:lineRule="auto"/>
      </w:pPr>
    </w:p>
    <w:p w14:paraId="43A0FE9D" w14:textId="77777777" w:rsidR="008D6014" w:rsidRDefault="008D6014" w:rsidP="008D6014">
      <w:pPr>
        <w:tabs>
          <w:tab w:val="left" w:pos="3240"/>
        </w:tabs>
        <w:spacing w:line="240" w:lineRule="auto"/>
      </w:pPr>
    </w:p>
    <w:p w14:paraId="1254B7BC" w14:textId="77777777" w:rsidR="008D6014" w:rsidRDefault="008D6014" w:rsidP="006819B9">
      <w:pPr>
        <w:pStyle w:val="Artical"/>
      </w:pPr>
      <w:r>
        <w:rPr>
          <w:rFonts w:hint="cs"/>
          <w:cs/>
        </w:rPr>
        <w:t>คณะวิทยาศาสตร์และเทคโนโลยี  มหาวิทยาลัยเทคโนโลยีราชมงคลกรุงเทพ อนุมัติให้นับโครงงานนี้เป็นส่วนหนึ่งของการศึกษาตามหลักสูตรวิทยา</w:t>
      </w:r>
      <w:proofErr w:type="spellStart"/>
      <w:r>
        <w:rPr>
          <w:rFonts w:hint="cs"/>
          <w:cs/>
        </w:rPr>
        <w:t>ศา</w:t>
      </w:r>
      <w:proofErr w:type="spellEnd"/>
      <w:r>
        <w:rPr>
          <w:rFonts w:hint="cs"/>
          <w:cs/>
        </w:rPr>
        <w:t>สตรบัณฑิต</w:t>
      </w:r>
    </w:p>
    <w:p w14:paraId="571973F3" w14:textId="77777777" w:rsidR="008D6014" w:rsidRDefault="008D6014" w:rsidP="008D6014">
      <w:pPr>
        <w:tabs>
          <w:tab w:val="left" w:pos="1800"/>
        </w:tabs>
        <w:spacing w:line="240" w:lineRule="auto"/>
      </w:pPr>
    </w:p>
    <w:p w14:paraId="06820427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....................................................</w:t>
      </w:r>
      <w:r>
        <w:rPr>
          <w:cs/>
        </w:rPr>
        <w:tab/>
      </w:r>
      <w:r>
        <w:rPr>
          <w:rFonts w:hint="cs"/>
          <w:cs/>
        </w:rPr>
        <w:t>คณบดีคณะวิทยาศาสตร์และเทคโนโลยี</w:t>
      </w:r>
    </w:p>
    <w:p w14:paraId="44E5FB99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(</w:t>
      </w:r>
      <w:r w:rsidR="00E671E1">
        <w:rPr>
          <w:cs/>
        </w:rPr>
        <w:t>ผู้ช่วยศาสตราจารย์ ดร.ครรชิต</w:t>
      </w:r>
      <w:r w:rsidR="002A2EF0">
        <w:rPr>
          <w:rFonts w:hint="cs"/>
          <w:cs/>
        </w:rPr>
        <w:t xml:space="preserve">  </w:t>
      </w:r>
      <w:r w:rsidR="00E671E1" w:rsidRPr="00E671E1">
        <w:rPr>
          <w:cs/>
        </w:rPr>
        <w:t>กำลังกล้า</w:t>
      </w:r>
      <w:r>
        <w:rPr>
          <w:rFonts w:hint="cs"/>
          <w:cs/>
        </w:rPr>
        <w:t>)</w:t>
      </w:r>
    </w:p>
    <w:p w14:paraId="45F1F599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</w:p>
    <w:p w14:paraId="6E67C054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rFonts w:hint="cs"/>
          <w:cs/>
        </w:rPr>
        <w:t>คณะกรรมการสอบโครงงาน</w:t>
      </w:r>
    </w:p>
    <w:p w14:paraId="1D4A36E0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</w:p>
    <w:p w14:paraId="4327F9A1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....................................................</w:t>
      </w:r>
      <w:r>
        <w:rPr>
          <w:rFonts w:hint="cs"/>
          <w:cs/>
        </w:rPr>
        <w:tab/>
        <w:t>ประธานกรรมการ</w:t>
      </w:r>
    </w:p>
    <w:p w14:paraId="6FA06F8D" w14:textId="7371A432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(</w:t>
      </w:r>
      <w:r w:rsidR="007B5848">
        <w:rPr>
          <w:rFonts w:hint="cs"/>
          <w:cs/>
        </w:rPr>
        <w:t xml:space="preserve">อาจารย์ </w:t>
      </w:r>
      <w:r w:rsidR="007B3111">
        <w:rPr>
          <w:rFonts w:hint="cs"/>
          <w:cs/>
        </w:rPr>
        <w:t>ดร.</w:t>
      </w:r>
      <w:proofErr w:type="spellStart"/>
      <w:r w:rsidR="007B3111">
        <w:rPr>
          <w:rFonts w:hint="cs"/>
          <w:cs/>
        </w:rPr>
        <w:t>ปิ</w:t>
      </w:r>
      <w:proofErr w:type="spellEnd"/>
      <w:r w:rsidR="007B3111">
        <w:rPr>
          <w:rFonts w:hint="cs"/>
          <w:cs/>
        </w:rPr>
        <w:t>ยะ ถิรพันธุ์เมธี</w:t>
      </w:r>
      <w:r>
        <w:rPr>
          <w:rFonts w:hint="cs"/>
          <w:cs/>
        </w:rPr>
        <w:t>)</w:t>
      </w:r>
    </w:p>
    <w:p w14:paraId="78E45ACC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</w:p>
    <w:p w14:paraId="6B7C3792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....................................................</w:t>
      </w:r>
      <w:r>
        <w:rPr>
          <w:rFonts w:hint="cs"/>
          <w:cs/>
        </w:rPr>
        <w:tab/>
        <w:t>อาจารย์ที่ปรึกษาโครงงาน</w:t>
      </w:r>
    </w:p>
    <w:p w14:paraId="176CD8CC" w14:textId="7AD6343E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(</w:t>
      </w:r>
      <w:r w:rsidR="007B5848">
        <w:rPr>
          <w:rFonts w:hint="cs"/>
          <w:cs/>
        </w:rPr>
        <w:t xml:space="preserve">อาจารย์ </w:t>
      </w:r>
      <w:r w:rsidR="007B3111">
        <w:rPr>
          <w:rFonts w:hint="cs"/>
          <w:cs/>
        </w:rPr>
        <w:t>ดร.สุรีพร  นวลนิ่ม</w:t>
      </w:r>
      <w:r>
        <w:rPr>
          <w:rFonts w:hint="cs"/>
          <w:cs/>
        </w:rPr>
        <w:t>)</w:t>
      </w:r>
    </w:p>
    <w:p w14:paraId="45C5CE38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</w:p>
    <w:p w14:paraId="50851874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....................................................</w:t>
      </w:r>
      <w:r>
        <w:rPr>
          <w:rFonts w:hint="cs"/>
          <w:cs/>
        </w:rPr>
        <w:tab/>
        <w:t>กรรมการ</w:t>
      </w:r>
    </w:p>
    <w:p w14:paraId="1D07F960" w14:textId="069F383F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(</w:t>
      </w:r>
      <w:r w:rsidR="002C362C" w:rsidRPr="002C362C">
        <w:rPr>
          <w:cs/>
        </w:rPr>
        <w:t>ผู้ช่ว</w:t>
      </w:r>
      <w:r w:rsidR="002A2EF0">
        <w:rPr>
          <w:cs/>
        </w:rPr>
        <w:t>ยศาสตราจารย์</w:t>
      </w:r>
      <w:r w:rsidR="007B3111">
        <w:rPr>
          <w:rFonts w:hint="cs"/>
          <w:cs/>
        </w:rPr>
        <w:t xml:space="preserve"> </w:t>
      </w:r>
      <w:r w:rsidR="002A2EF0">
        <w:rPr>
          <w:cs/>
        </w:rPr>
        <w:t>ดร.</w:t>
      </w:r>
      <w:r w:rsidR="007B3111">
        <w:rPr>
          <w:rFonts w:hint="cs"/>
          <w:cs/>
        </w:rPr>
        <w:t>อรสา พัสดุ</w:t>
      </w:r>
      <w:r>
        <w:rPr>
          <w:rFonts w:hint="cs"/>
          <w:cs/>
        </w:rPr>
        <w:t>)</w:t>
      </w:r>
    </w:p>
    <w:p w14:paraId="55F6AC8B" w14:textId="77777777" w:rsidR="008D6014" w:rsidRDefault="008D6014" w:rsidP="008D6014">
      <w:pPr>
        <w:tabs>
          <w:tab w:val="left" w:pos="1800"/>
          <w:tab w:val="left" w:pos="5040"/>
        </w:tabs>
        <w:spacing w:line="240" w:lineRule="auto"/>
      </w:pPr>
      <w:r>
        <w:rPr>
          <w:cs/>
        </w:rPr>
        <w:tab/>
      </w:r>
    </w:p>
    <w:p w14:paraId="73463413" w14:textId="77777777" w:rsidR="00E671E1" w:rsidRDefault="00E671E1" w:rsidP="008D6014">
      <w:pPr>
        <w:tabs>
          <w:tab w:val="left" w:pos="1800"/>
          <w:tab w:val="left" w:pos="5040"/>
        </w:tabs>
        <w:spacing w:line="240" w:lineRule="auto"/>
      </w:pPr>
    </w:p>
    <w:p w14:paraId="6748A619" w14:textId="77777777" w:rsidR="007C4927" w:rsidRDefault="007C4927" w:rsidP="008D6014">
      <w:pPr>
        <w:spacing w:line="240" w:lineRule="auto"/>
      </w:pPr>
    </w:p>
    <w:p w14:paraId="69190E2E" w14:textId="77777777" w:rsidR="008D6014" w:rsidRPr="002A2EF0" w:rsidRDefault="008D6014" w:rsidP="008D6014">
      <w:pPr>
        <w:spacing w:line="240" w:lineRule="auto"/>
        <w:rPr>
          <w:cs/>
        </w:rPr>
        <w:sectPr w:rsidR="008D6014" w:rsidRPr="002A2EF0" w:rsidSect="007D7CA0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0141F9A5" w14:textId="77777777" w:rsidR="008D6014" w:rsidRPr="00F77B8A" w:rsidRDefault="008D6014" w:rsidP="00F77B8A">
      <w:pPr>
        <w:pStyle w:val="1"/>
      </w:pPr>
      <w:bookmarkStart w:id="0" w:name="_Toc224741229"/>
      <w:r w:rsidRPr="00F77B8A">
        <w:rPr>
          <w:rFonts w:hint="cs"/>
          <w:cs/>
        </w:rPr>
        <w:lastRenderedPageBreak/>
        <w:t>กิตติกรรมประกาศ</w:t>
      </w:r>
      <w:bookmarkEnd w:id="0"/>
    </w:p>
    <w:p w14:paraId="5B12D6E0" w14:textId="77777777" w:rsidR="008D6014" w:rsidRDefault="008D6014" w:rsidP="008D6014">
      <w:pPr>
        <w:spacing w:line="240" w:lineRule="auto"/>
      </w:pPr>
    </w:p>
    <w:p w14:paraId="774AAA2F" w14:textId="45688B26" w:rsidR="008D6014" w:rsidRDefault="008B54F6" w:rsidP="006819B9">
      <w:pPr>
        <w:pStyle w:val="Artical"/>
        <w:rPr>
          <w:cs/>
        </w:rPr>
      </w:pPr>
      <w:r>
        <w:rPr>
          <w:rFonts w:hint="cs"/>
          <w:cs/>
        </w:rPr>
        <w:t>โครงงานนี้สำเร็จลุล่วงได้ด้วยความกรุณาจากอาจารย์สุรีพร นวลนิ่มอาจารย์ที่ปรึกษา โครงงานที่ได้ให้คำเสนอแนะ แนวคิด ตลอดจนแก้ไขบกพร่องต่าง ๆ มาโดยตลอด จนโครงงานเล่มนี้สมบูรณ์ผู้ศึกษาจึงขอกราบขอบพระคุณเป็นอย่างสูง</w:t>
      </w:r>
      <w:r>
        <w:t xml:space="preserve"> </w:t>
      </w:r>
      <w:r>
        <w:rPr>
          <w:rFonts w:hint="cs"/>
          <w:cs/>
        </w:rPr>
        <w:t>สุดท้ายนี้ ผู้ศึกษาหวังว่าโครงงานเล่มนี้จะเป็นประโยชน์แก่ผู้ที่สนใจและสามารถนำไปต่อยอดได้ต่อไป ทั้งนี้ หากมีข้อผิดพลาดหรือบกพร่องประการใด ผู้ศึกษาขอน้อมรับไว้เพื่อเป็นบทเรียนในการ พัฒนาต่อไปในอนาคต</w:t>
      </w:r>
    </w:p>
    <w:p w14:paraId="066FCCAE" w14:textId="77777777" w:rsidR="008D6014" w:rsidRDefault="008D6014" w:rsidP="008D6014">
      <w:pPr>
        <w:spacing w:line="240" w:lineRule="auto"/>
      </w:pPr>
    </w:p>
    <w:p w14:paraId="0A0BEF94" w14:textId="77777777" w:rsidR="008D6014" w:rsidRDefault="008D6014" w:rsidP="008D6014">
      <w:pPr>
        <w:spacing w:line="240" w:lineRule="auto"/>
      </w:pPr>
    </w:p>
    <w:p w14:paraId="08809280" w14:textId="77777777" w:rsidR="00346D61" w:rsidRDefault="008D6014" w:rsidP="00346D61">
      <w:pPr>
        <w:tabs>
          <w:tab w:val="left" w:pos="5130"/>
        </w:tabs>
        <w:spacing w:line="240" w:lineRule="auto"/>
      </w:pPr>
      <w:r>
        <w:rPr>
          <w:cs/>
        </w:rPr>
        <w:tab/>
      </w:r>
      <w:r w:rsidR="00346D61">
        <w:rPr>
          <w:cs/>
        </w:rPr>
        <w:t>นายเขมภูมิ  คุณเลี้ยง</w:t>
      </w:r>
    </w:p>
    <w:p w14:paraId="1FD80BEA" w14:textId="5922C3E4" w:rsidR="008D6014" w:rsidRDefault="00346D61" w:rsidP="008B54F6">
      <w:pPr>
        <w:tabs>
          <w:tab w:val="left" w:pos="5130"/>
          <w:tab w:val="left" w:pos="6210"/>
        </w:tabs>
        <w:spacing w:line="240" w:lineRule="auto"/>
      </w:pPr>
      <w:r>
        <w:rPr>
          <w:cs/>
        </w:rPr>
        <w:tab/>
        <w:t>นายภวดล</w:t>
      </w:r>
      <w:r>
        <w:rPr>
          <w:rFonts w:hint="cs"/>
          <w:cs/>
        </w:rPr>
        <w:t xml:space="preserve">   </w:t>
      </w:r>
      <w:r w:rsidR="008B54F6">
        <w:rPr>
          <w:cs/>
        </w:rPr>
        <w:tab/>
      </w:r>
      <w:r>
        <w:rPr>
          <w:cs/>
        </w:rPr>
        <w:t>มากสร</w:t>
      </w:r>
      <w:proofErr w:type="spellStart"/>
      <w:r>
        <w:rPr>
          <w:cs/>
        </w:rPr>
        <w:t>อย</w:t>
      </w:r>
      <w:proofErr w:type="spellEnd"/>
    </w:p>
    <w:p w14:paraId="3E4DE3DA" w14:textId="77777777" w:rsidR="008D6014" w:rsidRDefault="008D6014" w:rsidP="008D6014">
      <w:pPr>
        <w:spacing w:line="240" w:lineRule="auto"/>
        <w:rPr>
          <w:cs/>
        </w:rPr>
      </w:pPr>
      <w:r>
        <w:rPr>
          <w:cs/>
        </w:rPr>
        <w:br w:type="page"/>
      </w:r>
    </w:p>
    <w:p w14:paraId="4D2B05D9" w14:textId="5698608C" w:rsidR="008D6014" w:rsidRPr="00B70F1C" w:rsidRDefault="008D6014" w:rsidP="008D6014">
      <w:pPr>
        <w:tabs>
          <w:tab w:val="left" w:pos="3240"/>
        </w:tabs>
        <w:spacing w:line="240" w:lineRule="auto"/>
      </w:pPr>
      <w:r w:rsidRPr="00B70F1C">
        <w:rPr>
          <w:b/>
          <w:bCs/>
          <w:cs/>
        </w:rPr>
        <w:lastRenderedPageBreak/>
        <w:t>ชื่อโครงงาน</w:t>
      </w:r>
      <w:r w:rsidRPr="00B70F1C">
        <w:rPr>
          <w:cs/>
        </w:rPr>
        <w:tab/>
      </w:r>
      <w:r w:rsidR="000C267B" w:rsidRPr="007B3111">
        <w:rPr>
          <w:cs/>
        </w:rPr>
        <w:t>ระบบพยากรณ์ความเสี่ยงน้ำล้น–น้ำแห้งของเขื่อนด้วยเทคนิค</w:t>
      </w:r>
      <w:r w:rsidR="000C267B">
        <w:rPr>
          <w:cs/>
        </w:rPr>
        <w:tab/>
      </w:r>
      <w:r w:rsidR="000C267B" w:rsidRPr="007B3111">
        <w:rPr>
          <w:cs/>
        </w:rPr>
        <w:t>การเรียนรู้ของเครื่อง</w:t>
      </w:r>
    </w:p>
    <w:p w14:paraId="6E97127F" w14:textId="77777777" w:rsidR="000C267B" w:rsidRDefault="008D6014" w:rsidP="000C267B">
      <w:pPr>
        <w:tabs>
          <w:tab w:val="left" w:pos="3240"/>
        </w:tabs>
        <w:spacing w:line="240" w:lineRule="auto"/>
      </w:pPr>
      <w:r w:rsidRPr="00B70F1C">
        <w:rPr>
          <w:b/>
          <w:bCs/>
          <w:cs/>
        </w:rPr>
        <w:t>โดย</w:t>
      </w:r>
      <w:r w:rsidR="00246ED5">
        <w:rPr>
          <w:cs/>
        </w:rPr>
        <w:tab/>
      </w:r>
      <w:r w:rsidR="000C267B">
        <w:rPr>
          <w:cs/>
        </w:rPr>
        <w:t>นายเขมภูมิ  คุณเลี้ยง</w:t>
      </w:r>
    </w:p>
    <w:p w14:paraId="34AD72CC" w14:textId="77777777" w:rsidR="000C267B" w:rsidRDefault="000C267B" w:rsidP="000C267B">
      <w:pPr>
        <w:tabs>
          <w:tab w:val="left" w:pos="3240"/>
        </w:tabs>
        <w:spacing w:line="240" w:lineRule="auto"/>
        <w:rPr>
          <w:b/>
          <w:bCs/>
        </w:rPr>
      </w:pPr>
      <w:r>
        <w:rPr>
          <w:cs/>
        </w:rPr>
        <w:tab/>
        <w:t>นายภวดล</w:t>
      </w:r>
      <w:r>
        <w:rPr>
          <w:cs/>
        </w:rPr>
        <w:tab/>
        <w:t>มากสร</w:t>
      </w:r>
      <w:proofErr w:type="spellStart"/>
      <w:r>
        <w:rPr>
          <w:cs/>
        </w:rPr>
        <w:t>อย</w:t>
      </w:r>
      <w:proofErr w:type="spellEnd"/>
    </w:p>
    <w:p w14:paraId="44633A57" w14:textId="7D19D2CC" w:rsidR="008D6014" w:rsidRPr="00B70F1C" w:rsidRDefault="008D6014" w:rsidP="000C267B">
      <w:pPr>
        <w:tabs>
          <w:tab w:val="left" w:pos="3240"/>
        </w:tabs>
        <w:spacing w:line="240" w:lineRule="auto"/>
      </w:pPr>
      <w:r w:rsidRPr="00B70F1C">
        <w:rPr>
          <w:b/>
          <w:bCs/>
          <w:cs/>
        </w:rPr>
        <w:t>สาขาวิชา</w:t>
      </w:r>
      <w:r w:rsidRPr="00B70F1C">
        <w:rPr>
          <w:cs/>
        </w:rPr>
        <w:tab/>
        <w:t>วิทยาการคอมพิวเตอร์</w:t>
      </w:r>
    </w:p>
    <w:p w14:paraId="2DC1E663" w14:textId="5281EAD9" w:rsidR="008D6014" w:rsidRPr="00B70F1C" w:rsidRDefault="008D6014" w:rsidP="008D6014">
      <w:pPr>
        <w:tabs>
          <w:tab w:val="left" w:pos="3240"/>
        </w:tabs>
        <w:spacing w:line="240" w:lineRule="auto"/>
      </w:pPr>
      <w:r w:rsidRPr="00B70F1C">
        <w:rPr>
          <w:b/>
          <w:bCs/>
          <w:cs/>
        </w:rPr>
        <w:t>อาจารย์ที่ปรึกษา</w:t>
      </w:r>
      <w:r w:rsidRPr="00B70F1C">
        <w:rPr>
          <w:cs/>
        </w:rPr>
        <w:tab/>
      </w:r>
      <w:r w:rsidR="00B12BC1">
        <w:rPr>
          <w:rFonts w:hint="cs"/>
          <w:cs/>
        </w:rPr>
        <w:t xml:space="preserve">อาจารย์ </w:t>
      </w:r>
      <w:r w:rsidR="000C267B">
        <w:rPr>
          <w:rFonts w:hint="cs"/>
          <w:cs/>
        </w:rPr>
        <w:t>ดร.สุรีพร นวลนิ่ม</w:t>
      </w:r>
    </w:p>
    <w:p w14:paraId="3A18495C" w14:textId="5DB9EE07" w:rsidR="008D6014" w:rsidRDefault="008D6014" w:rsidP="008D6014">
      <w:pPr>
        <w:tabs>
          <w:tab w:val="left" w:pos="3240"/>
        </w:tabs>
        <w:spacing w:line="240" w:lineRule="auto"/>
        <w:rPr>
          <w:cs/>
        </w:rPr>
      </w:pPr>
      <w:r w:rsidRPr="00B70F1C">
        <w:rPr>
          <w:rFonts w:hint="cs"/>
          <w:b/>
          <w:bCs/>
          <w:cs/>
        </w:rPr>
        <w:t>ปีการศึกษา</w:t>
      </w:r>
      <w:r>
        <w:rPr>
          <w:rFonts w:hint="cs"/>
          <w:cs/>
        </w:rPr>
        <w:tab/>
        <w:t>25</w:t>
      </w:r>
      <w:r w:rsidR="000C267B">
        <w:t>68</w:t>
      </w:r>
    </w:p>
    <w:p w14:paraId="50C31E13" w14:textId="77777777" w:rsidR="008D6014" w:rsidRDefault="008D6014" w:rsidP="008D6014">
      <w:pPr>
        <w:tabs>
          <w:tab w:val="left" w:pos="3240"/>
        </w:tabs>
        <w:spacing w:line="240" w:lineRule="auto"/>
      </w:pPr>
    </w:p>
    <w:p w14:paraId="68658C9A" w14:textId="77777777" w:rsidR="008D6014" w:rsidRPr="003D2052" w:rsidRDefault="008D6014" w:rsidP="00F77B8A">
      <w:pPr>
        <w:pStyle w:val="1"/>
      </w:pPr>
      <w:bookmarkStart w:id="1" w:name="_Toc224741230"/>
      <w:r w:rsidRPr="003D2052">
        <w:rPr>
          <w:rFonts w:hint="cs"/>
          <w:cs/>
        </w:rPr>
        <w:t>บทคัดย่อ</w:t>
      </w:r>
      <w:bookmarkEnd w:id="1"/>
    </w:p>
    <w:p w14:paraId="1ACFD7A6" w14:textId="77777777" w:rsidR="008D6014" w:rsidRDefault="008D6014" w:rsidP="008D6014">
      <w:pPr>
        <w:spacing w:line="240" w:lineRule="auto"/>
      </w:pPr>
    </w:p>
    <w:p w14:paraId="1F0158A9" w14:textId="77777777" w:rsidR="00926FBE" w:rsidRDefault="00B12BC1" w:rsidP="00926FBE">
      <w:pPr>
        <w:spacing w:line="240" w:lineRule="auto"/>
        <w:jc w:val="thaiDistribute"/>
      </w:pPr>
      <w:r>
        <w:tab/>
      </w:r>
      <w:r w:rsidR="00926FBE">
        <w:rPr>
          <w:cs/>
        </w:rPr>
        <w:t>โครงงานนี้</w:t>
      </w:r>
      <w:r w:rsidR="00926FBE">
        <w:rPr>
          <w:rFonts w:hint="cs"/>
          <w:cs/>
        </w:rPr>
        <w:t>จัดทำขึ้น</w:t>
      </w:r>
      <w:r w:rsidR="00926FBE">
        <w:rPr>
          <w:cs/>
        </w:rPr>
        <w:t>มีวัตถุประสงค์เพื่อพัฒนาระบบพยากรณ์ความเสี่ยงสถานการณ์น้ำในอ่างเก็บน้ำขนาดใหญ่ของประเทศไทย เนื่องจากการประเมินความเสี่ยงด้วยเกณฑ์ร้อยละความจุแบบคงที่ไม่สามารถสะท้อนแนวโน้มการเปลี่ยนแปลงของระดับน้ำในอนาคตได้อย่างเพียงพอ จึงนำเทคนิคการเรียนรู้ของเครื่องมาใช้เพื่อเพิ่มความสามารถในการพยากรณ์ล่วงหน้าและสนับสนุนการตัดสินใจในการบริหารจัดการน้ำ</w:t>
      </w:r>
      <w:r w:rsidR="00926FBE">
        <w:rPr>
          <w:rFonts w:hint="cs"/>
          <w:cs/>
        </w:rPr>
        <w:t xml:space="preserve"> </w:t>
      </w:r>
      <w:r w:rsidR="00926FBE">
        <w:rPr>
          <w:cs/>
        </w:rPr>
        <w:t xml:space="preserve">วิธีการดำเนินงานเริ่มจากการรวบรวมข้อมูลสถานการณ์น้ำรายวันจากกรมชลประทานในรูปแบบ </w:t>
      </w:r>
      <w:r w:rsidR="00926FBE">
        <w:t xml:space="preserve">JSON </w:t>
      </w:r>
      <w:r w:rsidR="00926FBE">
        <w:rPr>
          <w:cs/>
        </w:rPr>
        <w:t xml:space="preserve">และทำการเตรียมข้อมูล รวมถึงการจัดการค่าที่หายไปและการสร้างคุณลักษณะเชิงเวลา จากนั้นกำหนดฉลากระดับความเสี่ยงเป็น 3 ระดับ ได้แก่ เสี่ยงน้ำแห้ง ปกติ และเสี่ยงน้ำล้น เพื่อใช้เป็นตัวแปรเป้าหมายในงานจำแนกประเภท แบบจำลองถูกพัฒนาด้วยเทคนิคการเรียนรู้ของเครื่องแบบมีผู้สอน ได้แก่ </w:t>
      </w:r>
      <w:r w:rsidR="00926FBE">
        <w:t>Random Forest, J</w:t>
      </w:r>
      <w:r w:rsidR="00926FBE">
        <w:rPr>
          <w:cs/>
        </w:rPr>
        <w:t>48</w:t>
      </w:r>
      <w:r w:rsidR="00926FBE">
        <w:t xml:space="preserve"> Decision Tree </w:t>
      </w:r>
      <w:r w:rsidR="00926FBE">
        <w:rPr>
          <w:cs/>
        </w:rPr>
        <w:t xml:space="preserve">และ </w:t>
      </w:r>
      <w:r w:rsidR="00926FBE">
        <w:t xml:space="preserve">Logistic Regression </w:t>
      </w:r>
      <w:r w:rsidR="00926FBE">
        <w:rPr>
          <w:cs/>
        </w:rPr>
        <w:t xml:space="preserve">โดยแบ่งข้อมูลตามช่วงเวลาเพื่อใช้ฝึกสอนและทดสอบ และประเมินประสิทธิภาพด้วยค่า </w:t>
      </w:r>
      <w:r w:rsidR="00926FBE" w:rsidRPr="00926FBE">
        <w:rPr>
          <w:cs/>
        </w:rPr>
        <w:t>ความถูกต้อง (</w:t>
      </w:r>
      <w:r w:rsidR="00926FBE" w:rsidRPr="00926FBE">
        <w:t xml:space="preserve">Accuracy) </w:t>
      </w:r>
      <w:r w:rsidR="00926FBE" w:rsidRPr="00926FBE">
        <w:rPr>
          <w:cs/>
        </w:rPr>
        <w:t>ความแม่นยำ (</w:t>
      </w:r>
      <w:r w:rsidR="00926FBE" w:rsidRPr="00926FBE">
        <w:t xml:space="preserve">Precision) </w:t>
      </w:r>
      <w:r w:rsidR="00926FBE" w:rsidRPr="00926FBE">
        <w:rPr>
          <w:cs/>
        </w:rPr>
        <w:t>ความครอบคลุม (</w:t>
      </w:r>
      <w:r w:rsidR="00926FBE" w:rsidRPr="00926FBE">
        <w:t xml:space="preserve">Recall) </w:t>
      </w:r>
      <w:r w:rsidR="00926FBE" w:rsidRPr="00926FBE">
        <w:rPr>
          <w:cs/>
        </w:rPr>
        <w:t>และค่าเอฟวันสกอร์ (</w:t>
      </w:r>
      <w:r w:rsidR="00926FBE" w:rsidRPr="00926FBE">
        <w:t>F1-score)</w:t>
      </w:r>
    </w:p>
    <w:p w14:paraId="66080785" w14:textId="2964E712" w:rsidR="00926FBE" w:rsidRDefault="00926FBE" w:rsidP="00926FBE">
      <w:pPr>
        <w:spacing w:line="240" w:lineRule="auto"/>
        <w:ind w:firstLine="720"/>
        <w:jc w:val="thaiDistribute"/>
      </w:pPr>
      <w:r>
        <w:rPr>
          <w:cs/>
        </w:rPr>
        <w:t>นอกจากนี้ ได้พัฒนา</w:t>
      </w:r>
      <w:proofErr w:type="spellStart"/>
      <w:r>
        <w:rPr>
          <w:cs/>
        </w:rPr>
        <w:t>แดช</w:t>
      </w:r>
      <w:proofErr w:type="spellEnd"/>
      <w:r>
        <w:rPr>
          <w:cs/>
        </w:rPr>
        <w:t>บอร์ดต้นแบบในรูปแบบเว็บแอปพลิเคชันเพื่อแสดงผลการพยากรณ์และข้อมูลสถานการณ์น้ำในรูปแบบที่เข้าใจง่าย เพื่อสนับสนุนการตัดสินใจของผู้ใช้งานและเพิ่มประสิทธิภาพในการบริหารจัดการทรัพยากรน้ำ</w:t>
      </w:r>
    </w:p>
    <w:p w14:paraId="3E01F7C2" w14:textId="77777777" w:rsidR="00B12BC1" w:rsidRDefault="00B12BC1" w:rsidP="008D6014">
      <w:pPr>
        <w:spacing w:line="240" w:lineRule="auto"/>
        <w:jc w:val="thaiDistribute"/>
      </w:pPr>
    </w:p>
    <w:p w14:paraId="5E038E22" w14:textId="08C41341" w:rsidR="008D6014" w:rsidRPr="00B70F1C" w:rsidRDefault="001044F0" w:rsidP="008D6014">
      <w:pPr>
        <w:spacing w:line="240" w:lineRule="auto"/>
        <w:jc w:val="thaiDistribute"/>
        <w:rPr>
          <w:cs/>
        </w:rPr>
      </w:pPr>
      <w:r w:rsidRPr="001044F0">
        <w:rPr>
          <w:b/>
          <w:bCs/>
          <w:cs/>
        </w:rPr>
        <w:t>คำสำคัญ</w:t>
      </w:r>
      <w:r w:rsidRPr="001044F0">
        <w:rPr>
          <w:b/>
          <w:bCs/>
        </w:rPr>
        <w:t xml:space="preserve"> </w:t>
      </w:r>
      <w:r w:rsidRPr="001044F0">
        <w:rPr>
          <w:cs/>
        </w:rPr>
        <w:t>การพยากรณ์ความเสี่ยง</w:t>
      </w:r>
      <w:r>
        <w:rPr>
          <w:rFonts w:hint="cs"/>
          <w:cs/>
        </w:rPr>
        <w:t xml:space="preserve"> </w:t>
      </w:r>
      <w:r w:rsidRPr="001044F0">
        <w:t xml:space="preserve"> </w:t>
      </w:r>
      <w:r w:rsidRPr="001044F0">
        <w:rPr>
          <w:cs/>
        </w:rPr>
        <w:t>อ่างเก็บน้ำขนาดใหญ่</w:t>
      </w:r>
      <w:r>
        <w:rPr>
          <w:rFonts w:hint="cs"/>
          <w:cs/>
        </w:rPr>
        <w:t xml:space="preserve"> </w:t>
      </w:r>
      <w:r w:rsidRPr="001044F0">
        <w:t xml:space="preserve"> </w:t>
      </w:r>
      <w:r w:rsidRPr="001044F0">
        <w:rPr>
          <w:cs/>
        </w:rPr>
        <w:t>การเรียนรู้ของเครื่อง</w:t>
      </w:r>
      <w:r>
        <w:rPr>
          <w:rFonts w:hint="cs"/>
          <w:cs/>
        </w:rPr>
        <w:t xml:space="preserve"> </w:t>
      </w:r>
      <w:r w:rsidRPr="001044F0">
        <w:t xml:space="preserve"> </w:t>
      </w:r>
      <w:proofErr w:type="spellStart"/>
      <w:r w:rsidRPr="001044F0">
        <w:rPr>
          <w:cs/>
        </w:rPr>
        <w:t>แดช</w:t>
      </w:r>
      <w:proofErr w:type="spellEnd"/>
      <w:r w:rsidRPr="001044F0">
        <w:rPr>
          <w:cs/>
        </w:rPr>
        <w:t>บอร์ด</w:t>
      </w:r>
    </w:p>
    <w:p w14:paraId="497099A6" w14:textId="77777777" w:rsidR="008D6014" w:rsidRDefault="008D6014" w:rsidP="008D6014">
      <w:pPr>
        <w:spacing w:line="240" w:lineRule="auto"/>
        <w:rPr>
          <w:cs/>
        </w:rPr>
      </w:pPr>
      <w:r>
        <w:rPr>
          <w:cs/>
        </w:rPr>
        <w:br w:type="page"/>
      </w:r>
    </w:p>
    <w:p w14:paraId="7FC35356" w14:textId="77777777" w:rsidR="008D6014" w:rsidRPr="00575960" w:rsidRDefault="008D6014" w:rsidP="00F77B8A">
      <w:pPr>
        <w:pStyle w:val="1"/>
      </w:pPr>
      <w:bookmarkStart w:id="2" w:name="_Toc224741231"/>
      <w:r w:rsidRPr="00575960">
        <w:rPr>
          <w:rFonts w:hint="cs"/>
          <w:cs/>
        </w:rPr>
        <w:lastRenderedPageBreak/>
        <w:t>สารบัญ</w:t>
      </w:r>
      <w:bookmarkEnd w:id="2"/>
    </w:p>
    <w:p w14:paraId="036108E0" w14:textId="77777777" w:rsidR="008D6014" w:rsidRPr="00257575" w:rsidRDefault="008D6014" w:rsidP="008D6014">
      <w:pPr>
        <w:spacing w:line="240" w:lineRule="auto"/>
        <w:jc w:val="center"/>
      </w:pPr>
    </w:p>
    <w:sdt>
      <w:sdtPr>
        <w:rPr>
          <w:rFonts w:cs="Angsana New" w:hint="cs"/>
          <w:b w:val="0"/>
          <w:bCs w:val="0"/>
          <w:sz w:val="32"/>
          <w:szCs w:val="32"/>
        </w:rPr>
        <w:id w:val="730356920"/>
        <w:docPartObj>
          <w:docPartGallery w:val="Table of Contents"/>
          <w:docPartUnique/>
        </w:docPartObj>
      </w:sdtPr>
      <w:sdtContent>
        <w:p w14:paraId="4CC9E4B3" w14:textId="4FAF1276" w:rsidR="00323FC0" w:rsidRPr="0070380E" w:rsidRDefault="004A7854" w:rsidP="004A7854">
          <w:pPr>
            <w:pStyle w:val="af4"/>
            <w:jc w:val="right"/>
            <w:outlineLvl w:val="0"/>
            <w:rPr>
              <w:sz w:val="32"/>
              <w:szCs w:val="32"/>
              <w:cs/>
            </w:rPr>
          </w:pPr>
          <w:r w:rsidRPr="0070380E">
            <w:rPr>
              <w:rFonts w:hint="cs"/>
              <w:sz w:val="32"/>
              <w:szCs w:val="32"/>
              <w:cs/>
            </w:rPr>
            <w:t>หน้า</w:t>
          </w:r>
        </w:p>
        <w:p w14:paraId="113867E7" w14:textId="3A691353" w:rsidR="004A7854" w:rsidRPr="0070380E" w:rsidRDefault="00832A03" w:rsidP="00926FBE">
          <w:pPr>
            <w:pStyle w:val="11"/>
            <w:tabs>
              <w:tab w:val="right" w:pos="8296"/>
            </w:tabs>
            <w:spacing w:after="0" w:line="240" w:lineRule="auto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r w:rsidRPr="0070380E">
            <w:rPr>
              <w:rFonts w:cs="TH SarabunPSK" w:hint="cs"/>
              <w:noProof/>
              <w:szCs w:val="32"/>
            </w:rPr>
            <w:fldChar w:fldCharType="begin"/>
          </w:r>
          <w:r w:rsidRPr="0070380E">
            <w:rPr>
              <w:rFonts w:cs="TH SarabunPSK" w:hint="cs"/>
              <w:noProof/>
              <w:szCs w:val="32"/>
            </w:rPr>
            <w:instrText xml:space="preserve"> TOC \o "1-2" \h \z \u </w:instrText>
          </w:r>
          <w:r w:rsidRPr="0070380E">
            <w:rPr>
              <w:rFonts w:cs="TH SarabunPSK" w:hint="cs"/>
              <w:noProof/>
              <w:szCs w:val="32"/>
            </w:rPr>
            <w:fldChar w:fldCharType="separate"/>
          </w:r>
          <w:hyperlink w:anchor="_Toc224741229" w:history="1">
            <w:r w:rsidR="004A7854"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กิตติกรรมประกาศ</w:t>
            </w:r>
            <w:r w:rsidR="004A7854"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="004A7854"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="004A7854"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_Toc224741229 \h </w:instrText>
            </w:r>
            <w:r w:rsidR="004A7854" w:rsidRPr="0070380E">
              <w:rPr>
                <w:rFonts w:cs="TH SarabunPSK" w:hint="cs"/>
                <w:noProof/>
                <w:webHidden/>
                <w:szCs w:val="32"/>
              </w:rPr>
            </w:r>
            <w:r w:rsidR="004A7854"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4A7854" w:rsidRPr="0070380E">
              <w:rPr>
                <w:rFonts w:cs="TH SarabunPSK" w:hint="cs"/>
                <w:noProof/>
                <w:webHidden/>
                <w:szCs w:val="32"/>
                <w:cs/>
              </w:rPr>
              <w:t>ค</w:t>
            </w:r>
            <w:r w:rsidR="004A7854"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3BF6CB4E" w14:textId="4FD39C8D" w:rsidR="004A7854" w:rsidRPr="0070380E" w:rsidRDefault="004A7854" w:rsidP="00926FBE">
          <w:pPr>
            <w:pStyle w:val="11"/>
            <w:tabs>
              <w:tab w:val="right" w:pos="8296"/>
            </w:tabs>
            <w:spacing w:after="0" w:line="240" w:lineRule="auto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30" w:history="1"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บทคัดย่อ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_Toc224741230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ง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05E246A2" w14:textId="4BCFEFEF" w:rsidR="004A7854" w:rsidRPr="0070380E" w:rsidRDefault="004A7854" w:rsidP="00926FBE">
          <w:pPr>
            <w:pStyle w:val="11"/>
            <w:tabs>
              <w:tab w:val="right" w:pos="8296"/>
            </w:tabs>
            <w:spacing w:after="0" w:line="240" w:lineRule="auto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31" w:history="1"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สารบัญ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_Toc224741231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จ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54BC596A" w14:textId="10B169D4" w:rsidR="004A7854" w:rsidRPr="0070380E" w:rsidRDefault="004A7854" w:rsidP="00926FBE">
          <w:pPr>
            <w:pStyle w:val="11"/>
            <w:tabs>
              <w:tab w:val="right" w:pos="8296"/>
            </w:tabs>
            <w:spacing w:after="0" w:line="240" w:lineRule="auto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32" w:history="1"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สารบัญตาราง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_Toc224741232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ช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58BF29EC" w14:textId="01F0478E" w:rsidR="004A7854" w:rsidRPr="0070380E" w:rsidRDefault="004A7854" w:rsidP="00926FBE">
          <w:pPr>
            <w:pStyle w:val="11"/>
            <w:tabs>
              <w:tab w:val="right" w:pos="8296"/>
            </w:tabs>
            <w:spacing w:after="0" w:line="240" w:lineRule="auto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33" w:history="1"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สารบัญภาพ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_Toc224741233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ซ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38B82A96" w14:textId="63FB99A5" w:rsidR="004A7854" w:rsidRPr="0070380E" w:rsidRDefault="004A7854" w:rsidP="00926FBE">
          <w:pPr>
            <w:pStyle w:val="11"/>
            <w:tabs>
              <w:tab w:val="right" w:pos="8296"/>
            </w:tabs>
            <w:spacing w:after="0" w:line="240" w:lineRule="auto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34" w:history="1"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บทที่ 1  บทนำ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_Toc224741234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1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0C468CE5" w14:textId="490D5DC5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35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>1.1</w:t>
            </w:r>
            <w:r w:rsidR="0070380E" w:rsidRPr="0070380E">
              <w:rPr>
                <w:rStyle w:val="afc"/>
                <w:rFonts w:cs="TH SarabunPSK" w:hint="cs"/>
                <w:noProof/>
                <w:szCs w:val="32"/>
                <w:cs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ความเป็นมาและความสำคัญของโครงงาน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_Toc224741235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1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0997DCD9" w14:textId="5FC1EF74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36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>1.2</w:t>
            </w:r>
            <w:r w:rsidR="0070380E" w:rsidRPr="0070380E">
              <w:rPr>
                <w:rFonts w:eastAsiaTheme="minorEastAsia" w:cs="TH SarabunPSK" w:hint="cs"/>
                <w:noProof/>
                <w:kern w:val="2"/>
                <w:szCs w:val="32"/>
                <w:cs/>
                <w14:ligatures w14:val="standardContextual"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วัตถุประสงค์ของโครงงาน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_Toc224741236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2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22003864" w14:textId="1F9645A2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37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>1.3</w:t>
            </w:r>
            <w:r w:rsidR="0070380E" w:rsidRPr="0070380E">
              <w:rPr>
                <w:rFonts w:eastAsiaTheme="minorEastAsia" w:cs="TH SarabunPSK" w:hint="cs"/>
                <w:noProof/>
                <w:kern w:val="2"/>
                <w:szCs w:val="32"/>
                <w:cs/>
                <w14:ligatures w14:val="standardContextual"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ขอบเขตของโครงงาน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_Toc224741237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2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7D8019B5" w14:textId="3134BD4A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38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>1.4</w:t>
            </w:r>
            <w:r w:rsidR="0070380E" w:rsidRPr="0070380E">
              <w:rPr>
                <w:rFonts w:eastAsiaTheme="minorEastAsia" w:cs="TH SarabunPSK" w:hint="cs"/>
                <w:noProof/>
                <w:kern w:val="2"/>
                <w:szCs w:val="32"/>
                <w:cs/>
                <w14:ligatures w14:val="standardContextual"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เครื่องมือที่ใช้ในการพัฒนาโครงงาน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_Toc224741238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3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36673C9A" w14:textId="10BA95F1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39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>1.5</w:t>
            </w:r>
            <w:r w:rsidR="0070380E" w:rsidRPr="0070380E">
              <w:rPr>
                <w:rFonts w:eastAsiaTheme="minorEastAsia" w:cs="TH SarabunPSK" w:hint="cs"/>
                <w:noProof/>
                <w:kern w:val="2"/>
                <w:szCs w:val="32"/>
                <w:cs/>
                <w14:ligatures w14:val="standardContextual"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ขั้นตอนการดำเนินโครงงาน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_Toc224741239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3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318C9F90" w14:textId="47AECF75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40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>1.6</w:t>
            </w:r>
            <w:r w:rsidR="0070380E" w:rsidRPr="0070380E">
              <w:rPr>
                <w:rFonts w:eastAsiaTheme="minorEastAsia" w:cs="TH SarabunPSK" w:hint="cs"/>
                <w:noProof/>
                <w:kern w:val="2"/>
                <w:szCs w:val="32"/>
                <w:cs/>
                <w14:ligatures w14:val="standardContextual"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ประโยชน์ที่(คาดว่าจะ)ได้รับ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_Toc224741240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4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7AD212F4" w14:textId="0A6ECC97" w:rsidR="004A7854" w:rsidRPr="0070380E" w:rsidRDefault="004A7854" w:rsidP="00926FBE">
          <w:pPr>
            <w:pStyle w:val="11"/>
            <w:tabs>
              <w:tab w:val="right" w:pos="8296"/>
            </w:tabs>
            <w:spacing w:after="0" w:line="240" w:lineRule="auto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41" w:history="1"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บทที่ 2  ทฤษฎีและงานวิจัยที่เกี่ยวข้อง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_Toc224741241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5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682E0AF5" w14:textId="3FC8E262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42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>2.1</w:t>
            </w:r>
            <w:r w:rsidR="0070380E" w:rsidRPr="0070380E">
              <w:rPr>
                <w:rFonts w:eastAsiaTheme="minorEastAsia" w:cs="TH SarabunPSK" w:hint="cs"/>
                <w:noProof/>
                <w:kern w:val="2"/>
                <w:szCs w:val="32"/>
                <w:cs/>
                <w14:ligatures w14:val="standardContextual"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ข้อมูลสถานการณ์น้ำในอ่างเก็บน้ำขนาดใหญ่และเกณฑ์ระดับความเสี่ยง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_Toc224741242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5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49673DA2" w14:textId="0ABA86BA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43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>2.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2</w:t>
            </w:r>
            <w:r w:rsidR="0070380E" w:rsidRPr="0070380E">
              <w:rPr>
                <w:rFonts w:eastAsiaTheme="minorEastAsia" w:cs="TH SarabunPSK" w:hint="cs"/>
                <w:noProof/>
                <w:kern w:val="2"/>
                <w:szCs w:val="32"/>
                <w:cs/>
                <w14:ligatures w14:val="standardContextual"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วิธีการเลือกแอตทริบิวต์หรือฟีเจอร์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_Toc224741243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8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18B44785" w14:textId="1C945D4A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44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>2.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3</w:t>
            </w:r>
            <w:r w:rsidR="0070380E" w:rsidRPr="0070380E">
              <w:rPr>
                <w:rFonts w:eastAsiaTheme="minorEastAsia" w:cs="TH SarabunPSK" w:hint="cs"/>
                <w:noProof/>
                <w:kern w:val="2"/>
                <w:szCs w:val="32"/>
                <w:cs/>
                <w14:ligatures w14:val="standardContextual"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อัลกอริทึมการเรียนรู้ของเครื่อง (</w:t>
            </w:r>
            <w:r w:rsidRPr="0070380E">
              <w:rPr>
                <w:rStyle w:val="afc"/>
                <w:rFonts w:cs="TH SarabunPSK" w:hint="cs"/>
                <w:noProof/>
                <w:szCs w:val="32"/>
              </w:rPr>
              <w:t>Machine Learning Algorithms)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_Toc224741244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9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572880B9" w14:textId="587EEF78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45" w:history="1"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2.4</w:t>
            </w:r>
            <w:r w:rsidR="0070380E" w:rsidRPr="0070380E">
              <w:rPr>
                <w:rFonts w:eastAsiaTheme="minorEastAsia" w:cs="TH SarabunPSK" w:hint="cs"/>
                <w:noProof/>
                <w:kern w:val="2"/>
                <w:szCs w:val="32"/>
                <w:cs/>
                <w14:ligatures w14:val="standardContextual"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การประเมินประสิทธิภาพของแบบจำลอง (</w:t>
            </w:r>
            <w:r w:rsidRPr="0070380E">
              <w:rPr>
                <w:rStyle w:val="afc"/>
                <w:rFonts w:cs="TH SarabunPSK" w:hint="cs"/>
                <w:noProof/>
                <w:szCs w:val="32"/>
              </w:rPr>
              <w:t>Model Evaluation)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_Toc224741245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10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47DF1704" w14:textId="0F08309A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46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>2.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5</w:t>
            </w:r>
            <w:r w:rsidR="0070380E" w:rsidRPr="0070380E">
              <w:rPr>
                <w:rFonts w:eastAsiaTheme="minorEastAsia" w:cs="TH SarabunPSK" w:hint="cs"/>
                <w:noProof/>
                <w:kern w:val="2"/>
                <w:szCs w:val="32"/>
                <w:cs/>
                <w14:ligatures w14:val="standardContextual"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งานวิจัยที่เกี่ยวข้อง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_Toc224741246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11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5482DE2D" w14:textId="4521E0AA" w:rsidR="004A7854" w:rsidRPr="0070380E" w:rsidRDefault="004A7854" w:rsidP="00926FBE">
          <w:pPr>
            <w:pStyle w:val="11"/>
            <w:tabs>
              <w:tab w:val="right" w:pos="8296"/>
            </w:tabs>
            <w:spacing w:after="0" w:line="240" w:lineRule="auto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47" w:history="1"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บทที่ 3  วิธีการดำเนินงาน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_Toc224741247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14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3B924980" w14:textId="70899023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48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>3.1</w:t>
            </w:r>
            <w:r w:rsidR="0070380E" w:rsidRPr="0070380E">
              <w:rPr>
                <w:rFonts w:eastAsiaTheme="minorEastAsia" w:cs="TH SarabunPSK" w:hint="cs"/>
                <w:noProof/>
                <w:kern w:val="2"/>
                <w:szCs w:val="32"/>
                <w:cs/>
                <w14:ligatures w14:val="standardContextual"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การวิเคราะห์ระบบ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_Toc224741248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14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761A9594" w14:textId="7CD03328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49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>3.2</w:t>
            </w:r>
            <w:r w:rsidR="0070380E" w:rsidRPr="0070380E">
              <w:rPr>
                <w:rFonts w:eastAsiaTheme="minorEastAsia" w:cs="TH SarabunPSK" w:hint="cs"/>
                <w:noProof/>
                <w:kern w:val="2"/>
                <w:szCs w:val="32"/>
                <w:cs/>
                <w14:ligatures w14:val="standardContextual"/>
              </w:rPr>
              <w:t xml:space="preserve">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การออกแบบระบบ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_Toc224741249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16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74E9460C" w14:textId="5A479072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50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 xml:space="preserve">3.3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การสร้างโมเดล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_Toc224741250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25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34314128" w14:textId="067D5CA1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51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 xml:space="preserve">3.4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การพัฒนาระบบ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_Toc224741251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27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609D6CAD" w14:textId="12573F98" w:rsidR="004A7854" w:rsidRPr="0070380E" w:rsidRDefault="004A7854" w:rsidP="00926FBE">
          <w:pPr>
            <w:pStyle w:val="21"/>
            <w:spacing w:after="0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52" w:history="1">
            <w:r w:rsidRPr="0070380E">
              <w:rPr>
                <w:rStyle w:val="afc"/>
                <w:rFonts w:cs="TH SarabunPSK" w:hint="cs"/>
                <w:noProof/>
                <w:szCs w:val="32"/>
              </w:rPr>
              <w:t xml:space="preserve">3.5 </w:t>
            </w:r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การทดสอบและประเมินผลระบบ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_Toc224741252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28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125F1E30" w14:textId="6C2BEF6A" w:rsidR="004A7854" w:rsidRPr="0070380E" w:rsidRDefault="004A7854" w:rsidP="00926FBE">
          <w:pPr>
            <w:pStyle w:val="11"/>
            <w:tabs>
              <w:tab w:val="right" w:pos="8296"/>
            </w:tabs>
            <w:spacing w:after="0" w:line="240" w:lineRule="auto"/>
            <w:rPr>
              <w:rFonts w:eastAsiaTheme="minorEastAsia" w:cs="TH SarabunPSK"/>
              <w:noProof/>
              <w:kern w:val="2"/>
              <w:szCs w:val="32"/>
              <w14:ligatures w14:val="standardContextual"/>
            </w:rPr>
          </w:pPr>
          <w:hyperlink w:anchor="_Toc224741253" w:history="1">
            <w:r w:rsidRPr="0070380E">
              <w:rPr>
                <w:rStyle w:val="afc"/>
                <w:rFonts w:cs="TH SarabunPSK" w:hint="cs"/>
                <w:noProof/>
                <w:szCs w:val="32"/>
                <w:cs/>
              </w:rPr>
              <w:t>บรรณานุกรม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tab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instrText xml:space="preserve"> PAGEREF _Toc224741253 \h </w:instrText>
            </w:r>
            <w:r w:rsidRPr="0070380E">
              <w:rPr>
                <w:rFonts w:cs="TH SarabunPSK" w:hint="cs"/>
                <w:noProof/>
                <w:webHidden/>
                <w:szCs w:val="32"/>
              </w:rPr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70380E">
              <w:rPr>
                <w:rFonts w:cs="TH SarabunPSK" w:hint="cs"/>
                <w:noProof/>
                <w:webHidden/>
                <w:szCs w:val="32"/>
                <w:cs/>
              </w:rPr>
              <w:t>29</w:t>
            </w:r>
            <w:r w:rsidRPr="0070380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3DEB433E" w14:textId="6615DC25" w:rsidR="008D6014" w:rsidRDefault="00832A03" w:rsidP="0070380E">
          <w:pPr>
            <w:pStyle w:val="21"/>
            <w:rPr>
              <w:noProof/>
            </w:rPr>
          </w:pPr>
          <w:r w:rsidRPr="0070380E">
            <w:rPr>
              <w:rFonts w:cs="TH SarabunPSK" w:hint="cs"/>
              <w:noProof/>
              <w:szCs w:val="32"/>
            </w:rPr>
            <w:fldChar w:fldCharType="end"/>
          </w:r>
        </w:p>
      </w:sdtContent>
    </w:sdt>
    <w:p w14:paraId="057F8781" w14:textId="36389449" w:rsidR="00B12BC1" w:rsidRDefault="00B12BC1" w:rsidP="008D6014">
      <w:pPr>
        <w:tabs>
          <w:tab w:val="left" w:pos="720"/>
          <w:tab w:val="right" w:pos="9360"/>
        </w:tabs>
        <w:spacing w:line="240" w:lineRule="auto"/>
        <w:rPr>
          <w:cs/>
        </w:rPr>
      </w:pPr>
    </w:p>
    <w:p w14:paraId="339D873E" w14:textId="77777777" w:rsidR="00B12BC1" w:rsidRDefault="00B12BC1">
      <w:pPr>
        <w:spacing w:after="160"/>
        <w:rPr>
          <w:cs/>
        </w:rPr>
      </w:pPr>
      <w:r>
        <w:rPr>
          <w:cs/>
        </w:rPr>
        <w:br w:type="page"/>
      </w:r>
    </w:p>
    <w:p w14:paraId="44106968" w14:textId="481FFEB9" w:rsidR="00B12BC1" w:rsidRDefault="00B12BC1" w:rsidP="00B12BC1">
      <w:pPr>
        <w:pStyle w:val="1"/>
      </w:pPr>
      <w:bookmarkStart w:id="3" w:name="_Toc224741232"/>
      <w:r w:rsidRPr="00575960">
        <w:rPr>
          <w:rFonts w:hint="cs"/>
          <w:cs/>
        </w:rPr>
        <w:lastRenderedPageBreak/>
        <w:t>สารบัญ</w:t>
      </w:r>
      <w:r>
        <w:rPr>
          <w:rFonts w:hint="cs"/>
          <w:cs/>
        </w:rPr>
        <w:t>ตาราง</w:t>
      </w:r>
      <w:bookmarkEnd w:id="3"/>
    </w:p>
    <w:p w14:paraId="37F29F47" w14:textId="77777777" w:rsidR="00B12BC1" w:rsidRPr="00B12BC1" w:rsidRDefault="00B12BC1" w:rsidP="00B12BC1"/>
    <w:p w14:paraId="695ABF72" w14:textId="0E83294A" w:rsidR="00B12BC1" w:rsidRDefault="00DF12A2" w:rsidP="00B12BC1">
      <w:pPr>
        <w:tabs>
          <w:tab w:val="right" w:pos="8280"/>
        </w:tabs>
        <w:spacing w:line="240" w:lineRule="auto"/>
        <w:rPr>
          <w:b/>
          <w:bCs/>
        </w:rPr>
      </w:pPr>
      <w:r>
        <w:rPr>
          <w:rFonts w:hint="cs"/>
          <w:b/>
          <w:bCs/>
          <w:cs/>
        </w:rPr>
        <w:t>ตาราง</w:t>
      </w:r>
      <w:r w:rsidR="00B12BC1">
        <w:rPr>
          <w:rFonts w:hint="cs"/>
          <w:b/>
          <w:bCs/>
          <w:cs/>
        </w:rPr>
        <w:t>ที่</w:t>
      </w:r>
      <w:r w:rsidR="00B12BC1">
        <w:rPr>
          <w:b/>
          <w:bCs/>
          <w:cs/>
        </w:rPr>
        <w:tab/>
      </w:r>
      <w:r w:rsidR="00B12BC1" w:rsidRPr="00257575">
        <w:rPr>
          <w:rFonts w:hint="cs"/>
          <w:b/>
          <w:bCs/>
          <w:cs/>
        </w:rPr>
        <w:t>หน้า</w:t>
      </w:r>
    </w:p>
    <w:p w14:paraId="596F6030" w14:textId="14928DEA" w:rsidR="00B12BC1" w:rsidRPr="004C526C" w:rsidRDefault="00DF12A2" w:rsidP="00B12BC1">
      <w:pPr>
        <w:tabs>
          <w:tab w:val="left" w:pos="540"/>
          <w:tab w:val="right" w:pos="9360"/>
        </w:tabs>
        <w:spacing w:line="240" w:lineRule="auto"/>
      </w:pPr>
      <w:r>
        <w:rPr>
          <w:rFonts w:hint="cs"/>
          <w:cs/>
        </w:rPr>
        <w:t>2</w:t>
      </w:r>
      <w:r w:rsidR="00B12BC1" w:rsidRPr="004C526C">
        <w:rPr>
          <w:cs/>
        </w:rPr>
        <w:t>.1</w:t>
      </w:r>
      <w:r>
        <w:rPr>
          <w:cs/>
        </w:rPr>
        <w:tab/>
        <w:t>เกณฑ์การประเมินระดับความเสี่ยงของสถานการณ์น้ำในอ่างเก็บน้ำ</w:t>
      </w:r>
      <w:r w:rsidR="00B12BC1" w:rsidRPr="004C526C">
        <w:rPr>
          <w:cs/>
        </w:rPr>
        <w:tab/>
      </w:r>
      <w:r>
        <w:rPr>
          <w:rFonts w:hint="cs"/>
          <w:cs/>
        </w:rPr>
        <w:t>6</w:t>
      </w:r>
    </w:p>
    <w:p w14:paraId="014B062D" w14:textId="155ED629" w:rsidR="008D6014" w:rsidRPr="00B12BC1" w:rsidRDefault="000147EF" w:rsidP="008D6014">
      <w:pPr>
        <w:tabs>
          <w:tab w:val="left" w:pos="720"/>
          <w:tab w:val="right" w:pos="9360"/>
        </w:tabs>
        <w:spacing w:line="240" w:lineRule="auto"/>
      </w:pPr>
      <w:r w:rsidRPr="000147EF">
        <w:rPr>
          <w:cs/>
        </w:rPr>
        <w:t>ก.</w:t>
      </w:r>
      <w:r w:rsidRPr="000147EF">
        <w:t xml:space="preserve">1 </w:t>
      </w:r>
      <w:r w:rsidRPr="000147EF">
        <w:rPr>
          <w:cs/>
        </w:rPr>
        <w:t>อธิบายรายละเอียดแอ</w:t>
      </w:r>
      <w:proofErr w:type="spellStart"/>
      <w:r w:rsidRPr="000147EF">
        <w:rPr>
          <w:cs/>
        </w:rPr>
        <w:t>ตท</w:t>
      </w:r>
      <w:proofErr w:type="spellEnd"/>
      <w:r w:rsidRPr="000147EF">
        <w:rPr>
          <w:cs/>
        </w:rPr>
        <w:t>ริบิว</w:t>
      </w:r>
      <w:proofErr w:type="spellStart"/>
      <w:r w:rsidRPr="000147EF">
        <w:rPr>
          <w:cs/>
        </w:rPr>
        <w:t>ต์</w:t>
      </w:r>
      <w:proofErr w:type="spellEnd"/>
      <w:r w:rsidRPr="000147EF">
        <w:rPr>
          <w:cs/>
        </w:rPr>
        <w:t xml:space="preserve">ข้อมูลจาก </w:t>
      </w:r>
      <w:r w:rsidRPr="000147EF">
        <w:t xml:space="preserve">API </w:t>
      </w:r>
      <w:r w:rsidRPr="000147EF">
        <w:rPr>
          <w:cs/>
        </w:rPr>
        <w:t>ของกรมชลประทาน</w:t>
      </w:r>
      <w:r w:rsidRPr="004C526C">
        <w:rPr>
          <w:cs/>
        </w:rPr>
        <w:tab/>
      </w:r>
      <w:r w:rsidR="00C6048F">
        <w:t>35</w:t>
      </w:r>
    </w:p>
    <w:p w14:paraId="087E1B83" w14:textId="77777777" w:rsidR="008D6014" w:rsidRDefault="008D6014" w:rsidP="008D6014">
      <w:pPr>
        <w:tabs>
          <w:tab w:val="left" w:pos="720"/>
          <w:tab w:val="right" w:pos="9360"/>
        </w:tabs>
        <w:spacing w:line="240" w:lineRule="auto"/>
      </w:pPr>
      <w:r>
        <w:br w:type="page"/>
      </w:r>
    </w:p>
    <w:p w14:paraId="12DA8AB6" w14:textId="77777777" w:rsidR="008D6014" w:rsidRPr="00575960" w:rsidRDefault="008D6014" w:rsidP="00F77B8A">
      <w:pPr>
        <w:pStyle w:val="1"/>
        <w:rPr>
          <w:cs/>
        </w:rPr>
      </w:pPr>
      <w:bookmarkStart w:id="4" w:name="_Toc224741233"/>
      <w:r w:rsidRPr="00575960">
        <w:rPr>
          <w:rFonts w:hint="cs"/>
          <w:cs/>
        </w:rPr>
        <w:lastRenderedPageBreak/>
        <w:t>สารบัญภาพ</w:t>
      </w:r>
      <w:bookmarkEnd w:id="4"/>
    </w:p>
    <w:p w14:paraId="6508155F" w14:textId="77777777" w:rsidR="008D6014" w:rsidRPr="00257575" w:rsidRDefault="008D6014" w:rsidP="008D6014">
      <w:pPr>
        <w:spacing w:line="240" w:lineRule="auto"/>
        <w:jc w:val="center"/>
      </w:pPr>
    </w:p>
    <w:p w14:paraId="0228D2A1" w14:textId="77777777" w:rsidR="008D6014" w:rsidRDefault="008D6014" w:rsidP="008D6014">
      <w:pPr>
        <w:tabs>
          <w:tab w:val="right" w:pos="8280"/>
        </w:tabs>
        <w:spacing w:line="240" w:lineRule="auto"/>
        <w:rPr>
          <w:b/>
          <w:bCs/>
        </w:rPr>
      </w:pPr>
      <w:r>
        <w:rPr>
          <w:rFonts w:hint="cs"/>
          <w:b/>
          <w:bCs/>
          <w:cs/>
        </w:rPr>
        <w:t>ภาพที่</w:t>
      </w:r>
      <w:r>
        <w:rPr>
          <w:b/>
          <w:bCs/>
          <w:cs/>
        </w:rPr>
        <w:tab/>
      </w:r>
      <w:r w:rsidRPr="00257575">
        <w:rPr>
          <w:rFonts w:hint="cs"/>
          <w:b/>
          <w:bCs/>
          <w:cs/>
        </w:rPr>
        <w:t>หน้า</w:t>
      </w:r>
    </w:p>
    <w:p w14:paraId="6CBAC992" w14:textId="223C275F" w:rsidR="008D6014" w:rsidRPr="004C526C" w:rsidRDefault="008D6014" w:rsidP="008D6014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3.1</w:t>
      </w:r>
      <w:r w:rsidRPr="004C526C">
        <w:rPr>
          <w:cs/>
        </w:rPr>
        <w:tab/>
      </w:r>
      <w:r w:rsidR="00294A18">
        <w:rPr>
          <w:rFonts w:hint="cs"/>
          <w:cs/>
        </w:rPr>
        <w:t>สถาปัตยกรรมระบบ</w:t>
      </w:r>
      <w:r w:rsidRPr="004C526C">
        <w:rPr>
          <w:cs/>
        </w:rPr>
        <w:tab/>
      </w:r>
      <w:r w:rsidR="00294A18">
        <w:t>1</w:t>
      </w:r>
      <w:r w:rsidR="00DF12A2">
        <w:rPr>
          <w:rFonts w:hint="cs"/>
          <w:cs/>
        </w:rPr>
        <w:t>7</w:t>
      </w:r>
    </w:p>
    <w:p w14:paraId="54D3E065" w14:textId="5932CE49" w:rsidR="008D6014" w:rsidRPr="004C526C" w:rsidRDefault="008D6014" w:rsidP="008D6014">
      <w:pPr>
        <w:tabs>
          <w:tab w:val="left" w:pos="540"/>
          <w:tab w:val="right" w:pos="9360"/>
        </w:tabs>
        <w:spacing w:line="240" w:lineRule="auto"/>
      </w:pPr>
      <w:r w:rsidRPr="004C526C">
        <w:rPr>
          <w:cs/>
        </w:rPr>
        <w:t>3.2</w:t>
      </w:r>
      <w:r w:rsidRPr="004C526C">
        <w:rPr>
          <w:cs/>
        </w:rPr>
        <w:tab/>
      </w:r>
      <w:r w:rsidR="00294A18">
        <w:rPr>
          <w:cs/>
        </w:rPr>
        <w:t>แผนภาพความสัมพันธ์ของฐานข้อมูล</w:t>
      </w:r>
      <w:r w:rsidRPr="004C526C">
        <w:rPr>
          <w:cs/>
        </w:rPr>
        <w:tab/>
      </w:r>
      <w:r w:rsidR="00294A18">
        <w:rPr>
          <w:rFonts w:hint="cs"/>
          <w:cs/>
        </w:rPr>
        <w:t>1</w:t>
      </w:r>
      <w:r w:rsidR="00DF12A2">
        <w:rPr>
          <w:rFonts w:hint="cs"/>
          <w:cs/>
        </w:rPr>
        <w:t>9</w:t>
      </w:r>
    </w:p>
    <w:p w14:paraId="5800EABC" w14:textId="77EAFC62" w:rsidR="008D6014" w:rsidRDefault="00686A83" w:rsidP="00686A83">
      <w:pPr>
        <w:tabs>
          <w:tab w:val="left" w:pos="540"/>
          <w:tab w:val="right" w:pos="9360"/>
        </w:tabs>
        <w:spacing w:line="240" w:lineRule="auto"/>
      </w:pPr>
      <w:r>
        <w:rPr>
          <w:rFonts w:hint="cs"/>
          <w:cs/>
        </w:rPr>
        <w:t>3</w:t>
      </w:r>
      <w:r w:rsidR="008D6014" w:rsidRPr="004C526C">
        <w:rPr>
          <w:cs/>
        </w:rPr>
        <w:t>.</w:t>
      </w:r>
      <w:r>
        <w:rPr>
          <w:rFonts w:hint="cs"/>
          <w:cs/>
        </w:rPr>
        <w:t>3</w:t>
      </w:r>
      <w:r w:rsidR="008D6014" w:rsidRPr="004C526C">
        <w:rPr>
          <w:cs/>
        </w:rPr>
        <w:tab/>
      </w:r>
      <w:r w:rsidR="00DF12A2" w:rsidRPr="006B7C59">
        <w:rPr>
          <w:cs/>
        </w:rPr>
        <w:t>การออกแบบส่วนติดต่อผู้ใช้หน้าจอแสดงผลสำหรับประชาชนทั่วไป</w:t>
      </w:r>
      <w:r w:rsidR="008D6014" w:rsidRPr="004C526C">
        <w:rPr>
          <w:cs/>
        </w:rPr>
        <w:tab/>
      </w:r>
      <w:r w:rsidR="00DF12A2">
        <w:rPr>
          <w:rFonts w:hint="cs"/>
          <w:cs/>
        </w:rPr>
        <w:t>22</w:t>
      </w:r>
    </w:p>
    <w:p w14:paraId="2C312527" w14:textId="4A26D594" w:rsidR="004958BD" w:rsidRPr="00DF12A2" w:rsidRDefault="00DF12A2" w:rsidP="00DF12A2">
      <w:pPr>
        <w:tabs>
          <w:tab w:val="left" w:pos="540"/>
          <w:tab w:val="right" w:pos="9360"/>
        </w:tabs>
        <w:spacing w:line="240" w:lineRule="auto"/>
        <w:rPr>
          <w:cs/>
        </w:rPr>
      </w:pPr>
      <w:r>
        <w:rPr>
          <w:rFonts w:hint="cs"/>
          <w:cs/>
        </w:rPr>
        <w:t>3</w:t>
      </w:r>
      <w:r w:rsidRPr="004C526C">
        <w:rPr>
          <w:cs/>
        </w:rPr>
        <w:t>.</w:t>
      </w:r>
      <w:r>
        <w:rPr>
          <w:rFonts w:hint="cs"/>
          <w:cs/>
        </w:rPr>
        <w:t>4</w:t>
      </w:r>
      <w:r w:rsidRPr="004C526C">
        <w:rPr>
          <w:cs/>
        </w:rPr>
        <w:tab/>
      </w:r>
      <w:r w:rsidRPr="006B7C59">
        <w:rPr>
          <w:cs/>
        </w:rPr>
        <w:t>การออกแบบส่วนติดต่อผู้ใช้หน้าจอแสดงผลสำหรับเจ้าหน้าที่</w:t>
      </w:r>
      <w:r w:rsidRPr="004C526C">
        <w:rPr>
          <w:cs/>
        </w:rPr>
        <w:tab/>
      </w:r>
      <w:r>
        <w:rPr>
          <w:rFonts w:hint="cs"/>
          <w:cs/>
        </w:rPr>
        <w:t>23</w:t>
      </w:r>
      <w:r w:rsidR="004958BD">
        <w:rPr>
          <w:cs/>
        </w:rPr>
        <w:br w:type="page"/>
      </w:r>
    </w:p>
    <w:p w14:paraId="34E7E07B" w14:textId="77777777" w:rsidR="004958BD" w:rsidRDefault="004958BD" w:rsidP="00F77B8A">
      <w:pPr>
        <w:pStyle w:val="1"/>
        <w:rPr>
          <w:cs/>
        </w:rPr>
        <w:sectPr w:rsidR="004958BD" w:rsidSect="005476C6">
          <w:headerReference w:type="default" r:id="rId12"/>
          <w:pgSz w:w="11906" w:h="16838"/>
          <w:pgMar w:top="2160" w:right="1440" w:bottom="1440" w:left="2160" w:header="1296" w:footer="720" w:gutter="0"/>
          <w:pgNumType w:fmt="thaiLetters" w:start="3"/>
          <w:cols w:space="708"/>
          <w:docGrid w:linePitch="360"/>
        </w:sectPr>
      </w:pPr>
    </w:p>
    <w:p w14:paraId="551D81C6" w14:textId="4CBA6D35" w:rsidR="00B12BC1" w:rsidRPr="001C06FC" w:rsidRDefault="00B12BC1" w:rsidP="00F77B8A">
      <w:pPr>
        <w:pStyle w:val="1"/>
      </w:pPr>
      <w:bookmarkStart w:id="5" w:name="_Toc224741234"/>
      <w:r w:rsidRPr="001C06FC">
        <w:rPr>
          <w:rFonts w:hint="cs"/>
          <w:cs/>
        </w:rPr>
        <w:lastRenderedPageBreak/>
        <w:t>บทที่ 1</w:t>
      </w:r>
      <w:r>
        <w:rPr>
          <w:cs/>
        </w:rPr>
        <w:br/>
      </w:r>
      <w:r>
        <w:rPr>
          <w:cs/>
        </w:rPr>
        <w:br/>
      </w:r>
      <w:r w:rsidRPr="001C06FC">
        <w:rPr>
          <w:rFonts w:hint="cs"/>
          <w:cs/>
        </w:rPr>
        <w:t>บทนำ</w:t>
      </w:r>
      <w:bookmarkEnd w:id="5"/>
    </w:p>
    <w:p w14:paraId="68086204" w14:textId="77777777" w:rsidR="00B12BC1" w:rsidRPr="001C06FC" w:rsidRDefault="00B12BC1" w:rsidP="008D6014">
      <w:pPr>
        <w:spacing w:line="240" w:lineRule="auto"/>
      </w:pPr>
    </w:p>
    <w:p w14:paraId="24A53289" w14:textId="77777777" w:rsidR="00B12BC1" w:rsidRDefault="00B12BC1" w:rsidP="00B12BC1">
      <w:pPr>
        <w:pStyle w:val="2"/>
        <w:numPr>
          <w:ilvl w:val="1"/>
          <w:numId w:val="8"/>
        </w:numPr>
      </w:pPr>
      <w:bookmarkStart w:id="6" w:name="_Toc224741235"/>
      <w:r w:rsidRPr="003B1C9A">
        <w:rPr>
          <w:cs/>
        </w:rPr>
        <w:t>ความเป็นมาและความสำคัญของโครงงาน</w:t>
      </w:r>
      <w:bookmarkEnd w:id="6"/>
    </w:p>
    <w:p w14:paraId="709067A4" w14:textId="23A8709D" w:rsidR="00B12BC1" w:rsidRPr="00AC0DE1" w:rsidRDefault="00B12BC1" w:rsidP="00926FBE">
      <w:pPr>
        <w:pStyle w:val="3"/>
      </w:pPr>
      <w:r w:rsidRPr="00C656D1">
        <w:rPr>
          <w:cs/>
        </w:rPr>
        <w:t>ประเทศไทยพึ่งพาอ่างเก็บน้ำขนาดใหญ่เป็นแหล่งน้ำหลักของประเทศ ทั้งเพื่อการเกษตร การอุปโภคบริโภค การผลิตกระแสไฟฟ้า และการป้องกันอุทกภัย โดยกรมชลประทานเป็นหน่วยงานหลักที่รับผิดชอบอ่างเก็บน้ำขนาดใหญ่จำนวน 35 แห่ง</w:t>
      </w:r>
      <w:r>
        <w:rPr>
          <w:rFonts w:hint="cs"/>
          <w:cs/>
        </w:rPr>
        <w:t xml:space="preserve"> </w:t>
      </w:r>
      <w:r w:rsidRPr="00AC0DE1">
        <w:fldChar w:fldCharType="begin"/>
      </w:r>
      <w:r w:rsidRPr="00AC0DE1">
        <w:instrText xml:space="preserve"> ADDIN ZOTERO_ITEM CSL_CITATION {"citationID":"b9YnEBPm","properties":{"formattedCitation":"(\\uc0\\u3585{}\\uc0\\u3619{}\\uc0\\u3617{}\\uc0\\u3594{}\\uc0\\u3621{}\\uc0\\u3611{}\\uc0\\u3619{}\\uc0\\u3632{}\\uc0\\u3607{}\\uc0\\u3634{}\\uc0\\u3609{}, 2568)","plainCitation":"(</w:instrText>
      </w:r>
      <w:r w:rsidRPr="00AC0DE1">
        <w:rPr>
          <w:cs/>
        </w:rPr>
        <w:instrText>กรมชลประทาน</w:instrText>
      </w:r>
      <w:r w:rsidRPr="00AC0DE1">
        <w:instrText>, 2568)","noteIndex":0},"citationItems":[{"id":16,"uris":["http://zotero.org/users/local/9d3pjkvM/items/GPK6MARY"],"itemData":{"id":16,"type":"webpage","title":"</w:instrText>
      </w:r>
      <w:r w:rsidRPr="00AC0DE1">
        <w:rPr>
          <w:cs/>
        </w:rPr>
        <w:instrText>ระบบฐานข้อมูลน้ำในอ่างเก็บน้ำ"</w:instrText>
      </w:r>
      <w:r w:rsidRPr="00AC0DE1">
        <w:instrText>,"URL":"https://app.rid.go.th/reservoir/rsvmiddle","author":[{"family":"</w:instrText>
      </w:r>
      <w:r w:rsidRPr="00AC0DE1">
        <w:rPr>
          <w:cs/>
        </w:rPr>
        <w:instrText>กรมชลประทาน"</w:instrText>
      </w:r>
      <w:r w:rsidRPr="00AC0DE1">
        <w:instrText xml:space="preserve">,"given":""}],"accessed":{"date-parts":[["2025",12,13]]},"issued":{"date-parts":[["2568"]]}}}],"schema":"https://github.com/citation-style-language/schema/raw/master/csl-citation.json"} </w:instrText>
      </w:r>
      <w:r w:rsidRPr="00AC0DE1">
        <w:fldChar w:fldCharType="separate"/>
      </w:r>
      <w:r w:rsidRPr="00AC0DE1">
        <w:t>(</w:t>
      </w:r>
      <w:r w:rsidRPr="00AC0DE1">
        <w:rPr>
          <w:cs/>
        </w:rPr>
        <w:t>กรมชลประทาน</w:t>
      </w:r>
      <w:r w:rsidRPr="00AC0DE1">
        <w:t>, 2568)</w:t>
      </w:r>
      <w:r w:rsidRPr="00AC0DE1">
        <w:fldChar w:fldCharType="end"/>
      </w:r>
      <w:r w:rsidRPr="00AC0DE1">
        <w:rPr>
          <w:rFonts w:hint="cs"/>
          <w:cs/>
        </w:rPr>
        <w:t xml:space="preserve"> </w:t>
      </w:r>
      <w:r w:rsidRPr="00AD558C">
        <w:rPr>
          <w:cs/>
        </w:rPr>
        <w:t>ซึ่งถือเป็นโครงสร้างพื้นฐานด้านทรัพยากรน้ำที่มีความสำคัญอย่างยิ่ง ในช่วงสิบปีที่ผ่านมา ประเทศไทยประสบปัญหาน้ำท่วมจากกรณีน้ำล้นอ่างเก็บน้ำ เช่น ปี พ.ศ. 2554 และช่วงปี พ.ศ. 2564–2565 รวมถึงภัยแล้งรุนแรงในช่วงปี พ.ศ. 2558–2559 และ พ.ศ. 2562–2563 ส่งผลให้เกิดความเสียหายทางเศรษฐกิจและสังคมในวงกว้าง</w:t>
      </w:r>
      <w:r w:rsidRPr="00AC0DE1">
        <w:rPr>
          <w:rFonts w:hint="cs"/>
          <w:cs/>
        </w:rPr>
        <w:t xml:space="preserve"> </w:t>
      </w:r>
      <w:r w:rsidRPr="00B72E98">
        <w:rPr>
          <w:cs/>
        </w:rPr>
        <w:fldChar w:fldCharType="begin"/>
      </w:r>
      <w:r w:rsidRPr="00B72E98">
        <w:instrText xml:space="preserve"> ADDIN ZOTERO_ITEM CSL_CITATION {"citationID":"EfsqFHIZ","properties":{"formattedCitation":"(\\uc0\\u3626{}\\uc0\\u3606{}\\uc0\\u3634{}\\uc0\\u3610{}\\uc0\\u3633{}\\uc0\\u3609{}\\uc0\\u3626{}\\uc0\\u3634{}\\uc0\\u3619{}\\uc0\\u3626{}\\uc0\\u3609{}\\uc0\\u3648{}\\uc0\\u3607{}\\uc0\\u3624{}\\uc0\\u3607{}\\uc0\\u3619{}\\uc0\\u3633{}\\uc0\\u3614{}\\uc0\\u3618{}\\uc0\\u3634{}\\uc0\\u3585{}\\uc0\\u3619{}\\uc0\\u3609{}\\uc0\\u3657{}\\uc0\\u3635{}, \\uc0\\u3617{}.\\uc0\\u3611{}.\\uc0\\u3611{}.-b, \\uc0\\u3617{}.\\uc0\\u3611{}.\\uc0\\u3611{}.-d)","plainCitation":"(</w:instrText>
      </w:r>
      <w:r w:rsidRPr="00B72E98">
        <w:rPr>
          <w:cs/>
        </w:rPr>
        <w:instrText>สถาบันสารสนเทศทรัพยากรน้ำ</w:instrText>
      </w:r>
      <w:r w:rsidRPr="00B72E98">
        <w:instrText xml:space="preserve">, </w:instrText>
      </w:r>
      <w:r w:rsidRPr="00B72E98">
        <w:rPr>
          <w:cs/>
        </w:rPr>
        <w:instrText>ม.ป.ป.-</w:instrText>
      </w:r>
      <w:r w:rsidRPr="00B72E98">
        <w:instrText xml:space="preserve">b, </w:instrText>
      </w:r>
      <w:r w:rsidRPr="00B72E98">
        <w:rPr>
          <w:cs/>
        </w:rPr>
        <w:instrText>ม.ป.ป.-</w:instrText>
      </w:r>
      <w:r w:rsidRPr="00B72E98">
        <w:instrText>d)","noteIndex":0},"citationItems":[{"id":12,"uris":["http://zotero.org/users/local/9d3pjkvM/items/725PPM85"],"itemData":{"id":12,"type":"webpage","title":"</w:instrText>
      </w:r>
      <w:r w:rsidRPr="00B72E98">
        <w:rPr>
          <w:cs/>
        </w:rPr>
        <w:instrText xml:space="preserve">บันทึกเหตุการณ์ภัยแล้ง ปี </w:instrText>
      </w:r>
      <w:r w:rsidRPr="00B72E98">
        <w:instrText>2562","URL":"https://www.thaiwater.net/uploads/contents/current/2020/drought2019/summary.html","author":[{"family":"</w:instrText>
      </w:r>
      <w:r w:rsidRPr="00B72E98">
        <w:rPr>
          <w:cs/>
        </w:rPr>
        <w:instrText>สถาบันสารสนเทศทรัพยากรน้ำ"</w:instrText>
      </w:r>
      <w:r w:rsidRPr="00B72E98">
        <w:instrText>,"given":""}],"accessed":{"date-parts":[["2025",12,12]]}},"label":"page"},{"id":4,"uris":["http://zotero.org/users/local/9d3pjkvM/items/2TY3IFIJ"],"itemData":{"id":4,"type":"webpage","title":"</w:instrText>
      </w:r>
      <w:r w:rsidRPr="00B72E98">
        <w:rPr>
          <w:cs/>
        </w:rPr>
        <w:instrText xml:space="preserve">บันทึกเหตุการณ์สถานการณ์น้ำไทย </w:instrText>
      </w:r>
      <w:r w:rsidRPr="00B72E98">
        <w:instrText>2563","URL":"https://www.thaiwater.net/uploads/contents/current/YearlyReport2020/drought.html","author":[{"family":"</w:instrText>
      </w:r>
      <w:r w:rsidRPr="00B72E98">
        <w:rPr>
          <w:cs/>
        </w:rPr>
        <w:instrText>สถาบันสารสนเทศทรัพยากรน้ำ"</w:instrText>
      </w:r>
      <w:r w:rsidRPr="00B72E98">
        <w:instrText xml:space="preserve">,"given":""}],"accessed":{"date-parts":[["2025",12,12]]}},"label":"page"}],"schema":"https://github.com/citation-style-language/schema/raw/master/csl-citation.json"} </w:instrText>
      </w:r>
      <w:r w:rsidRPr="00B72E98">
        <w:rPr>
          <w:cs/>
        </w:rPr>
        <w:fldChar w:fldCharType="separate"/>
      </w:r>
      <w:r w:rsidRPr="00B72E98">
        <w:t>(</w:t>
      </w:r>
      <w:r w:rsidRPr="00B72E98">
        <w:rPr>
          <w:cs/>
        </w:rPr>
        <w:t>สถาบันสารสนเทศทรัพยากรน้ำ</w:t>
      </w:r>
      <w:r w:rsidRPr="00B72E98">
        <w:t xml:space="preserve">, </w:t>
      </w:r>
      <w:r w:rsidR="002E3C9F">
        <w:t>2558; 2559; 2562; 2563</w:t>
      </w:r>
      <w:r w:rsidRPr="00B72E98">
        <w:t>)</w:t>
      </w:r>
      <w:r w:rsidRPr="00B72E98">
        <w:rPr>
          <w:cs/>
        </w:rPr>
        <w:fldChar w:fldCharType="end"/>
      </w:r>
    </w:p>
    <w:p w14:paraId="6EE4EF6B" w14:textId="77777777" w:rsidR="00B12BC1" w:rsidRDefault="00B12BC1" w:rsidP="00926FBE">
      <w:pPr>
        <w:pStyle w:val="3"/>
      </w:pPr>
      <w:r w:rsidRPr="00A14DD4">
        <w:rPr>
          <w:cs/>
        </w:rPr>
        <w:t xml:space="preserve">แม้ปัจจุบันจะมีการแจ้งเตือนความเสี่ยงโดยใช้เกณฑ์ร้อยละความจุ เช่น ระดับน้ำต่ำกว่าร้อยละ </w:t>
      </w:r>
      <w:r>
        <w:t xml:space="preserve">30 </w:t>
      </w:r>
      <w:r>
        <w:rPr>
          <w:rFonts w:hint="cs"/>
          <w:cs/>
        </w:rPr>
        <w:t>มีความ</w:t>
      </w:r>
      <w:r w:rsidRPr="00A14DD4">
        <w:rPr>
          <w:cs/>
        </w:rPr>
        <w:t xml:space="preserve">เสี่ยงน้ำแห้ง หรือเกินร้อยละ </w:t>
      </w:r>
      <w:r>
        <w:t xml:space="preserve">80 </w:t>
      </w:r>
      <w:r>
        <w:rPr>
          <w:rFonts w:hint="cs"/>
          <w:cs/>
        </w:rPr>
        <w:t>มีความ</w:t>
      </w:r>
      <w:r>
        <w:rPr>
          <w:cs/>
        </w:rPr>
        <w:t>เสี่ยงน้ำล้น</w:t>
      </w:r>
      <w:r w:rsidRPr="00AD558C">
        <w:rPr>
          <w:cs/>
        </w:rPr>
        <w:t xml:space="preserve"> </w:t>
      </w:r>
      <w:r w:rsidRPr="00AD558C">
        <w:rPr>
          <w:cs/>
        </w:rPr>
        <w:fldChar w:fldCharType="begin"/>
      </w:r>
      <w:r w:rsidRPr="00AD558C">
        <w:instrText xml:space="preserve"> ADDIN ZOTERO_ITEM CSL_CITATION {"citationID":"A7eZfNum","properties":{"formattedCitation":"(\\uc0\\u3585{}\\uc0\\u3619{}\\uc0\\u3617{}\\uc0\\u3594{}\\uc0\\u3621{}\\uc0\\u3611{}\\uc0\\u3619{}\\uc0\\u3632{}\\uc0\\u3607{}\\uc0\\u3634{}\\uc0\\u3609{}, 2568)","plainCitation":"(</w:instrText>
      </w:r>
      <w:r w:rsidRPr="00AD558C">
        <w:rPr>
          <w:cs/>
        </w:rPr>
        <w:instrText>กรมชลประทาน</w:instrText>
      </w:r>
      <w:r w:rsidRPr="00AD558C">
        <w:instrText>, 2568)","noteIndex":0},"citationItems":[{"id":16,"uris":["http://zotero.org/users/local/9d3pjkvM/items/GPK6MARY"],"itemData":{"id":16,"type":"webpage","title":"</w:instrText>
      </w:r>
      <w:r w:rsidRPr="00AD558C">
        <w:rPr>
          <w:cs/>
        </w:rPr>
        <w:instrText>ระบบฐานข้อมูลน้ำในอ่างเก็บน้ำ"</w:instrText>
      </w:r>
      <w:r w:rsidRPr="00AD558C">
        <w:instrText>,"URL":"https://app.rid.go.th/reservoir/rsvmiddle","author":[{"family":"</w:instrText>
      </w:r>
      <w:r w:rsidRPr="00AD558C">
        <w:rPr>
          <w:cs/>
        </w:rPr>
        <w:instrText>กรมชลประทาน"</w:instrText>
      </w:r>
      <w:r w:rsidRPr="00AD558C">
        <w:instrText xml:space="preserve">,"given":""}],"accessed":{"date-parts":[["2025",12,13]]},"issued":{"date-parts":[["2568"]]}}}],"schema":"https://github.com/citation-style-language/schema/raw/master/csl-citation.json"} </w:instrText>
      </w:r>
      <w:r w:rsidRPr="00AD558C">
        <w:rPr>
          <w:cs/>
        </w:rPr>
        <w:fldChar w:fldCharType="separate"/>
      </w:r>
      <w:r w:rsidRPr="00AD558C">
        <w:t>(</w:t>
      </w:r>
      <w:r w:rsidRPr="00AD558C">
        <w:rPr>
          <w:cs/>
        </w:rPr>
        <w:t>กรมชลประทาน</w:t>
      </w:r>
      <w:r w:rsidRPr="00AD558C">
        <w:t>, 2568)</w:t>
      </w:r>
      <w:r w:rsidRPr="00AD558C">
        <w:rPr>
          <w:cs/>
        </w:rPr>
        <w:fldChar w:fldCharType="end"/>
      </w:r>
      <w:r w:rsidRPr="00A14DD4">
        <w:t xml:space="preserve"> </w:t>
      </w:r>
      <w:r w:rsidRPr="00AD558C">
        <w:rPr>
          <w:cs/>
        </w:rPr>
        <w:t>อย่างไรก็ตาม เกณฑ์คงที่ดังกล่าวยังมีข้อ</w:t>
      </w:r>
      <w:r>
        <w:rPr>
          <w:cs/>
        </w:rPr>
        <w:t>จำกัด เนื่องจากไม่สามารถสะท้อน</w:t>
      </w:r>
      <w:r w:rsidRPr="00AD558C">
        <w:rPr>
          <w:cs/>
        </w:rPr>
        <w:t>แนวโน้มการเ</w:t>
      </w:r>
      <w:r>
        <w:rPr>
          <w:cs/>
        </w:rPr>
        <w:t>ปลี่ยนแปลงของระดับน้ำในระยะสั้น</w:t>
      </w:r>
      <w:r w:rsidRPr="00AD558C">
        <w:rPr>
          <w:cs/>
        </w:rPr>
        <w:t>ได้อย่างเพียงพอ ส่งผลให้การคาดการณ์ความเสี่ยงล่วงหน้าอาจไม่แม่นยำ ซึ่งสอดคล้องกับงานวิจัยขอ</w:t>
      </w:r>
      <w:r>
        <w:rPr>
          <w:rFonts w:hint="cs"/>
          <w:cs/>
        </w:rPr>
        <w:t xml:space="preserve">ง </w:t>
      </w:r>
      <w:proofErr w:type="spellStart"/>
      <w:r w:rsidRPr="00A14DD4">
        <w:t>Mosavi</w:t>
      </w:r>
      <w:proofErr w:type="spellEnd"/>
      <w:r w:rsidRPr="00A14DD4">
        <w:t xml:space="preserve"> </w:t>
      </w:r>
      <w:r>
        <w:t>et al.,</w:t>
      </w:r>
      <w:r w:rsidRPr="00A14DD4">
        <w:rPr>
          <w:cs/>
        </w:rPr>
        <w:t xml:space="preserve"> (</w:t>
      </w:r>
      <w:r w:rsidRPr="00A14DD4">
        <w:t xml:space="preserve">2018) </w:t>
      </w:r>
      <w:r w:rsidRPr="00A14DD4">
        <w:rPr>
          <w:cs/>
        </w:rPr>
        <w:t xml:space="preserve">และ </w:t>
      </w:r>
      <w:r w:rsidRPr="00A14DD4">
        <w:t xml:space="preserve">Zhang </w:t>
      </w:r>
      <w:r>
        <w:t>et al.,</w:t>
      </w:r>
      <w:r w:rsidRPr="00A14DD4">
        <w:rPr>
          <w:cs/>
        </w:rPr>
        <w:t xml:space="preserve"> (</w:t>
      </w:r>
      <w:r w:rsidRPr="00A14DD4">
        <w:t xml:space="preserve">2023) </w:t>
      </w:r>
      <w:r w:rsidRPr="00A14DD4">
        <w:rPr>
          <w:cs/>
        </w:rPr>
        <w:t>ที่ระบุว่า</w:t>
      </w:r>
      <w:r w:rsidRPr="00B72E98">
        <w:rPr>
          <w:cs/>
        </w:rPr>
        <w:t xml:space="preserve">การอาศัยเพียงข้อมูลสถานะปัจจุบันไม่เพียงพอต่อการประเมินความเสี่ยงในอนาคตอย่างมีประสิทธิภาพ </w:t>
      </w:r>
      <w:r w:rsidRPr="00C459E4">
        <w:rPr>
          <w:cs/>
        </w:rPr>
        <w:t>ดังน</w:t>
      </w:r>
      <w:r>
        <w:rPr>
          <w:cs/>
        </w:rPr>
        <w:t>ั้น เพื่อเพิ่มความสามารถจากการประเมินสถานะปัจจุบันไปสู่การ</w:t>
      </w:r>
      <w:r w:rsidRPr="00C459E4">
        <w:rPr>
          <w:cs/>
        </w:rPr>
        <w:t>พยากรณ์</w:t>
      </w:r>
      <w:r>
        <w:rPr>
          <w:cs/>
        </w:rPr>
        <w:t>ความเสี่ยงล่วงหน้า</w:t>
      </w:r>
      <w:r w:rsidRPr="00C459E4">
        <w:rPr>
          <w:cs/>
        </w:rPr>
        <w:t xml:space="preserve"> จึงควรนำเทคนิคการเรียนรู้ของเครื่อง (</w:t>
      </w:r>
      <w:r w:rsidRPr="00C459E4">
        <w:t xml:space="preserve">Machine Learning) </w:t>
      </w:r>
      <w:r w:rsidRPr="00C459E4">
        <w:rPr>
          <w:cs/>
        </w:rPr>
        <w:t>มาประยุกต์ใช้ในการวิเคราะห์ข้อมูลย้อนหลังและแนวโน้มเชิงเวลา เพื่อสนับสนุนการแจ้งเตือนเชิงคาดการณ์และการตัดสินใจในการบริหารจัดการน้ำได้อย่างทันท่วงที</w:t>
      </w:r>
    </w:p>
    <w:p w14:paraId="5FC1CAFD" w14:textId="77777777" w:rsidR="00B12BC1" w:rsidRDefault="00B12BC1" w:rsidP="00926FBE">
      <w:pPr>
        <w:pStyle w:val="3"/>
      </w:pPr>
      <w:r w:rsidRPr="00B72E98">
        <w:rPr>
          <w:cs/>
        </w:rPr>
        <w:t>จากเหตุผลดังกล่าว โครงงานนี้จึงพัฒนาระบบพยากรณ์ความเสี่ยงสถานการณ์น้ำในอ่างเก็บน้ำขนาดใหญ่ โดยประยุกต์ใช้เทคนิคการเรียนรู้ของเครื่องแบบมีผู้สอน (</w:t>
      </w:r>
      <w:r w:rsidRPr="00B72E98">
        <w:t xml:space="preserve">Supervised Learning) </w:t>
      </w:r>
      <w:r w:rsidRPr="00B72E98">
        <w:rPr>
          <w:cs/>
        </w:rPr>
        <w:t xml:space="preserve">ผ่านโปรแกรม </w:t>
      </w:r>
      <w:r w:rsidRPr="00B72E98">
        <w:t xml:space="preserve">WEKA (Waikato Environment for Knowledge Analysis) </w:t>
      </w:r>
      <w:r w:rsidRPr="00B72E98">
        <w:rPr>
          <w:cs/>
        </w:rPr>
        <w:t>และใช้ข้อมูลปริมาณน้ำรายวันจากกรมชลประทานเป็นชุดข้อมูลในการวิเคราะห์ ระบบสามารถจำแนกระดับความเสี่ยงได้ 3 ระดับ ได้แก่ เสี่ยงน้ำแห้ง ปกติ และเสี่ยงน้ำล้น โดยอาศัยการวิเคราะห์แนวโน้มการเปลี่ยนแปลงของระดับน้ำ นอกจากนี้ ยังได้พัฒนา</w:t>
      </w:r>
      <w:proofErr w:type="spellStart"/>
      <w:r w:rsidRPr="00B72E98">
        <w:rPr>
          <w:cs/>
        </w:rPr>
        <w:t>แดช</w:t>
      </w:r>
      <w:proofErr w:type="spellEnd"/>
      <w:r w:rsidRPr="00B72E98">
        <w:rPr>
          <w:cs/>
        </w:rPr>
        <w:t>บอร์ดต้นแบบเพื่อแสดงผลการพยากรณ์และสนับสนุนการติดตามสถานการณ์</w:t>
      </w:r>
    </w:p>
    <w:p w14:paraId="28953423" w14:textId="77777777" w:rsidR="00B12BC1" w:rsidRDefault="00B12BC1" w:rsidP="00926FBE">
      <w:pPr>
        <w:spacing w:line="240" w:lineRule="auto"/>
        <w:ind w:firstLine="567"/>
        <w:jc w:val="thaiDistribute"/>
      </w:pPr>
    </w:p>
    <w:p w14:paraId="7EFDEF96" w14:textId="77777777" w:rsidR="00B12BC1" w:rsidRPr="001C06FC" w:rsidRDefault="00B12BC1" w:rsidP="00782A49">
      <w:pPr>
        <w:pStyle w:val="2"/>
      </w:pPr>
      <w:bookmarkStart w:id="7" w:name="_Toc224741236"/>
      <w:r w:rsidRPr="001C06FC">
        <w:lastRenderedPageBreak/>
        <w:t>1.2</w:t>
      </w:r>
      <w:r>
        <w:rPr>
          <w:cs/>
        </w:rPr>
        <w:tab/>
      </w:r>
      <w:r w:rsidRPr="001C06FC">
        <w:rPr>
          <w:cs/>
        </w:rPr>
        <w:t>วัตถุประสงค์ของโครงงาน</w:t>
      </w:r>
      <w:bookmarkEnd w:id="7"/>
    </w:p>
    <w:p w14:paraId="6EDD5BA1" w14:textId="77777777" w:rsidR="00B12BC1" w:rsidRDefault="00B12BC1" w:rsidP="00926FBE">
      <w:pPr>
        <w:pStyle w:val="3"/>
      </w:pPr>
      <w:r w:rsidRPr="00782CDB">
        <w:t>1.2.1</w:t>
      </w:r>
      <w:r w:rsidRPr="00782CDB">
        <w:tab/>
      </w:r>
      <w:r w:rsidRPr="00D319C0">
        <w:rPr>
          <w:cs/>
        </w:rPr>
        <w:t>เพื่อพัฒนาระบบพยากรณ์ระดับความเสี่ยงสถานการณ์น้ำของอ่างเก็บน้ำขนาดใหญ่ โดยประยุกต์ใช้เทคนิคการเรียนรู้ของเครื่อง (</w:t>
      </w:r>
      <w:r w:rsidRPr="00D319C0">
        <w:t xml:space="preserve">Machine Learning) </w:t>
      </w:r>
      <w:r w:rsidRPr="00D319C0">
        <w:rPr>
          <w:cs/>
        </w:rPr>
        <w:t>พร้อม</w:t>
      </w:r>
      <w:proofErr w:type="spellStart"/>
      <w:r w:rsidRPr="00D319C0">
        <w:rPr>
          <w:cs/>
        </w:rPr>
        <w:t>แดช</w:t>
      </w:r>
      <w:proofErr w:type="spellEnd"/>
      <w:r w:rsidRPr="00D319C0">
        <w:rPr>
          <w:cs/>
        </w:rPr>
        <w:t>บอร์ดต้นแบบสำหรับแสดงผล</w:t>
      </w:r>
    </w:p>
    <w:p w14:paraId="3D111F5B" w14:textId="77777777" w:rsidR="00B12BC1" w:rsidRPr="00D319C0" w:rsidRDefault="00B12BC1" w:rsidP="00926FBE"/>
    <w:p w14:paraId="54ECC73D" w14:textId="77777777" w:rsidR="00B12BC1" w:rsidRDefault="00B12BC1" w:rsidP="00926FBE">
      <w:pPr>
        <w:pStyle w:val="2"/>
        <w:rPr>
          <w:cs/>
        </w:rPr>
      </w:pPr>
      <w:bookmarkStart w:id="8" w:name="_Toc224741237"/>
      <w:r w:rsidRPr="00AF6F23">
        <w:t>1.3</w:t>
      </w:r>
      <w:r>
        <w:rPr>
          <w:cs/>
        </w:rPr>
        <w:tab/>
      </w:r>
      <w:r w:rsidRPr="00AF6F23">
        <w:rPr>
          <w:cs/>
        </w:rPr>
        <w:t>ขอบเขตของโครงงาน</w:t>
      </w:r>
      <w:bookmarkEnd w:id="8"/>
    </w:p>
    <w:p w14:paraId="1AA45F8E" w14:textId="77777777" w:rsidR="00B12BC1" w:rsidRPr="00D44E09" w:rsidRDefault="00B12BC1" w:rsidP="00926FBE">
      <w:pPr>
        <w:spacing w:line="240" w:lineRule="auto"/>
        <w:ind w:firstLine="567"/>
        <w:jc w:val="thaiDistribute"/>
      </w:pPr>
      <w:r w:rsidRPr="0000272B">
        <w:rPr>
          <w:cs/>
        </w:rPr>
        <w:t>โครงการนี้มุ่งเน้นการพัฒนาระบบพยากรณ์ความเสี่ยงสถานการณ์น้ำใน</w:t>
      </w:r>
      <w:r>
        <w:rPr>
          <w:cs/>
        </w:rPr>
        <w:t>อ่างเก็บน้ำขนาดใหญ่</w:t>
      </w:r>
      <w:r w:rsidRPr="0000272B">
        <w:rPr>
          <w:cs/>
        </w:rPr>
        <w:t xml:space="preserve"> โดยใช้ข้อมูลปริมาณน้ำของกรมชลประทานและเทคนิคการเรียนรู้ของเครื่อง (</w:t>
      </w:r>
      <w:r w:rsidRPr="0000272B">
        <w:t xml:space="preserve">Machine Learning) </w:t>
      </w:r>
      <w:r w:rsidRPr="0000272B">
        <w:rPr>
          <w:cs/>
        </w:rPr>
        <w:t>เพื่อจำแนกระดับความเสี่ยงเป็น 3 ระดับ ได้แก่ น้ำแห้ง (</w:t>
      </w:r>
      <w:r>
        <w:t>Dry Risk)</w:t>
      </w:r>
      <w:r w:rsidRPr="0000272B">
        <w:t xml:space="preserve"> </w:t>
      </w:r>
      <w:r w:rsidRPr="0000272B">
        <w:rPr>
          <w:cs/>
        </w:rPr>
        <w:t>ปกติ (</w:t>
      </w:r>
      <w:r w:rsidRPr="0000272B">
        <w:t xml:space="preserve">Medium Risk) </w:t>
      </w:r>
      <w:r w:rsidRPr="0000272B">
        <w:rPr>
          <w:cs/>
        </w:rPr>
        <w:t>และน้ำล้น (</w:t>
      </w:r>
      <w:r>
        <w:t>Flood</w:t>
      </w:r>
      <w:r w:rsidRPr="0000272B">
        <w:t xml:space="preserve"> Risk) </w:t>
      </w:r>
      <w:r w:rsidRPr="0000272B">
        <w:rPr>
          <w:cs/>
        </w:rPr>
        <w:t>โดยมีขอบเขตการดำเนินงานดังนี้</w:t>
      </w:r>
    </w:p>
    <w:p w14:paraId="2EF28FBF" w14:textId="77777777" w:rsidR="00B12BC1" w:rsidRPr="006747E1" w:rsidRDefault="00B12BC1" w:rsidP="00B12BC1">
      <w:pPr>
        <w:pStyle w:val="afb"/>
        <w:numPr>
          <w:ilvl w:val="2"/>
          <w:numId w:val="7"/>
        </w:numPr>
        <w:tabs>
          <w:tab w:val="left" w:pos="1276"/>
        </w:tabs>
        <w:spacing w:line="240" w:lineRule="auto"/>
        <w:ind w:left="0" w:firstLine="540"/>
        <w:jc w:val="thaiDistribute"/>
        <w:outlineLvl w:val="2"/>
        <w:rPr>
          <w:rFonts w:cs="TH SarabunPSK"/>
          <w:szCs w:val="32"/>
        </w:rPr>
      </w:pPr>
      <w:r w:rsidRPr="006747E1">
        <w:rPr>
          <w:rFonts w:cs="TH SarabunPSK" w:hint="cs"/>
          <w:szCs w:val="32"/>
          <w:cs/>
        </w:rPr>
        <w:t xml:space="preserve">การดำเนินงานจะแบ่งออกเป็น </w:t>
      </w:r>
      <w:r w:rsidRPr="006747E1">
        <w:rPr>
          <w:rFonts w:cs="TH SarabunPSK"/>
          <w:szCs w:val="32"/>
        </w:rPr>
        <w:t>2</w:t>
      </w:r>
      <w:r w:rsidRPr="006747E1">
        <w:rPr>
          <w:rFonts w:cs="TH SarabunPSK" w:hint="cs"/>
          <w:szCs w:val="32"/>
          <w:cs/>
        </w:rPr>
        <w:t xml:space="preserve"> ส่วนได้แก่ </w:t>
      </w:r>
      <w:r w:rsidRPr="006747E1">
        <w:rPr>
          <w:rFonts w:cs="TH SarabunPSK"/>
          <w:szCs w:val="32"/>
          <w:cs/>
        </w:rPr>
        <w:t>การพัฒนาโมเดลการพยากรณ์ความเสี่ยงด้วยอัลกอริทึมการเรียนรู้ของเครื่อง</w:t>
      </w:r>
      <w:r>
        <w:rPr>
          <w:rFonts w:cs="TH SarabunPSK" w:hint="cs"/>
          <w:szCs w:val="32"/>
          <w:cs/>
        </w:rPr>
        <w:t xml:space="preserve"> และ</w:t>
      </w:r>
      <w:r w:rsidRPr="006747E1">
        <w:rPr>
          <w:rFonts w:cs="TH SarabunPSK"/>
          <w:szCs w:val="32"/>
          <w:cs/>
        </w:rPr>
        <w:t>การพัฒนา</w:t>
      </w:r>
      <w:proofErr w:type="spellStart"/>
      <w:r w:rsidRPr="006747E1">
        <w:rPr>
          <w:rFonts w:cs="TH SarabunPSK"/>
          <w:szCs w:val="32"/>
          <w:cs/>
        </w:rPr>
        <w:t>แดช</w:t>
      </w:r>
      <w:proofErr w:type="spellEnd"/>
      <w:r w:rsidRPr="006747E1">
        <w:rPr>
          <w:rFonts w:cs="TH SarabunPSK"/>
          <w:szCs w:val="32"/>
          <w:cs/>
        </w:rPr>
        <w:t>บอร์ดต้นแบบเพื่อแสดงผลการพยากรณ์</w:t>
      </w:r>
    </w:p>
    <w:p w14:paraId="2A815EF7" w14:textId="77777777" w:rsidR="00B12BC1" w:rsidRPr="006747E1" w:rsidRDefault="00B12BC1" w:rsidP="00B12BC1">
      <w:pPr>
        <w:pStyle w:val="afb"/>
        <w:numPr>
          <w:ilvl w:val="2"/>
          <w:numId w:val="7"/>
        </w:numPr>
        <w:tabs>
          <w:tab w:val="left" w:pos="1276"/>
        </w:tabs>
        <w:spacing w:line="240" w:lineRule="auto"/>
        <w:ind w:left="0" w:firstLine="540"/>
        <w:jc w:val="thaiDistribute"/>
        <w:outlineLvl w:val="2"/>
        <w:rPr>
          <w:rFonts w:cs="TH SarabunPSK"/>
          <w:szCs w:val="32"/>
        </w:rPr>
      </w:pPr>
      <w:r w:rsidRPr="006747E1">
        <w:rPr>
          <w:rFonts w:cs="TH SarabunPSK"/>
          <w:szCs w:val="32"/>
          <w:cs/>
        </w:rPr>
        <w:t>ใช้ข้อมูลปริมาณน้ำ อัตราการระบาย และปริมาณน้ำกักเก็บรายวันจากเว็บไซต์กรมชลประทานที่</w:t>
      </w:r>
      <w:r w:rsidRPr="006747E1">
        <w:rPr>
          <w:rFonts w:cs="TH SarabunPSK" w:hint="cs"/>
          <w:szCs w:val="32"/>
          <w:cs/>
        </w:rPr>
        <w:t xml:space="preserve"> </w:t>
      </w:r>
      <w:r w:rsidRPr="008F4C17">
        <w:rPr>
          <w:rFonts w:cs="TH SarabunPSK"/>
          <w:szCs w:val="32"/>
        </w:rPr>
        <w:t>https://app.rid.go.th/reservoir/</w:t>
      </w:r>
      <w:r>
        <w:rPr>
          <w:rFonts w:cs="TH SarabunPSK" w:hint="cs"/>
          <w:szCs w:val="32"/>
          <w:cs/>
        </w:rPr>
        <w:t xml:space="preserve"> </w:t>
      </w:r>
    </w:p>
    <w:p w14:paraId="4024F5A2" w14:textId="77777777" w:rsidR="00B12BC1" w:rsidRPr="006F3826" w:rsidRDefault="00B12BC1" w:rsidP="00B12BC1">
      <w:pPr>
        <w:pStyle w:val="afb"/>
        <w:numPr>
          <w:ilvl w:val="2"/>
          <w:numId w:val="7"/>
        </w:numPr>
        <w:tabs>
          <w:tab w:val="left" w:pos="1276"/>
        </w:tabs>
        <w:spacing w:line="240" w:lineRule="auto"/>
        <w:ind w:left="0" w:firstLine="567"/>
        <w:jc w:val="thaiDistribute"/>
        <w:outlineLvl w:val="2"/>
        <w:rPr>
          <w:rFonts w:cs="TH SarabunPSK"/>
          <w:szCs w:val="32"/>
        </w:rPr>
      </w:pPr>
      <w:bookmarkStart w:id="9" w:name="_Hlk215425560"/>
      <w:r>
        <w:rPr>
          <w:rFonts w:eastAsia="Times New Roman" w:cs="TH SarabunPSK"/>
          <w:szCs w:val="32"/>
          <w:cs/>
        </w:rPr>
        <w:t>กำหนด</w:t>
      </w:r>
      <w:r>
        <w:rPr>
          <w:rFonts w:eastAsia="Times New Roman" w:cs="TH SarabunPSK" w:hint="cs"/>
          <w:szCs w:val="32"/>
          <w:cs/>
        </w:rPr>
        <w:t>ฉลาก</w:t>
      </w:r>
      <w:r w:rsidRPr="006F3826">
        <w:rPr>
          <w:rFonts w:eastAsia="Times New Roman" w:cs="TH SarabunPSK"/>
          <w:szCs w:val="32"/>
          <w:cs/>
        </w:rPr>
        <w:t>ความเสี่ยง (</w:t>
      </w:r>
      <w:r w:rsidRPr="006F3826">
        <w:rPr>
          <w:rFonts w:eastAsia="Times New Roman" w:cs="TH SarabunPSK"/>
          <w:szCs w:val="32"/>
        </w:rPr>
        <w:t xml:space="preserve">Risk Level Labels) </w:t>
      </w:r>
      <w:r w:rsidRPr="006F3826">
        <w:rPr>
          <w:rFonts w:eastAsia="Times New Roman" w:cs="TH SarabunPSK"/>
          <w:szCs w:val="32"/>
          <w:cs/>
        </w:rPr>
        <w:t>จากตัวแปรเชิงตัวเลข ได้แก่</w:t>
      </w:r>
      <w:r w:rsidRPr="006F3826">
        <w:rPr>
          <w:rFonts w:eastAsia="Times New Roman" w:cs="TH SarabunPSK"/>
          <w:szCs w:val="32"/>
        </w:rPr>
        <w:t xml:space="preserve"> </w:t>
      </w:r>
      <w:r w:rsidRPr="006F3826">
        <w:rPr>
          <w:rFonts w:eastAsia="Times New Roman" w:cs="TH SarabunPSK"/>
          <w:szCs w:val="32"/>
          <w:cs/>
        </w:rPr>
        <w:t>เปอร์เซ็นต์ความจุของ</w:t>
      </w:r>
      <w:r>
        <w:rPr>
          <w:rFonts w:eastAsia="Times New Roman" w:cs="TH SarabunPSK"/>
          <w:szCs w:val="32"/>
          <w:cs/>
        </w:rPr>
        <w:t>อ่างเก็บน้ำขนาดใหญ่</w:t>
      </w:r>
      <w:r w:rsidRPr="006F3826">
        <w:rPr>
          <w:rFonts w:eastAsia="Times New Roman" w:cs="TH SarabunPSK"/>
          <w:szCs w:val="32"/>
          <w:cs/>
        </w:rPr>
        <w:t xml:space="preserve"> (%</w:t>
      </w:r>
      <w:r w:rsidRPr="006F3826">
        <w:rPr>
          <w:rFonts w:eastAsia="Times New Roman" w:cs="TH SarabunPSK"/>
          <w:szCs w:val="32"/>
        </w:rPr>
        <w:t xml:space="preserve">Capacity) </w:t>
      </w:r>
      <w:r w:rsidRPr="006F3826">
        <w:rPr>
          <w:rFonts w:eastAsia="Times New Roman" w:cs="TH SarabunPSK"/>
          <w:szCs w:val="32"/>
          <w:cs/>
        </w:rPr>
        <w:t>ด้วยกฎเกณฑ์ดังนี้</w:t>
      </w:r>
    </w:p>
    <w:p w14:paraId="64F021C3" w14:textId="77777777" w:rsidR="00B12BC1" w:rsidRPr="006F3826" w:rsidRDefault="00B12BC1" w:rsidP="00B12BC1">
      <w:pPr>
        <w:pStyle w:val="afb"/>
        <w:numPr>
          <w:ilvl w:val="3"/>
          <w:numId w:val="7"/>
        </w:numPr>
        <w:tabs>
          <w:tab w:val="left" w:pos="1985"/>
        </w:tabs>
        <w:spacing w:line="240" w:lineRule="auto"/>
        <w:ind w:left="0" w:firstLine="1276"/>
        <w:jc w:val="thaiDistribute"/>
        <w:outlineLvl w:val="2"/>
        <w:rPr>
          <w:rFonts w:cs="TH SarabunPSK"/>
          <w:szCs w:val="32"/>
        </w:rPr>
      </w:pPr>
      <w:r w:rsidRPr="006F3826">
        <w:rPr>
          <w:rFonts w:eastAsia="Times New Roman" w:cs="TH SarabunPSK"/>
          <w:szCs w:val="32"/>
        </w:rPr>
        <w:t xml:space="preserve">&lt; </w:t>
      </w:r>
      <w:r>
        <w:rPr>
          <w:rFonts w:eastAsia="Times New Roman" w:cs="TH SarabunPSK" w:hint="cs"/>
          <w:szCs w:val="32"/>
          <w:cs/>
        </w:rPr>
        <w:t>3</w:t>
      </w:r>
      <w:r w:rsidRPr="006F3826">
        <w:rPr>
          <w:rFonts w:eastAsia="Times New Roman" w:cs="TH SarabunPSK"/>
          <w:szCs w:val="32"/>
        </w:rPr>
        <w:t>0%</w:t>
      </w:r>
      <w:r>
        <w:rPr>
          <w:rFonts w:eastAsia="Times New Roman" w:cs="TH SarabunPSK" w:hint="cs"/>
          <w:szCs w:val="32"/>
          <w:cs/>
        </w:rPr>
        <w:t xml:space="preserve"> หมายถึง</w:t>
      </w:r>
      <w:r w:rsidRPr="006F3826">
        <w:rPr>
          <w:rFonts w:eastAsia="Times New Roman" w:cs="TH SarabunPSK"/>
          <w:szCs w:val="32"/>
        </w:rPr>
        <w:t xml:space="preserve"> </w:t>
      </w:r>
      <w:r w:rsidRPr="006F3826">
        <w:rPr>
          <w:rFonts w:eastAsia="Times New Roman" w:cs="TH SarabunPSK"/>
          <w:szCs w:val="32"/>
          <w:cs/>
        </w:rPr>
        <w:t>เสี่ยงน้ำแห้ง (</w:t>
      </w:r>
      <w:r w:rsidRPr="00AC0DE1">
        <w:rPr>
          <w:rFonts w:eastAsia="Times New Roman" w:cs="TH SarabunPSK"/>
          <w:szCs w:val="32"/>
        </w:rPr>
        <w:t>Dry Risk</w:t>
      </w:r>
      <w:r w:rsidRPr="006F3826">
        <w:rPr>
          <w:rFonts w:eastAsia="Times New Roman" w:cs="TH SarabunPSK"/>
          <w:szCs w:val="32"/>
        </w:rPr>
        <w:t>)</w:t>
      </w:r>
    </w:p>
    <w:p w14:paraId="6B4C34D7" w14:textId="77777777" w:rsidR="00B12BC1" w:rsidRPr="006F3826" w:rsidRDefault="00B12BC1" w:rsidP="00B12BC1">
      <w:pPr>
        <w:pStyle w:val="afb"/>
        <w:numPr>
          <w:ilvl w:val="3"/>
          <w:numId w:val="7"/>
        </w:numPr>
        <w:tabs>
          <w:tab w:val="left" w:pos="1985"/>
        </w:tabs>
        <w:spacing w:line="240" w:lineRule="auto"/>
        <w:ind w:left="0" w:firstLine="1276"/>
        <w:jc w:val="thaiDistribute"/>
        <w:outlineLvl w:val="2"/>
        <w:rPr>
          <w:rFonts w:cs="TH SarabunPSK"/>
          <w:szCs w:val="32"/>
        </w:rPr>
      </w:pPr>
      <w:r>
        <w:rPr>
          <w:rFonts w:eastAsia="Times New Roman" w:cs="TH SarabunPSK" w:hint="cs"/>
          <w:szCs w:val="32"/>
          <w:cs/>
        </w:rPr>
        <w:t>3</w:t>
      </w:r>
      <w:r w:rsidRPr="006F3826">
        <w:rPr>
          <w:rFonts w:eastAsia="Times New Roman" w:cs="TH SarabunPSK"/>
          <w:szCs w:val="32"/>
        </w:rPr>
        <w:t xml:space="preserve">0% – 80% </w:t>
      </w:r>
      <w:r>
        <w:rPr>
          <w:rFonts w:eastAsia="Times New Roman" w:cs="TH SarabunPSK" w:hint="cs"/>
          <w:szCs w:val="32"/>
          <w:cs/>
        </w:rPr>
        <w:t>หมายถึง</w:t>
      </w:r>
      <w:r w:rsidRPr="006F3826">
        <w:rPr>
          <w:rFonts w:eastAsia="Times New Roman" w:cs="TH SarabunPSK"/>
          <w:szCs w:val="32"/>
        </w:rPr>
        <w:t xml:space="preserve"> </w:t>
      </w:r>
      <w:r w:rsidRPr="006F3826">
        <w:rPr>
          <w:rFonts w:eastAsia="Times New Roman" w:cs="TH SarabunPSK"/>
          <w:szCs w:val="32"/>
          <w:cs/>
        </w:rPr>
        <w:t>ระดับปกติ (</w:t>
      </w:r>
      <w:r w:rsidRPr="00AC0DE1">
        <w:rPr>
          <w:rFonts w:eastAsia="Times New Roman" w:cs="TH SarabunPSK"/>
          <w:szCs w:val="32"/>
        </w:rPr>
        <w:t>Medium Risk</w:t>
      </w:r>
      <w:r w:rsidRPr="006F3826">
        <w:rPr>
          <w:rFonts w:eastAsia="Times New Roman" w:cs="TH SarabunPSK"/>
          <w:szCs w:val="32"/>
        </w:rPr>
        <w:t>)</w:t>
      </w:r>
    </w:p>
    <w:p w14:paraId="659417BC" w14:textId="77777777" w:rsidR="00B12BC1" w:rsidRPr="00AC0DE1" w:rsidRDefault="00B12BC1" w:rsidP="00B12BC1">
      <w:pPr>
        <w:pStyle w:val="afb"/>
        <w:numPr>
          <w:ilvl w:val="3"/>
          <w:numId w:val="7"/>
        </w:numPr>
        <w:tabs>
          <w:tab w:val="left" w:pos="1985"/>
        </w:tabs>
        <w:spacing w:line="240" w:lineRule="auto"/>
        <w:ind w:left="0" w:firstLine="1276"/>
        <w:jc w:val="thaiDistribute"/>
        <w:outlineLvl w:val="2"/>
        <w:rPr>
          <w:rFonts w:cs="TH SarabunPSK"/>
          <w:szCs w:val="32"/>
        </w:rPr>
      </w:pPr>
      <w:r w:rsidRPr="006F3826">
        <w:rPr>
          <w:rFonts w:eastAsia="Times New Roman" w:cs="TH SarabunPSK"/>
          <w:szCs w:val="32"/>
        </w:rPr>
        <w:t xml:space="preserve">≥ 80% </w:t>
      </w:r>
      <w:r>
        <w:rPr>
          <w:rFonts w:eastAsia="Times New Roman" w:cs="TH SarabunPSK" w:hint="cs"/>
          <w:szCs w:val="32"/>
          <w:cs/>
        </w:rPr>
        <w:t>หมายถึง</w:t>
      </w:r>
      <w:r w:rsidRPr="006F3826">
        <w:rPr>
          <w:rFonts w:eastAsia="Times New Roman" w:cs="TH SarabunPSK"/>
          <w:szCs w:val="32"/>
        </w:rPr>
        <w:t xml:space="preserve"> </w:t>
      </w:r>
      <w:r w:rsidRPr="006F3826">
        <w:rPr>
          <w:rFonts w:eastAsia="Times New Roman" w:cs="TH SarabunPSK"/>
          <w:szCs w:val="32"/>
          <w:cs/>
        </w:rPr>
        <w:t>เสี่ยงน้ำล้น (</w:t>
      </w:r>
      <w:r w:rsidRPr="00AC0DE1">
        <w:rPr>
          <w:rFonts w:eastAsia="Times New Roman" w:cs="TH SarabunPSK"/>
          <w:szCs w:val="32"/>
        </w:rPr>
        <w:t>Flood Risk</w:t>
      </w:r>
      <w:r w:rsidRPr="006F3826">
        <w:rPr>
          <w:rFonts w:eastAsia="Times New Roman" w:cs="TH SarabunPSK"/>
          <w:szCs w:val="32"/>
        </w:rPr>
        <w:t xml:space="preserve">) </w:t>
      </w:r>
    </w:p>
    <w:p w14:paraId="7D5F7C68" w14:textId="77777777" w:rsidR="00B12BC1" w:rsidRDefault="00B12BC1" w:rsidP="00926FBE">
      <w:pPr>
        <w:pStyle w:val="afb"/>
        <w:tabs>
          <w:tab w:val="left" w:pos="1985"/>
        </w:tabs>
        <w:spacing w:line="240" w:lineRule="auto"/>
        <w:ind w:left="0" w:firstLine="1276"/>
        <w:jc w:val="thaiDistribute"/>
        <w:outlineLvl w:val="2"/>
        <w:rPr>
          <w:rFonts w:eastAsia="Times New Roman" w:cs="TH SarabunPSK"/>
          <w:szCs w:val="32"/>
        </w:rPr>
      </w:pPr>
      <w:r>
        <w:rPr>
          <w:rFonts w:eastAsia="Times New Roman" w:cs="TH SarabunPSK" w:hint="cs"/>
          <w:szCs w:val="32"/>
          <w:cs/>
        </w:rPr>
        <w:t>โดยฉลาก</w:t>
      </w:r>
      <w:r w:rsidRPr="006F3826">
        <w:rPr>
          <w:rFonts w:eastAsia="Times New Roman" w:cs="TH SarabunPSK"/>
          <w:szCs w:val="32"/>
          <w:cs/>
        </w:rPr>
        <w:t>ทั้งสามระดับถูกใช้เป็นตัวแปรเป้าหมาย (</w:t>
      </w:r>
      <w:r w:rsidRPr="006F3826">
        <w:rPr>
          <w:rFonts w:eastAsia="Times New Roman" w:cs="TH SarabunPSK"/>
          <w:szCs w:val="32"/>
        </w:rPr>
        <w:t xml:space="preserve">Target Variable) </w:t>
      </w:r>
      <w:r w:rsidRPr="006F3826">
        <w:rPr>
          <w:rFonts w:eastAsia="Times New Roman" w:cs="TH SarabunPSK"/>
          <w:szCs w:val="32"/>
          <w:cs/>
        </w:rPr>
        <w:t>สำหรับการจำแนกประเภท (</w:t>
      </w:r>
      <w:r w:rsidRPr="006F3826">
        <w:rPr>
          <w:rFonts w:eastAsia="Times New Roman" w:cs="TH SarabunPSK"/>
          <w:szCs w:val="32"/>
        </w:rPr>
        <w:t>Classification)</w:t>
      </w:r>
      <w:bookmarkStart w:id="10" w:name="_Hlk215425536"/>
      <w:bookmarkEnd w:id="9"/>
    </w:p>
    <w:p w14:paraId="53349E50" w14:textId="77777777" w:rsidR="00B12BC1" w:rsidRPr="00E85CC9" w:rsidRDefault="00B12BC1" w:rsidP="00B12BC1">
      <w:pPr>
        <w:pStyle w:val="afb"/>
        <w:numPr>
          <w:ilvl w:val="2"/>
          <w:numId w:val="7"/>
        </w:numPr>
        <w:tabs>
          <w:tab w:val="left" w:pos="1276"/>
        </w:tabs>
        <w:spacing w:line="240" w:lineRule="auto"/>
        <w:ind w:left="0" w:firstLine="540"/>
        <w:jc w:val="thaiDistribute"/>
        <w:outlineLvl w:val="2"/>
        <w:rPr>
          <w:rFonts w:cs="TH SarabunPSK"/>
          <w:szCs w:val="32"/>
        </w:rPr>
      </w:pPr>
      <w:r w:rsidRPr="00E85CC9">
        <w:rPr>
          <w:rFonts w:cs="TH SarabunPSK"/>
          <w:szCs w:val="32"/>
          <w:cs/>
        </w:rPr>
        <w:t>ศึกษาและเปรียบเทียบประสิทธิภาพของอัลกอริทึมการเรียนรู้ของเครื่อง 3 รูปแบบ ได้แก่ เรนดอม</w:t>
      </w:r>
      <w:proofErr w:type="spellStart"/>
      <w:r w:rsidRPr="00E85CC9">
        <w:rPr>
          <w:rFonts w:cs="TH SarabunPSK"/>
          <w:szCs w:val="32"/>
          <w:cs/>
        </w:rPr>
        <w:t>ฟอเร</w:t>
      </w:r>
      <w:proofErr w:type="spellEnd"/>
      <w:r w:rsidRPr="00E85CC9">
        <w:rPr>
          <w:rFonts w:cs="TH SarabunPSK"/>
          <w:szCs w:val="32"/>
          <w:cs/>
        </w:rPr>
        <w:t>สต์ (</w:t>
      </w:r>
      <w:r w:rsidRPr="00E85CC9">
        <w:rPr>
          <w:rFonts w:cs="TH SarabunPSK"/>
          <w:szCs w:val="32"/>
        </w:rPr>
        <w:t xml:space="preserve">Random Forest) </w:t>
      </w:r>
      <w:r w:rsidRPr="00E85CC9">
        <w:rPr>
          <w:rFonts w:cs="TH SarabunPSK"/>
          <w:szCs w:val="32"/>
          <w:cs/>
        </w:rPr>
        <w:t>ต้นไม้ตัดสินใจ (</w:t>
      </w:r>
      <w:r w:rsidRPr="00E85CC9">
        <w:rPr>
          <w:rFonts w:cs="TH SarabunPSK"/>
          <w:szCs w:val="32"/>
        </w:rPr>
        <w:t>J</w:t>
      </w:r>
      <w:r w:rsidRPr="00E85CC9">
        <w:rPr>
          <w:rFonts w:cs="TH SarabunPSK"/>
          <w:szCs w:val="32"/>
          <w:cs/>
        </w:rPr>
        <w:t>48) และการถดถอย</w:t>
      </w:r>
      <w:proofErr w:type="spellStart"/>
      <w:r w:rsidRPr="00E85CC9">
        <w:rPr>
          <w:rFonts w:cs="TH SarabunPSK"/>
          <w:szCs w:val="32"/>
          <w:cs/>
        </w:rPr>
        <w:t>โล</w:t>
      </w:r>
      <w:proofErr w:type="spellEnd"/>
      <w:r w:rsidRPr="00E85CC9">
        <w:rPr>
          <w:rFonts w:cs="TH SarabunPSK"/>
          <w:szCs w:val="32"/>
          <w:cs/>
        </w:rPr>
        <w:t>จิสติก (</w:t>
      </w:r>
      <w:r w:rsidRPr="00E85CC9">
        <w:rPr>
          <w:rFonts w:cs="TH SarabunPSK"/>
          <w:szCs w:val="32"/>
        </w:rPr>
        <w:t xml:space="preserve">Logistic Regression) </w:t>
      </w:r>
      <w:r w:rsidRPr="00E85CC9">
        <w:rPr>
          <w:rFonts w:cs="TH SarabunPSK"/>
          <w:szCs w:val="32"/>
          <w:cs/>
        </w:rPr>
        <w:t>โดยใช้ตัวชี้วัดค่าความถูกต้อง (</w:t>
      </w:r>
      <w:r w:rsidRPr="00E85CC9">
        <w:rPr>
          <w:rFonts w:cs="TH SarabunPSK"/>
          <w:szCs w:val="32"/>
        </w:rPr>
        <w:t xml:space="preserve">Accuracy) </w:t>
      </w:r>
      <w:r w:rsidRPr="00E85CC9">
        <w:rPr>
          <w:rFonts w:cs="TH SarabunPSK"/>
          <w:szCs w:val="32"/>
          <w:cs/>
        </w:rPr>
        <w:t>ค่าความแม่นยำ (</w:t>
      </w:r>
      <w:r w:rsidRPr="00E85CC9">
        <w:rPr>
          <w:rFonts w:cs="TH SarabunPSK"/>
          <w:szCs w:val="32"/>
        </w:rPr>
        <w:t xml:space="preserve">Precision), </w:t>
      </w:r>
      <w:r w:rsidRPr="00E85CC9">
        <w:rPr>
          <w:rFonts w:cs="TH SarabunPSK"/>
          <w:szCs w:val="32"/>
          <w:cs/>
        </w:rPr>
        <w:t>ค่าความครอบคลุม (</w:t>
      </w:r>
      <w:r w:rsidRPr="00E85CC9">
        <w:rPr>
          <w:rFonts w:cs="TH SarabunPSK"/>
          <w:szCs w:val="32"/>
        </w:rPr>
        <w:t xml:space="preserve">Recall) </w:t>
      </w:r>
      <w:r w:rsidRPr="00E85CC9">
        <w:rPr>
          <w:rFonts w:cs="TH SarabunPSK"/>
          <w:szCs w:val="32"/>
          <w:cs/>
        </w:rPr>
        <w:t xml:space="preserve">และ </w:t>
      </w:r>
      <w:r w:rsidRPr="00E85CC9">
        <w:rPr>
          <w:rFonts w:cs="TH SarabunPSK"/>
          <w:szCs w:val="32"/>
        </w:rPr>
        <w:t>F</w:t>
      </w:r>
      <w:r w:rsidRPr="00E85CC9">
        <w:rPr>
          <w:rFonts w:cs="TH SarabunPSK"/>
          <w:szCs w:val="32"/>
          <w:cs/>
        </w:rPr>
        <w:t>1-</w:t>
      </w:r>
      <w:r w:rsidRPr="00E85CC9">
        <w:rPr>
          <w:rFonts w:cs="TH SarabunPSK"/>
          <w:szCs w:val="32"/>
        </w:rPr>
        <w:t xml:space="preserve">score </w:t>
      </w:r>
      <w:r w:rsidRPr="00E85CC9">
        <w:rPr>
          <w:rFonts w:cs="TH SarabunPSK"/>
          <w:szCs w:val="32"/>
          <w:cs/>
        </w:rPr>
        <w:t>เพื่อคัดเลือก</w:t>
      </w:r>
      <w:r>
        <w:rPr>
          <w:rFonts w:cs="TH SarabunPSK" w:hint="cs"/>
          <w:szCs w:val="32"/>
          <w:cs/>
        </w:rPr>
        <w:t>โมเดล</w:t>
      </w:r>
      <w:r w:rsidRPr="00E85CC9">
        <w:rPr>
          <w:rFonts w:cs="TH SarabunPSK"/>
          <w:szCs w:val="32"/>
          <w:cs/>
        </w:rPr>
        <w:t>ที่มีความเหมาะสมที่สุดในการพยากรณ์ความเสี่ยง</w:t>
      </w:r>
    </w:p>
    <w:p w14:paraId="24AA38B5" w14:textId="04B2ECA8" w:rsidR="00B12BC1" w:rsidRDefault="00B12BC1" w:rsidP="00B12BC1">
      <w:pPr>
        <w:pStyle w:val="afb"/>
        <w:numPr>
          <w:ilvl w:val="2"/>
          <w:numId w:val="7"/>
        </w:numPr>
        <w:tabs>
          <w:tab w:val="left" w:pos="1276"/>
        </w:tabs>
        <w:spacing w:line="240" w:lineRule="auto"/>
        <w:ind w:left="0" w:firstLine="540"/>
        <w:jc w:val="thaiDistribute"/>
        <w:outlineLvl w:val="2"/>
        <w:rPr>
          <w:rFonts w:cs="TH SarabunPSK"/>
          <w:szCs w:val="32"/>
        </w:rPr>
      </w:pPr>
      <w:r w:rsidRPr="003D1E9C">
        <w:rPr>
          <w:rFonts w:cs="TH SarabunPSK"/>
          <w:szCs w:val="32"/>
          <w:cs/>
        </w:rPr>
        <w:t>ในส่วนของการพัฒนา</w:t>
      </w:r>
      <w:proofErr w:type="spellStart"/>
      <w:r w:rsidRPr="003D1E9C">
        <w:rPr>
          <w:rFonts w:cs="TH SarabunPSK"/>
          <w:szCs w:val="32"/>
          <w:cs/>
        </w:rPr>
        <w:t>แดช</w:t>
      </w:r>
      <w:proofErr w:type="spellEnd"/>
      <w:r w:rsidRPr="003D1E9C">
        <w:rPr>
          <w:rFonts w:cs="TH SarabunPSK"/>
          <w:szCs w:val="32"/>
          <w:cs/>
        </w:rPr>
        <w:t>บอร์ดต้นแบบ (</w:t>
      </w:r>
      <w:r w:rsidRPr="003D1E9C">
        <w:rPr>
          <w:rFonts w:cs="TH SarabunPSK"/>
          <w:szCs w:val="32"/>
        </w:rPr>
        <w:t xml:space="preserve">Prototype Dashboard) </w:t>
      </w:r>
      <w:r w:rsidRPr="003D1E9C">
        <w:rPr>
          <w:rFonts w:cs="TH SarabunPSK"/>
          <w:szCs w:val="32"/>
          <w:cs/>
        </w:rPr>
        <w:t>สำหรับแสดงผลการพยากรณ์ความเสี่ยงน้ำในอ่างเก็บน้ำขนาดใหญ่ ระบบจะดึงข้อมูลปัจจุบันหรือข้อมูลล่าสุดที่จัดเก็บไว้แล้วแสดงผลลัพธ์ความเสี่ยง (เสี่ยงน้ำแห้ง ปกติ เสี่ยงน้ำล้น) พร้อมข้อมูลประกอบ เช่น เปอร์เซ็นต์ความจุของอ่างเก็บน้ำขนาดใหญ่ โดยใช้โมเดลที่มีประสิทธิภาพสูงสุดจากการทดลองเป็น</w:t>
      </w:r>
      <w:r w:rsidRPr="003D1E9C">
        <w:rPr>
          <w:rFonts w:cs="TH SarabunPSK"/>
          <w:szCs w:val="32"/>
          <w:cs/>
        </w:rPr>
        <w:lastRenderedPageBreak/>
        <w:t>โมเดลหลักของระบบ</w:t>
      </w:r>
      <w:r w:rsidRPr="003D1E9C">
        <w:rPr>
          <w:rFonts w:cs="TH SarabunPSK"/>
          <w:szCs w:val="32"/>
        </w:rPr>
        <w:t xml:space="preserve"> </w:t>
      </w:r>
      <w:r w:rsidRPr="003D1E9C">
        <w:rPr>
          <w:rFonts w:cs="TH SarabunPSK"/>
          <w:szCs w:val="32"/>
          <w:cs/>
        </w:rPr>
        <w:t>ทั้งนี้ ได้กำหนดขอบเขตการแสดงผลบน</w:t>
      </w:r>
      <w:proofErr w:type="spellStart"/>
      <w:r w:rsidRPr="003D1E9C">
        <w:rPr>
          <w:rFonts w:cs="TH SarabunPSK"/>
          <w:szCs w:val="32"/>
          <w:cs/>
        </w:rPr>
        <w:t>แดช</w:t>
      </w:r>
      <w:proofErr w:type="spellEnd"/>
      <w:r w:rsidRPr="003D1E9C">
        <w:rPr>
          <w:rFonts w:cs="TH SarabunPSK"/>
          <w:szCs w:val="32"/>
          <w:cs/>
        </w:rPr>
        <w:t xml:space="preserve">บอร์ดโดยแบ่งมุมมองผู้ใช้งานออกเป็น </w:t>
      </w:r>
      <w:r w:rsidRPr="003D1E9C">
        <w:rPr>
          <w:rFonts w:cs="TH SarabunPSK"/>
          <w:szCs w:val="32"/>
        </w:rPr>
        <w:t xml:space="preserve">2 </w:t>
      </w:r>
      <w:r w:rsidRPr="003D1E9C">
        <w:rPr>
          <w:rFonts w:cs="TH SarabunPSK"/>
          <w:szCs w:val="32"/>
          <w:cs/>
        </w:rPr>
        <w:t>กลุ่มหลัก เพื่อให้ตอบสนองต่อความต้องการที่แตกต่างกัน ได้แก่</w:t>
      </w:r>
    </w:p>
    <w:p w14:paraId="481D9DD4" w14:textId="77777777" w:rsidR="00926FBE" w:rsidRDefault="00926FBE" w:rsidP="00926FBE">
      <w:pPr>
        <w:pStyle w:val="4"/>
        <w:tabs>
          <w:tab w:val="left" w:pos="2070"/>
        </w:tabs>
      </w:pPr>
      <w:r>
        <w:t>1</w:t>
      </w:r>
      <w:r>
        <w:rPr>
          <w:rFonts w:hint="cs"/>
          <w:cs/>
        </w:rPr>
        <w:t>.</w:t>
      </w:r>
      <w:r>
        <w:t>3</w:t>
      </w:r>
      <w:r>
        <w:rPr>
          <w:rFonts w:hint="cs"/>
          <w:cs/>
        </w:rPr>
        <w:t>.</w:t>
      </w:r>
      <w:r>
        <w:t>5</w:t>
      </w:r>
      <w:r w:rsidRPr="00782A49">
        <w:rPr>
          <w:rFonts w:hint="cs"/>
          <w:cs/>
        </w:rPr>
        <w:t>.1</w:t>
      </w:r>
      <w:r w:rsidRPr="00782A49">
        <w:rPr>
          <w:cs/>
        </w:rPr>
        <w:tab/>
      </w:r>
      <w:r w:rsidR="00B12BC1" w:rsidRPr="003D1E9C">
        <w:rPr>
          <w:cs/>
        </w:rPr>
        <w:t>มุมมองสำหรับประชาชนทั่วไป</w:t>
      </w:r>
    </w:p>
    <w:p w14:paraId="2266BF5F" w14:textId="2B2357A4" w:rsidR="00B12BC1" w:rsidRDefault="00926FBE" w:rsidP="00926FBE">
      <w:pPr>
        <w:pStyle w:val="4"/>
        <w:tabs>
          <w:tab w:val="left" w:pos="2070"/>
        </w:tabs>
      </w:pPr>
      <w:r>
        <w:tab/>
      </w:r>
      <w:r w:rsidR="00B12BC1" w:rsidRPr="003D1E9C">
        <w:rPr>
          <w:cs/>
        </w:rPr>
        <w:t>นำเสนอข้อมูลสถานการณ์น้ำปัจจุบันและผลการพยากรณ์ความเสี่ยงในรูปแบบกราฟิกหรือสัญลักษณ์ที่เข้าใจง่าย เพื่อให้ประชาชนสามารถติดตามสถานการณ์และเตรียมความพร้อมรับมือได้อย่างทันท่วงที</w:t>
      </w:r>
    </w:p>
    <w:p w14:paraId="7789D431" w14:textId="77777777" w:rsidR="00926FBE" w:rsidRDefault="00926FBE" w:rsidP="00926FBE">
      <w:pPr>
        <w:pStyle w:val="4"/>
        <w:tabs>
          <w:tab w:val="left" w:pos="2070"/>
        </w:tabs>
      </w:pPr>
      <w:r>
        <w:t>1</w:t>
      </w:r>
      <w:r>
        <w:rPr>
          <w:rFonts w:hint="cs"/>
          <w:cs/>
        </w:rPr>
        <w:t>.</w:t>
      </w:r>
      <w:r>
        <w:t>3</w:t>
      </w:r>
      <w:r>
        <w:rPr>
          <w:rFonts w:hint="cs"/>
          <w:cs/>
        </w:rPr>
        <w:t>.</w:t>
      </w:r>
      <w:r>
        <w:t>5</w:t>
      </w:r>
      <w:r>
        <w:rPr>
          <w:rFonts w:hint="cs"/>
          <w:cs/>
        </w:rPr>
        <w:t>.</w:t>
      </w:r>
      <w:r>
        <w:t>2</w:t>
      </w:r>
      <w:r w:rsidRPr="00782A49">
        <w:rPr>
          <w:cs/>
        </w:rPr>
        <w:tab/>
      </w:r>
      <w:r w:rsidR="00B12BC1" w:rsidRPr="00926FBE">
        <w:rPr>
          <w:cs/>
        </w:rPr>
        <w:t>มุมมองสำหรับเจ้าหน้าที่</w:t>
      </w:r>
    </w:p>
    <w:p w14:paraId="5301DBA0" w14:textId="0CDEDCFB" w:rsidR="00B12BC1" w:rsidRPr="003D1E9C" w:rsidRDefault="00926FBE" w:rsidP="00926FBE">
      <w:pPr>
        <w:pStyle w:val="4"/>
        <w:tabs>
          <w:tab w:val="left" w:pos="2070"/>
        </w:tabs>
      </w:pPr>
      <w:r>
        <w:tab/>
      </w:r>
      <w:r w:rsidR="00B12BC1" w:rsidRPr="003D1E9C">
        <w:rPr>
          <w:cs/>
        </w:rPr>
        <w:t>การแสดงข้อมูลเชิงลึกทางสถิติ กราฟแสดงแนวโน้มร้อยละความจุย้อนหลัง ปริมาณน้ำไหลเข้า (</w:t>
      </w:r>
      <w:r w:rsidR="00B12BC1" w:rsidRPr="003D1E9C">
        <w:t xml:space="preserve">Inflow) </w:t>
      </w:r>
      <w:r w:rsidR="00B12BC1" w:rsidRPr="003D1E9C">
        <w:rPr>
          <w:cs/>
        </w:rPr>
        <w:t>และระบายออก (</w:t>
      </w:r>
      <w:r w:rsidR="00B12BC1" w:rsidRPr="003D1E9C">
        <w:t xml:space="preserve">Outflow) </w:t>
      </w:r>
      <w:r w:rsidR="00B12BC1" w:rsidRPr="003D1E9C">
        <w:rPr>
          <w:cs/>
        </w:rPr>
        <w:t>รวมถึงผลการวิเคราะห์เปรียบเทียบจาก</w:t>
      </w:r>
      <w:r w:rsidR="00B12BC1">
        <w:rPr>
          <w:rFonts w:hint="cs"/>
          <w:cs/>
        </w:rPr>
        <w:t>โมเดล</w:t>
      </w:r>
      <w:r w:rsidR="00B12BC1" w:rsidRPr="003D1E9C">
        <w:rPr>
          <w:cs/>
        </w:rPr>
        <w:t xml:space="preserve"> เพื่อสนับสนุนการตัดสินใจของเจ้าหน้าที่ในการปรับแผนการบริหารจัดการและระบายน้ำ</w:t>
      </w:r>
    </w:p>
    <w:p w14:paraId="0953581A" w14:textId="77777777" w:rsidR="00B12BC1" w:rsidRDefault="00B12BC1" w:rsidP="00B12BC1">
      <w:pPr>
        <w:pStyle w:val="afb"/>
        <w:numPr>
          <w:ilvl w:val="2"/>
          <w:numId w:val="7"/>
        </w:numPr>
        <w:tabs>
          <w:tab w:val="left" w:pos="1276"/>
        </w:tabs>
        <w:spacing w:line="240" w:lineRule="auto"/>
        <w:ind w:left="0" w:firstLine="540"/>
        <w:jc w:val="thaiDistribute"/>
        <w:outlineLvl w:val="2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ขอบเขตที่ไม่ครอบคลุมการดำเนินงาน</w:t>
      </w:r>
    </w:p>
    <w:p w14:paraId="5D67A227" w14:textId="0F2DDD97" w:rsidR="00B12BC1" w:rsidRDefault="00926FBE" w:rsidP="00926FBE">
      <w:pPr>
        <w:pStyle w:val="4"/>
        <w:tabs>
          <w:tab w:val="left" w:pos="2070"/>
        </w:tabs>
      </w:pPr>
      <w:r>
        <w:t>1.3.6.1</w:t>
      </w:r>
      <w:r>
        <w:tab/>
      </w:r>
      <w:r w:rsidR="00B12BC1" w:rsidRPr="006747E1">
        <w:rPr>
          <w:cs/>
        </w:rPr>
        <w:t>ไม่รวมการพยากรณ์ค่าปริมาณน้ำในลักษณะเชิงตัวเลข (</w:t>
      </w:r>
      <w:r w:rsidR="00B12BC1">
        <w:t>Regression)</w:t>
      </w:r>
    </w:p>
    <w:p w14:paraId="6BC4A1A9" w14:textId="2D448C01" w:rsidR="00B12BC1" w:rsidRDefault="00926FBE" w:rsidP="00926FBE">
      <w:pPr>
        <w:pStyle w:val="4"/>
        <w:tabs>
          <w:tab w:val="left" w:pos="2070"/>
        </w:tabs>
      </w:pPr>
      <w:r>
        <w:t>1.3.6.2</w:t>
      </w:r>
      <w:r>
        <w:tab/>
      </w:r>
      <w:r w:rsidR="00B12BC1" w:rsidRPr="006747E1">
        <w:rPr>
          <w:cs/>
        </w:rPr>
        <w:t>ไม่วิเคราะห์ปัจจัยเชิงสาเหตุ เช่น ปริมาณฝนหรือการบริหารจัดการน้ำ</w:t>
      </w:r>
    </w:p>
    <w:p w14:paraId="717AB505" w14:textId="5D37E17B" w:rsidR="00B12BC1" w:rsidRDefault="00926FBE" w:rsidP="00926FBE">
      <w:pPr>
        <w:pStyle w:val="4"/>
        <w:tabs>
          <w:tab w:val="left" w:pos="2070"/>
        </w:tabs>
      </w:pPr>
      <w:r>
        <w:t>1.3.6.3</w:t>
      </w:r>
      <w:r>
        <w:tab/>
      </w:r>
      <w:r w:rsidR="00B12BC1" w:rsidRPr="006747E1">
        <w:rPr>
          <w:cs/>
        </w:rPr>
        <w:t>ไม่พัฒนาระบบแจ้งเตือนแบบเรียลไทม์ผ่านมือถือ เว้นแต่ถูกระบุเพิ่มเติม</w:t>
      </w:r>
    </w:p>
    <w:p w14:paraId="0B7F7EED" w14:textId="3BC406E4" w:rsidR="00B12BC1" w:rsidRPr="006747E1" w:rsidRDefault="00926FBE" w:rsidP="00926FBE">
      <w:pPr>
        <w:pStyle w:val="4"/>
        <w:tabs>
          <w:tab w:val="left" w:pos="2070"/>
        </w:tabs>
      </w:pPr>
      <w:r>
        <w:t>1.3.6.4</w:t>
      </w:r>
      <w:r>
        <w:tab/>
      </w:r>
      <w:r w:rsidR="00B12BC1" w:rsidRPr="006747E1">
        <w:rPr>
          <w:cs/>
        </w:rPr>
        <w:t>ไม่ใช้ข้อมูลจาก</w:t>
      </w:r>
      <w:r w:rsidR="00B12BC1">
        <w:rPr>
          <w:cs/>
        </w:rPr>
        <w:t>อ่างเก็บน้ำขนาดใหญ่</w:t>
      </w:r>
      <w:r w:rsidR="00B12BC1" w:rsidRPr="006747E1">
        <w:rPr>
          <w:cs/>
        </w:rPr>
        <w:t>ทุกแห่งทั่วประเทศในกรณีที่ข้อมูลไม่สมบูรณ์หรือมีช่องว่างข้อมูลมาก</w:t>
      </w:r>
    </w:p>
    <w:bookmarkEnd w:id="10"/>
    <w:p w14:paraId="3534F22F" w14:textId="77777777" w:rsidR="00B12BC1" w:rsidRPr="006D524A" w:rsidRDefault="00B12BC1" w:rsidP="00926FBE">
      <w:pPr>
        <w:jc w:val="thaiDistribute"/>
        <w:rPr>
          <w:cs/>
        </w:rPr>
      </w:pPr>
    </w:p>
    <w:p w14:paraId="4B3BD5BB" w14:textId="77777777" w:rsidR="00B12BC1" w:rsidRPr="00AF6F23" w:rsidRDefault="00B12BC1" w:rsidP="00926FBE">
      <w:pPr>
        <w:pStyle w:val="2"/>
      </w:pPr>
      <w:bookmarkStart w:id="11" w:name="_Toc224741238"/>
      <w:r w:rsidRPr="00AF6F23">
        <w:t>1.4</w:t>
      </w:r>
      <w:r>
        <w:tab/>
      </w:r>
      <w:r w:rsidRPr="00AF6F23">
        <w:rPr>
          <w:cs/>
        </w:rPr>
        <w:t>เครื่องมือที่ใช้ในการพัฒนาโครงงาน</w:t>
      </w:r>
      <w:bookmarkEnd w:id="11"/>
    </w:p>
    <w:p w14:paraId="51834CE9" w14:textId="77777777" w:rsidR="00B12BC1" w:rsidRPr="001C06FC" w:rsidRDefault="00B12BC1" w:rsidP="00926FBE">
      <w:pPr>
        <w:pStyle w:val="3"/>
      </w:pPr>
      <w:r>
        <w:t>1.4.1</w:t>
      </w:r>
      <w:r>
        <w:tab/>
      </w:r>
      <w:r w:rsidRPr="007E29C4">
        <w:rPr>
          <w:cs/>
        </w:rPr>
        <w:t xml:space="preserve">โปรแกรม </w:t>
      </w:r>
      <w:r w:rsidRPr="007E29C4">
        <w:t xml:space="preserve">WEKA </w:t>
      </w:r>
      <w:r w:rsidRPr="00E85CC9">
        <w:rPr>
          <w:cs/>
        </w:rPr>
        <w:t>สำหรับการเตรียมข้อมูล (</w:t>
      </w:r>
      <w:r w:rsidRPr="00E85CC9">
        <w:t xml:space="preserve">Data Preprocessing) </w:t>
      </w:r>
      <w:r w:rsidRPr="00E85CC9">
        <w:rPr>
          <w:cs/>
        </w:rPr>
        <w:t>การสร้างและเปรียบเทียบประสิทธิภาพของ</w:t>
      </w:r>
      <w:r>
        <w:rPr>
          <w:rFonts w:hint="cs"/>
          <w:cs/>
        </w:rPr>
        <w:t>โมเดล</w:t>
      </w:r>
      <w:r w:rsidRPr="00E85CC9">
        <w:rPr>
          <w:cs/>
        </w:rPr>
        <w:t>การเรียนรู้ของเครื่อง</w:t>
      </w:r>
    </w:p>
    <w:p w14:paraId="352A68A7" w14:textId="77777777" w:rsidR="00B12BC1" w:rsidRDefault="00B12BC1" w:rsidP="00926FBE">
      <w:pPr>
        <w:pStyle w:val="3"/>
      </w:pPr>
      <w:r w:rsidRPr="0079371F">
        <w:t>1.4.2</w:t>
      </w:r>
      <w:r w:rsidRPr="0079371F">
        <w:tab/>
      </w:r>
      <w:r w:rsidRPr="0079371F">
        <w:rPr>
          <w:cs/>
        </w:rPr>
        <w:t xml:space="preserve">ภาษา </w:t>
      </w:r>
      <w:r w:rsidRPr="0079371F">
        <w:t xml:space="preserve">Python </w:t>
      </w:r>
      <w:r w:rsidRPr="00CE3F93">
        <w:rPr>
          <w:cs/>
        </w:rPr>
        <w:t xml:space="preserve">และไลบรารี </w:t>
      </w:r>
      <w:proofErr w:type="spellStart"/>
      <w:r w:rsidRPr="00CE3F93">
        <w:t>Streamlit</w:t>
      </w:r>
      <w:proofErr w:type="spellEnd"/>
      <w:r>
        <w:rPr>
          <w:rFonts w:hint="cs"/>
          <w:cs/>
        </w:rPr>
        <w:t xml:space="preserve"> </w:t>
      </w:r>
      <w:r w:rsidRPr="00E85CC9">
        <w:rPr>
          <w:cs/>
        </w:rPr>
        <w:t>สำหรับการพัฒนาเว็บแอปพลิเคชัน</w:t>
      </w:r>
      <w:proofErr w:type="spellStart"/>
      <w:r w:rsidRPr="00E85CC9">
        <w:rPr>
          <w:cs/>
        </w:rPr>
        <w:t>แดช</w:t>
      </w:r>
      <w:proofErr w:type="spellEnd"/>
      <w:r w:rsidRPr="00E85CC9">
        <w:rPr>
          <w:cs/>
        </w:rPr>
        <w:t xml:space="preserve">บอร์ดต้นแบบ โดยใช้ร่วมกับโปรแกรม </w:t>
      </w:r>
      <w:r w:rsidRPr="00E85CC9">
        <w:t xml:space="preserve">Anaconda Navigator </w:t>
      </w:r>
      <w:r w:rsidRPr="00E85CC9">
        <w:rPr>
          <w:cs/>
        </w:rPr>
        <w:t xml:space="preserve">และ </w:t>
      </w:r>
      <w:r w:rsidRPr="00E85CC9">
        <w:t>Visual Studio Code</w:t>
      </w:r>
    </w:p>
    <w:p w14:paraId="36FD98A0" w14:textId="77777777" w:rsidR="00B12BC1" w:rsidRDefault="00B12BC1" w:rsidP="00926FBE">
      <w:pPr>
        <w:pStyle w:val="3"/>
        <w:rPr>
          <w:cs/>
        </w:rPr>
      </w:pPr>
      <w:r>
        <w:t>1.4.3</w:t>
      </w:r>
      <w:r>
        <w:tab/>
      </w:r>
      <w:r w:rsidRPr="00E85CC9">
        <w:rPr>
          <w:cs/>
        </w:rPr>
        <w:t xml:space="preserve">ระบบจัดการฐานข้อมูล </w:t>
      </w:r>
      <w:r w:rsidRPr="00E85CC9">
        <w:t xml:space="preserve">MySQL </w:t>
      </w:r>
      <w:r w:rsidRPr="00E85CC9">
        <w:rPr>
          <w:cs/>
        </w:rPr>
        <w:t>สำหรับจัดเก็บข้อมูลปริมาณน้ำและผลการพยากรณ์ เพื่อนำไปแสดงผลบน</w:t>
      </w:r>
      <w:proofErr w:type="spellStart"/>
      <w:r w:rsidRPr="00E85CC9">
        <w:rPr>
          <w:cs/>
        </w:rPr>
        <w:t>แดช</w:t>
      </w:r>
      <w:proofErr w:type="spellEnd"/>
      <w:r w:rsidRPr="00E85CC9">
        <w:rPr>
          <w:cs/>
        </w:rPr>
        <w:t>บอร์ด</w:t>
      </w:r>
    </w:p>
    <w:p w14:paraId="39D4F051" w14:textId="77777777" w:rsidR="00B12BC1" w:rsidRPr="0043537A" w:rsidRDefault="00B12BC1" w:rsidP="00926FBE">
      <w:pPr>
        <w:rPr>
          <w:cs/>
        </w:rPr>
      </w:pPr>
    </w:p>
    <w:p w14:paraId="39142420" w14:textId="77777777" w:rsidR="00B12BC1" w:rsidRPr="00AF6F23" w:rsidRDefault="00B12BC1" w:rsidP="002C3952">
      <w:pPr>
        <w:pStyle w:val="2"/>
      </w:pPr>
      <w:bookmarkStart w:id="12" w:name="_Toc224741239"/>
      <w:r w:rsidRPr="00AF6F23">
        <w:t>1.5</w:t>
      </w:r>
      <w:r>
        <w:tab/>
      </w:r>
      <w:r w:rsidRPr="00AF6F23">
        <w:rPr>
          <w:cs/>
        </w:rPr>
        <w:t>ขั้นตอนการดำเนินโครงงาน</w:t>
      </w:r>
      <w:bookmarkEnd w:id="12"/>
    </w:p>
    <w:p w14:paraId="54BAAB27" w14:textId="77777777" w:rsidR="00B12BC1" w:rsidRPr="00967722" w:rsidRDefault="00B12BC1" w:rsidP="00926FBE">
      <w:pPr>
        <w:pStyle w:val="3"/>
      </w:pPr>
      <w:r w:rsidRPr="00967722">
        <w:t>1.5.1</w:t>
      </w:r>
      <w:r w:rsidRPr="00967722">
        <w:tab/>
      </w:r>
      <w:r w:rsidRPr="00967722">
        <w:rPr>
          <w:cs/>
        </w:rPr>
        <w:t>การวิเคราะห์ระบบ</w:t>
      </w:r>
    </w:p>
    <w:p w14:paraId="1844D49B" w14:textId="77777777" w:rsidR="00B12BC1" w:rsidRPr="00967722" w:rsidRDefault="00B12BC1" w:rsidP="00926FBE">
      <w:pPr>
        <w:pStyle w:val="3"/>
      </w:pPr>
      <w:r w:rsidRPr="00967722">
        <w:t>1.5.2</w:t>
      </w:r>
      <w:r w:rsidRPr="00967722">
        <w:tab/>
      </w:r>
      <w:r w:rsidRPr="00967722">
        <w:rPr>
          <w:cs/>
        </w:rPr>
        <w:t>การออกแบบระบบ</w:t>
      </w:r>
    </w:p>
    <w:p w14:paraId="239D0531" w14:textId="77777777" w:rsidR="00B12BC1" w:rsidRPr="00967722" w:rsidRDefault="00B12BC1" w:rsidP="00926FBE">
      <w:pPr>
        <w:pStyle w:val="3"/>
      </w:pPr>
      <w:r w:rsidRPr="00967722">
        <w:t>1.5.3</w:t>
      </w:r>
      <w:r w:rsidRPr="00967722">
        <w:tab/>
      </w:r>
      <w:r w:rsidRPr="00967722">
        <w:rPr>
          <w:cs/>
        </w:rPr>
        <w:t>การสร้างโมเดล</w:t>
      </w:r>
    </w:p>
    <w:p w14:paraId="59DCFC32" w14:textId="77777777" w:rsidR="00B12BC1" w:rsidRPr="00967722" w:rsidRDefault="00B12BC1" w:rsidP="00926FBE">
      <w:pPr>
        <w:pStyle w:val="3"/>
      </w:pPr>
      <w:r w:rsidRPr="00967722">
        <w:t>1.5.4</w:t>
      </w:r>
      <w:r w:rsidRPr="00967722">
        <w:tab/>
      </w:r>
      <w:r w:rsidRPr="00967722">
        <w:rPr>
          <w:cs/>
        </w:rPr>
        <w:t>การพัฒนาระบบ</w:t>
      </w:r>
    </w:p>
    <w:p w14:paraId="0DC3EA60" w14:textId="77777777" w:rsidR="00B12BC1" w:rsidRPr="00967722" w:rsidRDefault="00B12BC1" w:rsidP="00926FBE">
      <w:pPr>
        <w:pStyle w:val="3"/>
      </w:pPr>
      <w:r w:rsidRPr="00967722">
        <w:t>1.5.5</w:t>
      </w:r>
      <w:r w:rsidRPr="00967722">
        <w:tab/>
      </w:r>
      <w:r w:rsidRPr="00967722">
        <w:rPr>
          <w:cs/>
        </w:rPr>
        <w:t>การทดสอบและประเมินผลระบบ</w:t>
      </w:r>
    </w:p>
    <w:p w14:paraId="0317775F" w14:textId="77777777" w:rsidR="00B12BC1" w:rsidRPr="00AF6F23" w:rsidRDefault="00B12BC1" w:rsidP="002C3952">
      <w:pPr>
        <w:pStyle w:val="2"/>
      </w:pPr>
      <w:bookmarkStart w:id="13" w:name="_Toc224741240"/>
      <w:r w:rsidRPr="00AF6F23">
        <w:lastRenderedPageBreak/>
        <w:t>1.6</w:t>
      </w:r>
      <w:r>
        <w:tab/>
      </w:r>
      <w:r w:rsidRPr="00AF6F23">
        <w:rPr>
          <w:cs/>
        </w:rPr>
        <w:t>ประโยชน์ที่</w:t>
      </w:r>
      <w:r>
        <w:rPr>
          <w:rFonts w:hint="cs"/>
          <w:cs/>
        </w:rPr>
        <w:t>(คาดว่าจะ)</w:t>
      </w:r>
      <w:r w:rsidRPr="00AF6F23">
        <w:rPr>
          <w:cs/>
        </w:rPr>
        <w:t>ได้รับ</w:t>
      </w:r>
      <w:bookmarkEnd w:id="13"/>
    </w:p>
    <w:p w14:paraId="364B18DB" w14:textId="77777777" w:rsidR="00B12BC1" w:rsidRPr="00470755" w:rsidRDefault="00B12BC1" w:rsidP="00926FBE">
      <w:pPr>
        <w:pStyle w:val="3"/>
      </w:pPr>
      <w:r>
        <w:t>1.6.1</w:t>
      </w:r>
      <w:r>
        <w:tab/>
      </w:r>
      <w:r w:rsidRPr="00470755">
        <w:rPr>
          <w:cs/>
        </w:rPr>
        <w:t>ได้ระบบพยากรณ์ความเสี่ยงสถานการณ์น้ำใน</w:t>
      </w:r>
      <w:r>
        <w:rPr>
          <w:rFonts w:hint="cs"/>
          <w:cs/>
        </w:rPr>
        <w:t>อ่างเก็บน้ำขนาดใหญ่</w:t>
      </w:r>
      <w:r w:rsidRPr="00470755">
        <w:rPr>
          <w:cs/>
        </w:rPr>
        <w:t>ที่สามารถจำแนกระดับความเสี่ยง (</w:t>
      </w:r>
      <w:bookmarkStart w:id="14" w:name="_Hlk215673363"/>
      <w:r>
        <w:rPr>
          <w:rFonts w:hint="cs"/>
          <w:cs/>
        </w:rPr>
        <w:t>เสี่ยงน้ำแห้ง ปกติ เสี่ยงน้ำล้น</w:t>
      </w:r>
      <w:bookmarkEnd w:id="14"/>
      <w:r w:rsidRPr="00470755">
        <w:rPr>
          <w:cs/>
        </w:rPr>
        <w:t xml:space="preserve">) โดยใช้เทคนิคการเรียนรู้ของเครื่องแบบมีผู้สอนในโปรแกรม </w:t>
      </w:r>
      <w:r w:rsidRPr="00470755">
        <w:t>WEKA</w:t>
      </w:r>
    </w:p>
    <w:p w14:paraId="7A055CE1" w14:textId="77777777" w:rsidR="00B12BC1" w:rsidRDefault="00B12BC1" w:rsidP="00926FBE">
      <w:pPr>
        <w:pStyle w:val="3"/>
      </w:pPr>
      <w:r>
        <w:t>1.6.2</w:t>
      </w:r>
      <w:r>
        <w:tab/>
      </w:r>
      <w:r w:rsidRPr="00470755">
        <w:rPr>
          <w:cs/>
        </w:rPr>
        <w:t>ได้</w:t>
      </w:r>
      <w:r>
        <w:rPr>
          <w:rFonts w:hint="cs"/>
          <w:cs/>
        </w:rPr>
        <w:t>ระบบ</w:t>
      </w:r>
      <w:proofErr w:type="spellStart"/>
      <w:r>
        <w:rPr>
          <w:rFonts w:hint="cs"/>
          <w:cs/>
        </w:rPr>
        <w:t>แดช</w:t>
      </w:r>
      <w:proofErr w:type="spellEnd"/>
      <w:r>
        <w:rPr>
          <w:rFonts w:hint="cs"/>
          <w:cs/>
        </w:rPr>
        <w:t>บอร์ดแบบเว็บแอปพลิเคชัน</w:t>
      </w:r>
      <w:r w:rsidRPr="00470755">
        <w:rPr>
          <w:cs/>
        </w:rPr>
        <w:t>ที่สามารถแสดงผลการพยากรณ์ระดับความเสี่ยงน้ำของ</w:t>
      </w:r>
      <w:r>
        <w:rPr>
          <w:rFonts w:hint="cs"/>
          <w:cs/>
        </w:rPr>
        <w:t>อ่างเก็บน้ำขนาดใหญ่</w:t>
      </w:r>
      <w:r w:rsidRPr="00470755">
        <w:rPr>
          <w:cs/>
        </w:rPr>
        <w:t>ที่เลือก</w:t>
      </w:r>
    </w:p>
    <w:p w14:paraId="01029E09" w14:textId="77777777" w:rsidR="00B12BC1" w:rsidRDefault="00B12BC1">
      <w:pPr>
        <w:spacing w:after="160"/>
      </w:pPr>
    </w:p>
    <w:p w14:paraId="225AE891" w14:textId="77777777" w:rsidR="00B12BC1" w:rsidRDefault="00B12BC1">
      <w:pPr>
        <w:spacing w:after="160"/>
      </w:pPr>
      <w:r>
        <w:br w:type="page"/>
      </w:r>
    </w:p>
    <w:p w14:paraId="5DCB390C" w14:textId="77777777" w:rsidR="008274B3" w:rsidRDefault="008274B3" w:rsidP="00F77B8A">
      <w:pPr>
        <w:pStyle w:val="1"/>
        <w:rPr>
          <w:cs/>
        </w:rPr>
        <w:sectPr w:rsidR="008274B3" w:rsidSect="00B12BC1">
          <w:pgSz w:w="11906" w:h="16838"/>
          <w:pgMar w:top="2160" w:right="1440" w:bottom="1440" w:left="2160" w:header="1296" w:footer="720" w:gutter="0"/>
          <w:pgNumType w:start="1"/>
          <w:cols w:space="708"/>
          <w:titlePg/>
          <w:docGrid w:linePitch="435"/>
        </w:sectPr>
      </w:pPr>
    </w:p>
    <w:p w14:paraId="2B7A3BB9" w14:textId="77777777" w:rsidR="00B12BC1" w:rsidRPr="001C06FC" w:rsidRDefault="00B12BC1" w:rsidP="00F77B8A">
      <w:pPr>
        <w:pStyle w:val="1"/>
      </w:pPr>
      <w:bookmarkStart w:id="15" w:name="_Toc224741241"/>
      <w:r w:rsidRPr="001C06FC">
        <w:rPr>
          <w:rFonts w:hint="cs"/>
          <w:cs/>
        </w:rPr>
        <w:lastRenderedPageBreak/>
        <w:t>บ</w:t>
      </w:r>
      <w:r>
        <w:rPr>
          <w:rFonts w:hint="cs"/>
          <w:cs/>
        </w:rPr>
        <w:t>ทที่ 2</w:t>
      </w:r>
      <w:r>
        <w:rPr>
          <w:cs/>
        </w:rPr>
        <w:br/>
      </w:r>
      <w:r>
        <w:rPr>
          <w:cs/>
        </w:rPr>
        <w:br/>
      </w:r>
      <w:r w:rsidRPr="003A63E7">
        <w:rPr>
          <w:cs/>
        </w:rPr>
        <w:t>ทฤษฎีและงานวิจัยที่เกี่ยวข้อง</w:t>
      </w:r>
      <w:bookmarkEnd w:id="15"/>
    </w:p>
    <w:p w14:paraId="0B51FA1B" w14:textId="77777777" w:rsidR="00B12BC1" w:rsidRDefault="00B12BC1" w:rsidP="008D6014">
      <w:pPr>
        <w:spacing w:line="240" w:lineRule="auto"/>
      </w:pPr>
    </w:p>
    <w:p w14:paraId="62F4A5BD" w14:textId="77777777" w:rsidR="00B12BC1" w:rsidRDefault="00B12BC1" w:rsidP="00926FBE">
      <w:pPr>
        <w:spacing w:line="240" w:lineRule="auto"/>
        <w:ind w:firstLine="720"/>
      </w:pPr>
      <w:r w:rsidRPr="00C30569">
        <w:rPr>
          <w:cs/>
        </w:rPr>
        <w:t>การพัฒนาระบบพยากรณ์ความเสี่ยงน้ำ</w:t>
      </w:r>
      <w:r>
        <w:rPr>
          <w:rFonts w:hint="cs"/>
          <w:cs/>
        </w:rPr>
        <w:t>ล้น-น้ำแห้งของเขื่อน</w:t>
      </w:r>
      <w:r w:rsidRPr="00C30569">
        <w:rPr>
          <w:cs/>
        </w:rPr>
        <w:t xml:space="preserve">ด้วยเทคนิคการเรียนรู้ของเครื่อง </w:t>
      </w:r>
      <w:r>
        <w:rPr>
          <w:rFonts w:hint="cs"/>
          <w:cs/>
        </w:rPr>
        <w:t xml:space="preserve">ให้สำเร็จตามวัตถุประสงค์ที่กำหนดไว้ </w:t>
      </w:r>
      <w:r w:rsidRPr="00C30569">
        <w:rPr>
          <w:cs/>
        </w:rPr>
        <w:t>ผู้จัดทำได้</w:t>
      </w:r>
      <w:r>
        <w:rPr>
          <w:rFonts w:hint="cs"/>
          <w:cs/>
        </w:rPr>
        <w:t>ทำการ</w:t>
      </w:r>
      <w:r w:rsidRPr="00C30569">
        <w:rPr>
          <w:cs/>
        </w:rPr>
        <w:t>ศึกษา</w:t>
      </w:r>
      <w:r>
        <w:rPr>
          <w:rFonts w:hint="cs"/>
          <w:cs/>
        </w:rPr>
        <w:t>และรวบรวม</w:t>
      </w:r>
      <w:r w:rsidRPr="00C30569">
        <w:rPr>
          <w:cs/>
        </w:rPr>
        <w:t>แนวคิด ทฤษฎี และ</w:t>
      </w:r>
      <w:r>
        <w:rPr>
          <w:rFonts w:hint="cs"/>
          <w:cs/>
        </w:rPr>
        <w:t>รวมถึง</w:t>
      </w:r>
      <w:r w:rsidRPr="00C30569">
        <w:rPr>
          <w:cs/>
        </w:rPr>
        <w:t>งานวิจัยที่เกี่ยวข้อง ดังนี้</w:t>
      </w:r>
    </w:p>
    <w:p w14:paraId="5E872BE2" w14:textId="77777777" w:rsidR="00B12BC1" w:rsidRPr="007649EE" w:rsidRDefault="00B12BC1" w:rsidP="00926FBE">
      <w:pPr>
        <w:spacing w:line="240" w:lineRule="auto"/>
        <w:ind w:firstLine="720"/>
      </w:pPr>
      <w:r w:rsidRPr="007649EE">
        <w:t xml:space="preserve">2.1 </w:t>
      </w:r>
      <w:r w:rsidRPr="007649EE">
        <w:rPr>
          <w:cs/>
        </w:rPr>
        <w:t>ข้อมูลสถานการณ์น้ำในอ่างเก็บน้ำขนาดใหญ่และเกณฑ์ระดับความเสี่ยง</w:t>
      </w:r>
      <w:r w:rsidRPr="007649EE">
        <w:t xml:space="preserve"> </w:t>
      </w:r>
    </w:p>
    <w:p w14:paraId="02AB7058" w14:textId="77777777" w:rsidR="00B12BC1" w:rsidRPr="007649EE" w:rsidRDefault="00B12BC1" w:rsidP="00926FBE">
      <w:pPr>
        <w:spacing w:line="240" w:lineRule="auto"/>
        <w:ind w:firstLine="720"/>
      </w:pPr>
      <w:r w:rsidRPr="007649EE">
        <w:t xml:space="preserve">2.2 </w:t>
      </w:r>
      <w:r w:rsidRPr="007649EE">
        <w:rPr>
          <w:cs/>
        </w:rPr>
        <w:t>วิธีการเลือกแอ</w:t>
      </w:r>
      <w:proofErr w:type="spellStart"/>
      <w:r w:rsidRPr="007649EE">
        <w:rPr>
          <w:cs/>
        </w:rPr>
        <w:t>ตท</w:t>
      </w:r>
      <w:proofErr w:type="spellEnd"/>
      <w:r w:rsidRPr="007649EE">
        <w:rPr>
          <w:cs/>
        </w:rPr>
        <w:t>ริบิว</w:t>
      </w:r>
      <w:proofErr w:type="spellStart"/>
      <w:r w:rsidRPr="007649EE">
        <w:rPr>
          <w:cs/>
        </w:rPr>
        <w:t>ต์</w:t>
      </w:r>
      <w:proofErr w:type="spellEnd"/>
      <w:r w:rsidRPr="007649EE">
        <w:rPr>
          <w:cs/>
        </w:rPr>
        <w:t>หรือฟีเจอร์</w:t>
      </w:r>
    </w:p>
    <w:p w14:paraId="0601A163" w14:textId="77777777" w:rsidR="00B12BC1" w:rsidRPr="007649EE" w:rsidRDefault="00B12BC1" w:rsidP="00926FBE">
      <w:pPr>
        <w:spacing w:line="240" w:lineRule="auto"/>
        <w:ind w:firstLine="720"/>
      </w:pPr>
      <w:r w:rsidRPr="007649EE">
        <w:t xml:space="preserve">2.3 </w:t>
      </w:r>
      <w:r w:rsidRPr="007649EE">
        <w:rPr>
          <w:cs/>
        </w:rPr>
        <w:t>อัลกอริทึมการเรียนรู้ของเครื่อง</w:t>
      </w:r>
    </w:p>
    <w:p w14:paraId="0798F60A" w14:textId="77777777" w:rsidR="00B12BC1" w:rsidRPr="007649EE" w:rsidRDefault="00B12BC1" w:rsidP="00926FBE">
      <w:pPr>
        <w:spacing w:line="240" w:lineRule="auto"/>
        <w:ind w:firstLine="720"/>
      </w:pPr>
      <w:r w:rsidRPr="007649EE">
        <w:t xml:space="preserve">2.4 </w:t>
      </w:r>
      <w:r w:rsidRPr="007649EE">
        <w:rPr>
          <w:cs/>
        </w:rPr>
        <w:t>การประเมินประสิทธิภาพของแบบจำลอง</w:t>
      </w:r>
    </w:p>
    <w:p w14:paraId="1223820B" w14:textId="77777777" w:rsidR="00B12BC1" w:rsidRDefault="00B12BC1" w:rsidP="00926FBE">
      <w:pPr>
        <w:spacing w:line="240" w:lineRule="auto"/>
        <w:ind w:firstLine="720"/>
      </w:pPr>
      <w:r w:rsidRPr="007649EE">
        <w:t xml:space="preserve">2.5 </w:t>
      </w:r>
      <w:r w:rsidRPr="007649EE">
        <w:rPr>
          <w:cs/>
        </w:rPr>
        <w:t>งานวิจัยที่เกี่ยวข้อง</w:t>
      </w:r>
    </w:p>
    <w:p w14:paraId="77408EDA" w14:textId="77777777" w:rsidR="00B12BC1" w:rsidRDefault="00B12BC1" w:rsidP="00926FBE">
      <w:pPr>
        <w:spacing w:line="240" w:lineRule="auto"/>
        <w:ind w:firstLine="720"/>
      </w:pPr>
    </w:p>
    <w:p w14:paraId="02B5369D" w14:textId="77777777" w:rsidR="00B12BC1" w:rsidRPr="007649EE" w:rsidRDefault="00B12BC1" w:rsidP="00926FBE">
      <w:pPr>
        <w:pStyle w:val="2"/>
      </w:pPr>
      <w:bookmarkStart w:id="16" w:name="_Toc224741242"/>
      <w:r w:rsidRPr="007649EE">
        <w:t>2.1</w:t>
      </w:r>
      <w:r>
        <w:rPr>
          <w:cs/>
        </w:rPr>
        <w:tab/>
      </w:r>
      <w:r w:rsidRPr="007649EE">
        <w:rPr>
          <w:cs/>
        </w:rPr>
        <w:t>ข้อมูลสถานการณ์น้ำในอ่างเก็บน้ำขนาดใหญ่และเกณฑ์ระดับความเสี่ยง</w:t>
      </w:r>
      <w:bookmarkEnd w:id="16"/>
    </w:p>
    <w:p w14:paraId="7CFCCA6C" w14:textId="77777777" w:rsidR="00B12BC1" w:rsidRPr="007649EE" w:rsidRDefault="00B12BC1" w:rsidP="00926FBE">
      <w:pPr>
        <w:pStyle w:val="3"/>
      </w:pPr>
      <w:r w:rsidRPr="007649EE">
        <w:t xml:space="preserve">2.1.1 </w:t>
      </w:r>
      <w:r w:rsidRPr="007649EE">
        <w:rPr>
          <w:cs/>
        </w:rPr>
        <w:t>ภาพรวมของอ่างเก็บน้ำขนาดใหญ่ในประเทศไทยและระบบติดตามสถานการณ์น้ำ</w:t>
      </w:r>
      <w:r w:rsidRPr="007649EE">
        <w:t xml:space="preserve"> </w:t>
      </w:r>
      <w:r w:rsidRPr="007649EE">
        <w:rPr>
          <w:cs/>
        </w:rPr>
        <w:t>อ่างเก็บน้ำขนาดใหญ่</w:t>
      </w:r>
      <w:r w:rsidRPr="007649EE">
        <w:t xml:space="preserve"> </w:t>
      </w:r>
      <w:r w:rsidRPr="007649EE">
        <w:rPr>
          <w:cs/>
        </w:rPr>
        <w:t xml:space="preserve">เป็นโครงสร้างพื้นฐานด้านทรัพยากรน้ำที่มีความสำคัญต่อประเทศ ทั้งในด้านการกักเก็บน้ำเพื่อการอุปโภคบริโภค การเกษตรกรรม การผลิตกระแสไฟฟ้า และการบรรเทาอุทกภัย ปัจจุบันประเทศไทยมีอ่างเก็บน้ำขนาดใหญ่ภายใต้การกำกับดูแลของหน่วยงานภาครัฐ เช่น กรมชลประทาน และการไฟฟ้าฝ่ายผลิตแห่งประเทศไทย จำนวนทั้งสิ้น </w:t>
      </w:r>
      <w:r w:rsidRPr="007649EE">
        <w:t xml:space="preserve">35 </w:t>
      </w:r>
      <w:r w:rsidRPr="007649EE">
        <w:rPr>
          <w:cs/>
        </w:rPr>
        <w:t>แห่งทั่วประเทศ</w:t>
      </w:r>
      <w:r w:rsidRPr="007649EE">
        <w:t xml:space="preserve"> </w:t>
      </w:r>
      <w:r w:rsidRPr="007649EE">
        <w:rPr>
          <w:cs/>
        </w:rPr>
        <w:t>ในการติดตามสถานการณ์น้ำ ประชาชนและหน่วยงานที่เกี่ยวข้องสามารถเข้าถึงข้อมูลได้ผ่านระบบออนไลน์ เช่น เว็บไซต์รายงานสถานการณ์น้ำของกรมชลประทาน (</w:t>
      </w:r>
      <w:r w:rsidRPr="003214CE">
        <w:t>http://app.rid.go.th/reservoir/</w:t>
      </w:r>
      <w:r w:rsidRPr="007649EE">
        <w:t xml:space="preserve">) </w:t>
      </w:r>
      <w:r w:rsidRPr="007649EE">
        <w:rPr>
          <w:cs/>
        </w:rPr>
        <w:t>หรือคลังข้อมูลน้ำแห่งชาติ (</w:t>
      </w:r>
      <w:r w:rsidRPr="003214CE">
        <w:t>https://thaiwater.net/</w:t>
      </w:r>
      <w:r w:rsidRPr="007649EE">
        <w:t xml:space="preserve">) </w:t>
      </w:r>
      <w:r w:rsidRPr="00E77DC9">
        <w:rPr>
          <w:cs/>
        </w:rPr>
        <w:t>นอกจากนี้ กรมชลประทานได้เปิดให้บริการข้อมูลสถานการณ์น้ำในรูปแบบอินเทอร</w:t>
      </w:r>
      <w:proofErr w:type="spellStart"/>
      <w:r w:rsidRPr="00E77DC9">
        <w:rPr>
          <w:cs/>
        </w:rPr>
        <w:t>์เฟซ</w:t>
      </w:r>
      <w:proofErr w:type="spellEnd"/>
      <w:r w:rsidRPr="00E77DC9">
        <w:rPr>
          <w:cs/>
        </w:rPr>
        <w:t>โปรแกรมประยุกต์ (</w:t>
      </w:r>
      <w:r w:rsidRPr="00E77DC9">
        <w:t xml:space="preserve">Application Programming Interface: API) </w:t>
      </w:r>
      <w:r w:rsidRPr="00E77DC9">
        <w:rPr>
          <w:cs/>
        </w:rPr>
        <w:t xml:space="preserve">ผ่าน </w:t>
      </w:r>
      <w:r w:rsidRPr="00E77DC9">
        <w:t xml:space="preserve">Endpoint </w:t>
      </w:r>
      <w:r w:rsidRPr="00E77DC9">
        <w:rPr>
          <w:cs/>
        </w:rPr>
        <w:t>ที่</w:t>
      </w:r>
      <w:r w:rsidRPr="00E77DC9">
        <w:t xml:space="preserve"> https://app.rid.go.th/reservoir/api/document/dam/ </w:t>
      </w:r>
      <w:r w:rsidRPr="00E77DC9">
        <w:rPr>
          <w:cs/>
        </w:rPr>
        <w:t xml:space="preserve">การเรียกใช้งาน </w:t>
      </w:r>
      <w:r w:rsidRPr="00E77DC9">
        <w:t xml:space="preserve">API </w:t>
      </w:r>
      <w:r w:rsidRPr="00E77DC9">
        <w:rPr>
          <w:cs/>
        </w:rPr>
        <w:t>ดังกล่าว ระบบจะตอบกลับข้อมูลดิบ (</w:t>
      </w:r>
      <w:r w:rsidRPr="00E77DC9">
        <w:t xml:space="preserve">Raw Data) </w:t>
      </w:r>
      <w:r w:rsidRPr="00E77DC9">
        <w:rPr>
          <w:cs/>
        </w:rPr>
        <w:t xml:space="preserve">ของอ่างเก็บน้ำในรูปแบบโครงสร้าง </w:t>
      </w:r>
      <w:r w:rsidRPr="00E77DC9">
        <w:t xml:space="preserve">JSON </w:t>
      </w:r>
      <w:r w:rsidRPr="00E77DC9">
        <w:rPr>
          <w:cs/>
        </w:rPr>
        <w:t>ซึ่งประกอบด้วยแอ</w:t>
      </w:r>
      <w:proofErr w:type="spellStart"/>
      <w:r w:rsidRPr="00E77DC9">
        <w:rPr>
          <w:cs/>
        </w:rPr>
        <w:t>ตท</w:t>
      </w:r>
      <w:proofErr w:type="spellEnd"/>
      <w:r w:rsidRPr="00E77DC9">
        <w:rPr>
          <w:cs/>
        </w:rPr>
        <w:t>ริบิว</w:t>
      </w:r>
      <w:proofErr w:type="spellStart"/>
      <w:r w:rsidRPr="00E77DC9">
        <w:rPr>
          <w:cs/>
        </w:rPr>
        <w:t>ต์</w:t>
      </w:r>
      <w:proofErr w:type="spellEnd"/>
      <w:r w:rsidRPr="00E77DC9">
        <w:rPr>
          <w:cs/>
        </w:rPr>
        <w:t xml:space="preserve"> (</w:t>
      </w:r>
      <w:r w:rsidRPr="00E77DC9">
        <w:t xml:space="preserve">Attributes) </w:t>
      </w:r>
      <w:r w:rsidRPr="00E77DC9">
        <w:rPr>
          <w:cs/>
        </w:rPr>
        <w:t xml:space="preserve">ที่สำคัญต่อการวิเคราะห์ </w:t>
      </w:r>
      <w:r>
        <w:rPr>
          <w:rFonts w:hint="cs"/>
          <w:cs/>
        </w:rPr>
        <w:t>เช่น</w:t>
      </w:r>
      <w:r w:rsidRPr="00E77DC9">
        <w:rPr>
          <w:cs/>
        </w:rPr>
        <w:t xml:space="preserve"> ชื่ออ่างเก็บน้ำ ความจุเก็บกัก ปริมาณน้ำปัจจุบัน</w:t>
      </w:r>
      <w:r>
        <w:rPr>
          <w:rFonts w:hint="cs"/>
          <w:cs/>
        </w:rPr>
        <w:t xml:space="preserve"> </w:t>
      </w:r>
      <w:r w:rsidRPr="00E77DC9">
        <w:rPr>
          <w:cs/>
        </w:rPr>
        <w:t>ร้อยละของปริมาณน้ำเทียบกับความจุอ่างเก็บน้ำ (%</w:t>
      </w:r>
      <w:r w:rsidRPr="00E77DC9">
        <w:t xml:space="preserve">Capacity) </w:t>
      </w:r>
      <w:r w:rsidRPr="00E77DC9">
        <w:rPr>
          <w:cs/>
        </w:rPr>
        <w:t>ปริมาณน้ำไหลเข้าอ่าง (</w:t>
      </w:r>
      <w:r w:rsidRPr="00E77DC9">
        <w:t xml:space="preserve">Inflow) </w:t>
      </w:r>
      <w:r w:rsidRPr="00E77DC9">
        <w:rPr>
          <w:cs/>
        </w:rPr>
        <w:t>ปริมาณน้ำระบายออก (</w:t>
      </w:r>
      <w:r w:rsidRPr="00E77DC9">
        <w:t>Outflow)</w:t>
      </w:r>
      <w:r>
        <w:rPr>
          <w:rFonts w:hint="cs"/>
          <w:cs/>
        </w:rPr>
        <w:t xml:space="preserve"> และ</w:t>
      </w:r>
      <w:r w:rsidRPr="00E77DC9">
        <w:rPr>
          <w:cs/>
        </w:rPr>
        <w:t>แอ</w:t>
      </w:r>
      <w:proofErr w:type="spellStart"/>
      <w:r w:rsidRPr="00E77DC9">
        <w:rPr>
          <w:cs/>
        </w:rPr>
        <w:t>ตท</w:t>
      </w:r>
      <w:proofErr w:type="spellEnd"/>
      <w:r w:rsidRPr="00E77DC9">
        <w:rPr>
          <w:cs/>
        </w:rPr>
        <w:t>ริบิว</w:t>
      </w:r>
      <w:proofErr w:type="spellStart"/>
      <w:r w:rsidRPr="00E77DC9">
        <w:rPr>
          <w:cs/>
        </w:rPr>
        <w:t>ต์</w:t>
      </w:r>
      <w:proofErr w:type="spellEnd"/>
      <w:r>
        <w:rPr>
          <w:rFonts w:hint="cs"/>
          <w:cs/>
        </w:rPr>
        <w:t>อื่น ๆ</w:t>
      </w:r>
      <w:r w:rsidRPr="00E77DC9">
        <w:t xml:space="preserve"> </w:t>
      </w:r>
      <w:r w:rsidRPr="00E77DC9">
        <w:rPr>
          <w:cs/>
        </w:rPr>
        <w:t>ช่วยให้สามารถดึงตัวแปรสำคัญเหล่านี้มาจัดเตรียมและป้อนเข้าสู่กระบวนการเรียนรู้ของเครื่อง (</w:t>
      </w:r>
      <w:r w:rsidRPr="00E77DC9">
        <w:t xml:space="preserve">Machine Learning) </w:t>
      </w:r>
      <w:r w:rsidRPr="00E77DC9">
        <w:rPr>
          <w:cs/>
        </w:rPr>
        <w:t>เพื่อวิเคราะห์และพยากรณ์ความเสี่ยงของสถานการณ์น้ำแบบอัตโนมัติได้อย่างรวดเร็วและมีประสิทธิภาพ</w:t>
      </w:r>
    </w:p>
    <w:p w14:paraId="08EE8395" w14:textId="77777777" w:rsidR="00B12BC1" w:rsidRDefault="00B12BC1" w:rsidP="00926FBE">
      <w:pPr>
        <w:pStyle w:val="3"/>
      </w:pPr>
      <w:r w:rsidRPr="007649EE">
        <w:lastRenderedPageBreak/>
        <w:t xml:space="preserve">2.1.2 </w:t>
      </w:r>
      <w:r>
        <w:tab/>
      </w:r>
      <w:r w:rsidRPr="007649EE">
        <w:rPr>
          <w:cs/>
        </w:rPr>
        <w:t>เกณฑ์การประเมินระดับน้ำและระดับความเสี่ยง</w:t>
      </w:r>
    </w:p>
    <w:p w14:paraId="413A965D" w14:textId="77777777" w:rsidR="00B12BC1" w:rsidRDefault="00B12BC1" w:rsidP="00926FBE">
      <w:pPr>
        <w:pStyle w:val="3"/>
      </w:pPr>
      <w:r>
        <w:tab/>
      </w:r>
      <w:r w:rsidRPr="001C09F0">
        <w:rPr>
          <w:cs/>
        </w:rPr>
        <w:t>การพิจารณาและกำหนดเกณฑ์เพื่อประเมินระดับความเสี่ยงของสถานการณ์น้ำในอ่างเก็บน้ำขนาดใหญ่สำหรับโครงงานนี้ ได้ดำเนินการอ้างอิงจากเกณฑ์วิกฤติน้ำและแนวทางการบริหารจัดการอ่างเก็บน้ำของกรมทรัพยากรน้ำ (กรมทรัพยากรน้ำ</w:t>
      </w:r>
      <w:r w:rsidRPr="001C09F0">
        <w:t>, 256</w:t>
      </w:r>
      <w:r>
        <w:rPr>
          <w:rFonts w:hint="cs"/>
          <w:cs/>
        </w:rPr>
        <w:t>7</w:t>
      </w:r>
      <w:r w:rsidRPr="001C09F0">
        <w:t xml:space="preserve">) </w:t>
      </w:r>
      <w:r w:rsidRPr="001C09F0">
        <w:rPr>
          <w:cs/>
        </w:rPr>
        <w:t>โดยใช้ร้อยละปริมาณน้ำใช้การ หรือ ร้อยละความจุของอ่างเก็บน้ำ (%</w:t>
      </w:r>
      <w:r w:rsidRPr="001C09F0">
        <w:t xml:space="preserve">Capacity) </w:t>
      </w:r>
      <w:r w:rsidRPr="001C09F0">
        <w:rPr>
          <w:cs/>
        </w:rPr>
        <w:t>เป็นดัชนีชี้วัดหลักในการเฝ้าระวัง</w:t>
      </w:r>
      <w:r w:rsidRPr="001C09F0">
        <w:t xml:space="preserve"> </w:t>
      </w:r>
      <w:r>
        <w:rPr>
          <w:rFonts w:hint="cs"/>
          <w:cs/>
        </w:rPr>
        <w:t>โดย</w:t>
      </w:r>
      <w:r w:rsidRPr="001C09F0">
        <w:rPr>
          <w:cs/>
        </w:rPr>
        <w:t xml:space="preserve">แบ่งเกณฑ์การเตือนภัยและการบริหารจัดการออกเป็น </w:t>
      </w:r>
      <w:r w:rsidRPr="001C09F0">
        <w:t xml:space="preserve">3 </w:t>
      </w:r>
      <w:r w:rsidRPr="001C09F0">
        <w:rPr>
          <w:cs/>
        </w:rPr>
        <w:t xml:space="preserve">ระดับหลัก </w:t>
      </w:r>
      <w:r>
        <w:rPr>
          <w:cs/>
        </w:rPr>
        <w:t>ดังตารางที่ 2.1</w:t>
      </w:r>
    </w:p>
    <w:p w14:paraId="7FA74034" w14:textId="77777777" w:rsidR="00B12BC1" w:rsidRPr="00635D0E" w:rsidRDefault="00B12BC1" w:rsidP="00926FBE"/>
    <w:p w14:paraId="4E570399" w14:textId="77777777" w:rsidR="00B12BC1" w:rsidRDefault="00B12BC1" w:rsidP="00926FBE">
      <w:pPr>
        <w:pStyle w:val="3"/>
      </w:pPr>
      <w:r w:rsidRPr="00635D0E">
        <w:rPr>
          <w:bCs/>
          <w:cs/>
        </w:rPr>
        <w:t>ตารางที่ 2.1</w:t>
      </w:r>
      <w:r>
        <w:rPr>
          <w:cs/>
        </w:rPr>
        <w:t xml:space="preserve"> เกณฑ์การประเมินระดับความเสี่ยงของสถานการณ์น้ำในอ่างเก็บน้ำ</w:t>
      </w:r>
    </w:p>
    <w:p w14:paraId="7B31F665" w14:textId="77777777" w:rsidR="00B12BC1" w:rsidRPr="00635D0E" w:rsidRDefault="00B12BC1" w:rsidP="00926FBE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15"/>
        <w:gridCol w:w="1350"/>
        <w:gridCol w:w="5331"/>
      </w:tblGrid>
      <w:tr w:rsidR="00B12BC1" w14:paraId="0DA262BC" w14:textId="77777777" w:rsidTr="00926FBE">
        <w:tc>
          <w:tcPr>
            <w:tcW w:w="1615" w:type="dxa"/>
          </w:tcPr>
          <w:p w14:paraId="46C67D86" w14:textId="77777777" w:rsidR="00B12BC1" w:rsidRPr="00926FBE" w:rsidRDefault="00B12BC1" w:rsidP="00926FBE">
            <w:pPr>
              <w:pStyle w:val="3"/>
              <w:ind w:firstLine="0"/>
              <w:jc w:val="center"/>
              <w:rPr>
                <w:b/>
                <w:bCs/>
              </w:rPr>
            </w:pPr>
            <w:r w:rsidRPr="00926FBE">
              <w:rPr>
                <w:rFonts w:hint="cs"/>
                <w:b/>
                <w:bCs/>
                <w:cs/>
              </w:rPr>
              <w:t>ระดับความเสี่ยง</w:t>
            </w:r>
          </w:p>
        </w:tc>
        <w:tc>
          <w:tcPr>
            <w:tcW w:w="1350" w:type="dxa"/>
          </w:tcPr>
          <w:p w14:paraId="1D6F17B1" w14:textId="77777777" w:rsidR="00926FBE" w:rsidRDefault="00B12BC1" w:rsidP="00926FBE">
            <w:pPr>
              <w:pStyle w:val="3"/>
              <w:ind w:firstLine="0"/>
              <w:jc w:val="center"/>
              <w:rPr>
                <w:b/>
                <w:bCs/>
              </w:rPr>
            </w:pPr>
            <w:r w:rsidRPr="00926FBE">
              <w:rPr>
                <w:rFonts w:hint="cs"/>
                <w:b/>
                <w:bCs/>
                <w:cs/>
              </w:rPr>
              <w:t>ร้อยละ</w:t>
            </w:r>
          </w:p>
          <w:p w14:paraId="47CA48D5" w14:textId="6F6554B2" w:rsidR="00B12BC1" w:rsidRPr="00926FBE" w:rsidRDefault="00B12BC1" w:rsidP="00926FBE">
            <w:pPr>
              <w:pStyle w:val="3"/>
              <w:ind w:firstLine="0"/>
              <w:jc w:val="center"/>
              <w:rPr>
                <w:b/>
                <w:bCs/>
              </w:rPr>
            </w:pPr>
            <w:r w:rsidRPr="00926FBE">
              <w:rPr>
                <w:rFonts w:hint="cs"/>
                <w:b/>
                <w:bCs/>
                <w:cs/>
              </w:rPr>
              <w:t>ความจุอ่าง</w:t>
            </w:r>
          </w:p>
        </w:tc>
        <w:tc>
          <w:tcPr>
            <w:tcW w:w="5331" w:type="dxa"/>
          </w:tcPr>
          <w:p w14:paraId="3658F456" w14:textId="77777777" w:rsidR="00B12BC1" w:rsidRPr="00926FBE" w:rsidRDefault="00B12BC1" w:rsidP="00926FBE">
            <w:pPr>
              <w:pStyle w:val="3"/>
              <w:ind w:firstLine="0"/>
              <w:jc w:val="center"/>
              <w:rPr>
                <w:b/>
                <w:bCs/>
              </w:rPr>
            </w:pPr>
            <w:r w:rsidRPr="00926FBE">
              <w:rPr>
                <w:rFonts w:hint="cs"/>
                <w:b/>
                <w:bCs/>
                <w:cs/>
              </w:rPr>
              <w:t>ลักษณะและแนวทางจัดการ</w:t>
            </w:r>
          </w:p>
        </w:tc>
      </w:tr>
      <w:tr w:rsidR="00B12BC1" w14:paraId="4DE785F6" w14:textId="77777777" w:rsidTr="00926FBE">
        <w:tc>
          <w:tcPr>
            <w:tcW w:w="1615" w:type="dxa"/>
          </w:tcPr>
          <w:p w14:paraId="29B27175" w14:textId="77777777" w:rsidR="00B12BC1" w:rsidRDefault="00B12BC1" w:rsidP="00926FBE">
            <w:pPr>
              <w:pStyle w:val="3"/>
              <w:ind w:firstLine="0"/>
            </w:pPr>
            <w:r>
              <w:rPr>
                <w:rFonts w:hint="cs"/>
                <w:cs/>
              </w:rPr>
              <w:t>เสี่ยงน้ำแห้ง</w:t>
            </w:r>
          </w:p>
        </w:tc>
        <w:tc>
          <w:tcPr>
            <w:tcW w:w="1350" w:type="dxa"/>
          </w:tcPr>
          <w:p w14:paraId="3DB760F5" w14:textId="77777777" w:rsidR="00B12BC1" w:rsidRDefault="00B12BC1" w:rsidP="00926FBE">
            <w:pPr>
              <w:pStyle w:val="3"/>
              <w:ind w:firstLine="0"/>
              <w:jc w:val="center"/>
            </w:pPr>
            <w:r>
              <w:t>&lt; 30</w:t>
            </w:r>
          </w:p>
        </w:tc>
        <w:tc>
          <w:tcPr>
            <w:tcW w:w="5331" w:type="dxa"/>
          </w:tcPr>
          <w:p w14:paraId="3F0F6D79" w14:textId="77777777" w:rsidR="00B12BC1" w:rsidRDefault="00B12BC1" w:rsidP="00926FBE">
            <w:pPr>
              <w:pStyle w:val="3"/>
              <w:ind w:firstLine="0"/>
            </w:pPr>
            <w:r>
              <w:rPr>
                <w:cs/>
              </w:rPr>
              <w:t>ต้องเฝ้าระวังความเสี่ยงของการขาดแคลนน้ำ งดหรือลดการระบายน้ำเพื่อการเกษตรนอกแผน เพื่อสงวนน้ำไว้สำหรับอุปโภคบริโภค</w:t>
            </w:r>
          </w:p>
        </w:tc>
      </w:tr>
      <w:tr w:rsidR="00B12BC1" w14:paraId="665C4A2E" w14:textId="77777777" w:rsidTr="00926FBE">
        <w:tc>
          <w:tcPr>
            <w:tcW w:w="1615" w:type="dxa"/>
          </w:tcPr>
          <w:p w14:paraId="460B0163" w14:textId="77777777" w:rsidR="00B12BC1" w:rsidRDefault="00B12BC1" w:rsidP="00926FBE">
            <w:pPr>
              <w:pStyle w:val="3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ปกติ</w:t>
            </w:r>
          </w:p>
        </w:tc>
        <w:tc>
          <w:tcPr>
            <w:tcW w:w="1350" w:type="dxa"/>
          </w:tcPr>
          <w:p w14:paraId="2F4116B2" w14:textId="77777777" w:rsidR="00B12BC1" w:rsidRDefault="00B12BC1" w:rsidP="00926FBE">
            <w:pPr>
              <w:pStyle w:val="3"/>
              <w:ind w:firstLine="0"/>
              <w:jc w:val="center"/>
            </w:pPr>
            <w:r>
              <w:t>30-80</w:t>
            </w:r>
          </w:p>
        </w:tc>
        <w:tc>
          <w:tcPr>
            <w:tcW w:w="5331" w:type="dxa"/>
          </w:tcPr>
          <w:p w14:paraId="6F107B6F" w14:textId="77777777" w:rsidR="00B12BC1" w:rsidRDefault="00B12BC1" w:rsidP="00926FBE">
            <w:pPr>
              <w:pStyle w:val="3"/>
              <w:ind w:firstLine="0"/>
            </w:pPr>
            <w:r>
              <w:rPr>
                <w:cs/>
              </w:rPr>
              <w:t>อยู่ในเกณฑ์สมดุลและปลอดภัย สามารถบริหารจัดการและระบายน้ำตามแผนการจัดการน้ำปกติ</w:t>
            </w:r>
          </w:p>
        </w:tc>
      </w:tr>
      <w:tr w:rsidR="00B12BC1" w14:paraId="6C9A0CF4" w14:textId="77777777" w:rsidTr="00926FBE">
        <w:tc>
          <w:tcPr>
            <w:tcW w:w="1615" w:type="dxa"/>
          </w:tcPr>
          <w:p w14:paraId="7D96C676" w14:textId="77777777" w:rsidR="00B12BC1" w:rsidRDefault="00B12BC1" w:rsidP="00926FBE">
            <w:pPr>
              <w:pStyle w:val="3"/>
              <w:ind w:firstLine="0"/>
            </w:pPr>
            <w:r>
              <w:rPr>
                <w:rFonts w:hint="cs"/>
                <w:cs/>
              </w:rPr>
              <w:t>เสี่ยงน้ำล้น</w:t>
            </w:r>
          </w:p>
        </w:tc>
        <w:tc>
          <w:tcPr>
            <w:tcW w:w="1350" w:type="dxa"/>
          </w:tcPr>
          <w:p w14:paraId="1C489175" w14:textId="77777777" w:rsidR="00B12BC1" w:rsidRDefault="00B12BC1" w:rsidP="00926FBE">
            <w:pPr>
              <w:pStyle w:val="3"/>
              <w:ind w:left="720" w:hanging="749"/>
              <w:jc w:val="center"/>
            </w:pPr>
            <w:r>
              <w:t>&gt; 80</w:t>
            </w:r>
          </w:p>
        </w:tc>
        <w:tc>
          <w:tcPr>
            <w:tcW w:w="5331" w:type="dxa"/>
            <w:vAlign w:val="center"/>
          </w:tcPr>
          <w:p w14:paraId="27010142" w14:textId="77777777" w:rsidR="00B12BC1" w:rsidRDefault="00B12BC1" w:rsidP="00926FBE">
            <w:pPr>
              <w:pStyle w:val="3"/>
              <w:ind w:firstLine="0"/>
            </w:pPr>
            <w:r>
              <w:rPr>
                <w:cs/>
              </w:rPr>
              <w:t>ต้องเฝ้าระวังความมั่นคงและเสถียรภาพของเขื่อน มีความเสี่ยงสูงที่น้ำจะเอ่อล้น ต้องเร่งระบายน้ำหรือพร่องน้ำออกเพื่อเพิ่มพื้นที่ว่าง</w:t>
            </w:r>
          </w:p>
        </w:tc>
      </w:tr>
    </w:tbl>
    <w:p w14:paraId="6CEFCD85" w14:textId="77777777" w:rsidR="00B12BC1" w:rsidRDefault="00B12BC1" w:rsidP="00926FBE">
      <w:pPr>
        <w:pStyle w:val="3"/>
      </w:pPr>
    </w:p>
    <w:p w14:paraId="46AC6246" w14:textId="77777777" w:rsidR="00B12BC1" w:rsidRDefault="00B12BC1" w:rsidP="00926FBE">
      <w:pPr>
        <w:pStyle w:val="4"/>
      </w:pPr>
      <w:r>
        <w:t>2.1.2.1</w:t>
      </w:r>
      <w:r>
        <w:tab/>
      </w:r>
      <w:r w:rsidRPr="001C09F0">
        <w:rPr>
          <w:cs/>
        </w:rPr>
        <w:t>ระดับเสี่ยงน้ำแห้ง</w:t>
      </w:r>
      <w:r w:rsidRPr="001C09F0">
        <w:t xml:space="preserve"> </w:t>
      </w:r>
    </w:p>
    <w:p w14:paraId="5E42F41D" w14:textId="77777777" w:rsidR="00B12BC1" w:rsidRPr="001C09F0" w:rsidRDefault="00B12BC1" w:rsidP="00926FBE">
      <w:pPr>
        <w:pStyle w:val="4"/>
      </w:pPr>
      <w:r>
        <w:rPr>
          <w:cs/>
        </w:rPr>
        <w:tab/>
      </w:r>
      <w:r>
        <w:tab/>
      </w:r>
      <w:r w:rsidRPr="001C09F0">
        <w:rPr>
          <w:cs/>
        </w:rPr>
        <w:t xml:space="preserve">เกิดขึ้นเมื่อปริมาณน้ำกักเก็บในอ่างเก็บน้ำลดลงต่ำกว่าร้อยละ </w:t>
      </w:r>
      <w:r w:rsidRPr="001C09F0">
        <w:t xml:space="preserve">30 </w:t>
      </w:r>
      <w:r w:rsidRPr="001C09F0">
        <w:rPr>
          <w:cs/>
        </w:rPr>
        <w:t>ของความจุ สภาวะดังกล่าวถือเป็นเกณฑ์ระดับวิกฤตที่ต้องเฝ้าระวังความเสี่ยงของการขาดแคลนน้ำอย่างใกล้ชิด</w:t>
      </w:r>
      <w:r>
        <w:rPr>
          <w:rFonts w:hint="cs"/>
          <w:cs/>
        </w:rPr>
        <w:t xml:space="preserve"> </w:t>
      </w:r>
      <w:r w:rsidRPr="00033199">
        <w:rPr>
          <w:cs/>
        </w:rPr>
        <w:t>และอาจต้องงดหรือลดการระบายน้ำเพื่อการเกษตรนอกแผน เพื่อสงวนน้ำไว้สำหรับอุปโภคบริโภค</w:t>
      </w:r>
      <w:r w:rsidRPr="001C09F0">
        <w:rPr>
          <w:cs/>
        </w:rPr>
        <w:t xml:space="preserve"> ในระยะนี้มีความจำเป็นต้องยกระดับการบริหารจัดการน้ำอย่างรัดกุม</w:t>
      </w:r>
      <w:r>
        <w:rPr>
          <w:rFonts w:hint="cs"/>
          <w:cs/>
        </w:rPr>
        <w:t xml:space="preserve"> </w:t>
      </w:r>
      <w:r w:rsidRPr="001C09F0">
        <w:rPr>
          <w:cs/>
        </w:rPr>
        <w:t>(กรมทรัพยากรน้ำ</w:t>
      </w:r>
      <w:r w:rsidRPr="001C09F0">
        <w:t>, 256</w:t>
      </w:r>
      <w:r>
        <w:rPr>
          <w:rFonts w:hint="cs"/>
          <w:cs/>
        </w:rPr>
        <w:t>7</w:t>
      </w:r>
      <w:r w:rsidRPr="001C09F0">
        <w:t>)</w:t>
      </w:r>
    </w:p>
    <w:p w14:paraId="499BF0D3" w14:textId="77777777" w:rsidR="00B12BC1" w:rsidRDefault="00B12BC1" w:rsidP="00926FBE">
      <w:pPr>
        <w:pStyle w:val="4"/>
      </w:pPr>
      <w:r w:rsidRPr="001C09F0">
        <w:t>2.</w:t>
      </w:r>
      <w:r>
        <w:t>1.</w:t>
      </w:r>
      <w:r w:rsidRPr="001C09F0">
        <w:t xml:space="preserve">2.2 </w:t>
      </w:r>
      <w:r>
        <w:rPr>
          <w:cs/>
        </w:rPr>
        <w:tab/>
      </w:r>
      <w:r w:rsidRPr="001C09F0">
        <w:rPr>
          <w:cs/>
        </w:rPr>
        <w:t>ระดับปกติ</w:t>
      </w:r>
    </w:p>
    <w:p w14:paraId="7E72A4E4" w14:textId="77777777" w:rsidR="00B12BC1" w:rsidRPr="001C09F0" w:rsidRDefault="00B12BC1" w:rsidP="00926FBE">
      <w:pPr>
        <w:pStyle w:val="4"/>
      </w:pPr>
      <w:r>
        <w:rPr>
          <w:cs/>
        </w:rPr>
        <w:tab/>
      </w:r>
      <w:r>
        <w:tab/>
      </w:r>
      <w:r w:rsidRPr="001C09F0">
        <w:rPr>
          <w:cs/>
        </w:rPr>
        <w:t xml:space="preserve">ระดับสถานการณ์น้ำปกติคือช่วงที่ปริมาณน้ำกักเก็บในอ่างเก็บน้ำมีระดับอยู่ระหว่างร้อยละ </w:t>
      </w:r>
      <w:r w:rsidRPr="001C09F0">
        <w:t xml:space="preserve">30 </w:t>
      </w:r>
      <w:r w:rsidRPr="001C09F0">
        <w:rPr>
          <w:cs/>
        </w:rPr>
        <w:t xml:space="preserve">ถึง </w:t>
      </w:r>
      <w:r w:rsidRPr="001C09F0">
        <w:t xml:space="preserve">80 </w:t>
      </w:r>
      <w:r w:rsidRPr="001C09F0">
        <w:rPr>
          <w:cs/>
        </w:rPr>
        <w:t>ของความจุ</w:t>
      </w:r>
      <w:r>
        <w:rPr>
          <w:rFonts w:hint="cs"/>
          <w:cs/>
        </w:rPr>
        <w:t xml:space="preserve"> </w:t>
      </w:r>
      <w:r w:rsidRPr="001C09F0">
        <w:rPr>
          <w:cs/>
        </w:rPr>
        <w:t>ในส</w:t>
      </w:r>
      <w:r>
        <w:rPr>
          <w:rFonts w:hint="cs"/>
          <w:cs/>
        </w:rPr>
        <w:t>ถาน</w:t>
      </w:r>
      <w:r w:rsidRPr="001C09F0">
        <w:rPr>
          <w:cs/>
        </w:rPr>
        <w:t>การณ์นี้ ถือว่าความมั่นคงของทรัพยากรน้ำอยู่ในเกณฑ์สมดุลและปลอดภัย หน่วยงานที่รับผิดชอบสามารถดำเนินการบริหารจัดการและระบายน้ำเพื่อ</w:t>
      </w:r>
      <w:r w:rsidRPr="001C09F0">
        <w:rPr>
          <w:cs/>
        </w:rPr>
        <w:lastRenderedPageBreak/>
        <w:t>ตอบสนองต่อกิจกรรมต่าง ๆ ได้ตามแผนการจัดการน้ำปกติ</w:t>
      </w:r>
      <w:r>
        <w:rPr>
          <w:rFonts w:hint="cs"/>
          <w:cs/>
        </w:rPr>
        <w:t xml:space="preserve"> </w:t>
      </w:r>
      <w:r w:rsidRPr="000C0376">
        <w:rPr>
          <w:cs/>
        </w:rPr>
        <w:t>โดยไม่มีความเสี่ยงต่อปัญหาอุทกภัยและภัยแล้ง</w:t>
      </w:r>
      <w:r w:rsidRPr="001C09F0">
        <w:rPr>
          <w:cs/>
        </w:rPr>
        <w:t xml:space="preserve"> (กรมทรัพยากรน้ำ</w:t>
      </w:r>
      <w:r w:rsidRPr="001C09F0">
        <w:t>, 256</w:t>
      </w:r>
      <w:r>
        <w:rPr>
          <w:rFonts w:hint="cs"/>
          <w:cs/>
        </w:rPr>
        <w:t>7</w:t>
      </w:r>
      <w:r w:rsidRPr="001C09F0">
        <w:t>)</w:t>
      </w:r>
    </w:p>
    <w:p w14:paraId="0F2CC1A8" w14:textId="77777777" w:rsidR="00B12BC1" w:rsidRDefault="00B12BC1" w:rsidP="00926FBE">
      <w:pPr>
        <w:pStyle w:val="4"/>
      </w:pPr>
      <w:r w:rsidRPr="001C09F0">
        <w:t>2.</w:t>
      </w:r>
      <w:r>
        <w:t>1.2</w:t>
      </w:r>
      <w:r w:rsidRPr="001C09F0">
        <w:t xml:space="preserve">.3 </w:t>
      </w:r>
      <w:r>
        <w:rPr>
          <w:cs/>
        </w:rPr>
        <w:tab/>
      </w:r>
      <w:r w:rsidRPr="001C09F0">
        <w:rPr>
          <w:cs/>
        </w:rPr>
        <w:t>ระดับเสี่ยงน้ำล้น</w:t>
      </w:r>
      <w:r w:rsidRPr="001C09F0">
        <w:t xml:space="preserve"> </w:t>
      </w:r>
    </w:p>
    <w:p w14:paraId="430E0334" w14:textId="77777777" w:rsidR="00B12BC1" w:rsidRDefault="00B12BC1" w:rsidP="00926FBE">
      <w:pPr>
        <w:pStyle w:val="4"/>
      </w:pPr>
      <w:r>
        <w:tab/>
      </w:r>
      <w:r>
        <w:rPr>
          <w:cs/>
        </w:rPr>
        <w:tab/>
      </w:r>
      <w:r w:rsidRPr="001C09F0">
        <w:rPr>
          <w:cs/>
        </w:rPr>
        <w:t xml:space="preserve">ระดับเสี่ยงน้ำล้นจะถูกประกาศขึ้นเมื่อปริมาณน้ำกักเก็บในอ่างเก็บน้ำเพิ่มสูงกว่าร้อยละ </w:t>
      </w:r>
      <w:r w:rsidRPr="001C09F0">
        <w:t xml:space="preserve">80 </w:t>
      </w:r>
      <w:r w:rsidRPr="001C09F0">
        <w:rPr>
          <w:cs/>
        </w:rPr>
        <w:t>ของความจุ สถานการณ์นี้เป็นจุดที่ต้องเฝ้าระวังความมั่นคงและเสถียรภาพของตัวเขื่อนเป็นพิเศษ เนื่องจากมีความเสี่ยงสูงที่น้ำจะเอ่อล้นข้ามอาคารระบายน้ำล้น (</w:t>
      </w:r>
      <w:r w:rsidRPr="001C09F0">
        <w:t xml:space="preserve">Spillway) </w:t>
      </w:r>
      <w:r w:rsidRPr="001C09F0">
        <w:rPr>
          <w:cs/>
        </w:rPr>
        <w:t>ดังนั้น จึงมีความจำเป็นต้องปรับแผนโดยการเร่งระบายน้ำหรือพร่องน้ำออกจากอ่างเก็บน้ำ เพื่อเพิ่มพื้นที่ว่างสำหรับน้ำที่คาดว่าจะไหลเข้าสมทบในอนาคต ป้องกันผลกระทบจากอุทกภัยในพื้นที่ท้ายน้ำ (กรมทรัพยากรน้ำ</w:t>
      </w:r>
      <w:r w:rsidRPr="001C09F0">
        <w:t>, 256</w:t>
      </w:r>
      <w:r>
        <w:rPr>
          <w:rFonts w:hint="cs"/>
          <w:cs/>
        </w:rPr>
        <w:t>7</w:t>
      </w:r>
      <w:r w:rsidRPr="001C09F0">
        <w:t>)</w:t>
      </w:r>
    </w:p>
    <w:p w14:paraId="0B9DAC13" w14:textId="77777777" w:rsidR="00B12BC1" w:rsidRDefault="00B12BC1" w:rsidP="00926FBE">
      <w:pPr>
        <w:pStyle w:val="3"/>
      </w:pPr>
      <w:r>
        <w:rPr>
          <w:rFonts w:hint="cs"/>
          <w:cs/>
        </w:rPr>
        <w:t>2.1.3</w:t>
      </w:r>
      <w:r>
        <w:rPr>
          <w:cs/>
        </w:rPr>
        <w:tab/>
      </w:r>
      <w:r w:rsidRPr="00A01599">
        <w:rPr>
          <w:cs/>
        </w:rPr>
        <w:t>อิทธิพลของฤดูกาลของประเทศไทยต่อปริมาณน้ำ</w:t>
      </w:r>
    </w:p>
    <w:p w14:paraId="3ADF01A3" w14:textId="77777777" w:rsidR="00B12BC1" w:rsidRDefault="00B12BC1" w:rsidP="00926FBE">
      <w:pPr>
        <w:pStyle w:val="4"/>
      </w:pPr>
      <w:r w:rsidRPr="00A01599">
        <w:rPr>
          <w:cs/>
        </w:rPr>
        <w:t>การเปลี่ยนแปลงของสภาพอากาศและฤดูกาลเป็นปัจจัยภายนอกที่ส่งผลกระทบโดยตรงต่อปริมาณน้ำไหลเข้า (</w:t>
      </w:r>
      <w:r w:rsidRPr="00A01599">
        <w:t xml:space="preserve">Inflow) </w:t>
      </w:r>
      <w:r w:rsidRPr="00A01599">
        <w:rPr>
          <w:cs/>
        </w:rPr>
        <w:t xml:space="preserve">และความเสี่ยงของสถานการณ์น้ำในอ่างเก็บน้ำ จากเกณฑ์การประกาศเข้าสู่ฤดูกาลของกรมอุตุนิยมวิทยา ประเทศไทยสามารถแบ่งฤดูกาลออกเป็น </w:t>
      </w:r>
      <w:r w:rsidRPr="00A01599">
        <w:t xml:space="preserve">3 </w:t>
      </w:r>
      <w:r w:rsidRPr="00A01599">
        <w:rPr>
          <w:cs/>
        </w:rPr>
        <w:t>ฤดูหลัก ซึ่งมีช่วงเวลาที่ชัดเจนตามประกาศในแต่ละปี (กรมอุตุนิยมวิทยา</w:t>
      </w:r>
      <w:r w:rsidRPr="00A01599">
        <w:t xml:space="preserve">, 2567; 2568) </w:t>
      </w:r>
      <w:r w:rsidRPr="00A01599">
        <w:rPr>
          <w:cs/>
        </w:rPr>
        <w:t>ซึ่งมีอิทธิพลต่อวัฏจักรของน้ำดังนี้</w:t>
      </w:r>
    </w:p>
    <w:p w14:paraId="184E8E8D" w14:textId="77777777" w:rsidR="00B12BC1" w:rsidRDefault="00B12BC1" w:rsidP="00926FBE">
      <w:pPr>
        <w:pStyle w:val="4"/>
      </w:pPr>
      <w:r>
        <w:rPr>
          <w:rFonts w:hint="cs"/>
          <w:cs/>
        </w:rPr>
        <w:t>2.1.3.1</w:t>
      </w:r>
      <w:r>
        <w:rPr>
          <w:cs/>
        </w:rPr>
        <w:tab/>
      </w:r>
      <w:r w:rsidRPr="00A01599">
        <w:rPr>
          <w:cs/>
        </w:rPr>
        <w:t>ฤดูร้อน (</w:t>
      </w:r>
      <w:r w:rsidRPr="00A01599">
        <w:t>Summer)</w:t>
      </w:r>
    </w:p>
    <w:p w14:paraId="18BF83E1" w14:textId="77777777" w:rsidR="00B12BC1" w:rsidRDefault="00B12BC1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A01599">
        <w:rPr>
          <w:cs/>
        </w:rPr>
        <w:t xml:space="preserve">มักเริ่มต้นในช่วงปลายเดือนกุมภาพันธ์และสิ้นสุดในช่วงกลางเดือนพฤษภาคม โดยอ้างอิงจากประกาศกรมอุตุนิยมวิทยาพบว่า ฤดูร้อนในปี พ.ศ. </w:t>
      </w:r>
      <w:r w:rsidRPr="00A01599">
        <w:t xml:space="preserve">2567 </w:t>
      </w:r>
      <w:r w:rsidRPr="00A01599">
        <w:rPr>
          <w:cs/>
        </w:rPr>
        <w:t xml:space="preserve">เริ่มต้นเมื่อวันที่ </w:t>
      </w:r>
      <w:r w:rsidRPr="00A01599">
        <w:t xml:space="preserve">21 </w:t>
      </w:r>
      <w:r w:rsidRPr="00A01599">
        <w:rPr>
          <w:cs/>
        </w:rPr>
        <w:t>กุมภาพันธ์</w:t>
      </w:r>
      <w:r w:rsidRPr="00A01599">
        <w:t xml:space="preserve"> </w:t>
      </w:r>
      <w:r>
        <w:rPr>
          <w:rFonts w:hint="cs"/>
          <w:cs/>
        </w:rPr>
        <w:t>และ</w:t>
      </w:r>
      <w:r w:rsidRPr="00A01599">
        <w:rPr>
          <w:cs/>
        </w:rPr>
        <w:t xml:space="preserve">ปี พ.ศ. </w:t>
      </w:r>
      <w:r w:rsidRPr="00A01599">
        <w:t xml:space="preserve">2568 </w:t>
      </w:r>
      <w:r w:rsidRPr="00A01599">
        <w:rPr>
          <w:cs/>
        </w:rPr>
        <w:t xml:space="preserve">เริ่มต้นเมื่อวันที่ </w:t>
      </w:r>
      <w:r w:rsidRPr="00A01599">
        <w:t xml:space="preserve">28 </w:t>
      </w:r>
      <w:r w:rsidRPr="00A01599">
        <w:rPr>
          <w:cs/>
        </w:rPr>
        <w:t>กุมภาพันธ์ ในช่วงเวลานี้ปริมาณฝนจะทิ้งช่วง ทำให้อัตราการไหลเข้าของน้ำในอ่างเก็บน้ำลดลงอย่างมีนัยสำคัญ ส่งผลให้มีความเสี่ยงในการเกิดภาวะน้ำแห้งสูงขึ้น</w:t>
      </w:r>
    </w:p>
    <w:p w14:paraId="0632FB40" w14:textId="77777777" w:rsidR="00B12BC1" w:rsidRDefault="00B12BC1" w:rsidP="00926FBE">
      <w:pPr>
        <w:pStyle w:val="4"/>
      </w:pPr>
      <w:r>
        <w:rPr>
          <w:rFonts w:hint="cs"/>
          <w:cs/>
        </w:rPr>
        <w:t>2.1.3.2</w:t>
      </w:r>
      <w:r>
        <w:rPr>
          <w:cs/>
        </w:rPr>
        <w:tab/>
      </w:r>
      <w:r>
        <w:rPr>
          <w:rFonts w:hint="cs"/>
          <w:cs/>
        </w:rPr>
        <w:t xml:space="preserve">ฤดูฝน </w:t>
      </w:r>
      <w:r>
        <w:t>(Rainy)</w:t>
      </w:r>
    </w:p>
    <w:p w14:paraId="6CDD75AD" w14:textId="77777777" w:rsidR="00B12BC1" w:rsidRDefault="00B12BC1" w:rsidP="00926FBE">
      <w:pPr>
        <w:pStyle w:val="4"/>
      </w:pPr>
      <w:r>
        <w:tab/>
      </w:r>
      <w:r>
        <w:tab/>
      </w:r>
      <w:r w:rsidRPr="00EB7AA9">
        <w:rPr>
          <w:cs/>
        </w:rPr>
        <w:t xml:space="preserve">มักเริ่มต้นในช่วงกลางเดือนพฤษภาคมและสิ้นสุดในช่วงกลางเดือนตุลาคม ตัวอย่างเช่น ในปี พ.ศ. </w:t>
      </w:r>
      <w:r w:rsidRPr="00EB7AA9">
        <w:t xml:space="preserve">2567 </w:t>
      </w:r>
      <w:r w:rsidRPr="00EB7AA9">
        <w:rPr>
          <w:cs/>
        </w:rPr>
        <w:t xml:space="preserve">กรมอุตุนิยมวิทยาได้ประกาศเริ่มต้นฤดูฝนอย่างเป็นทางการเมื่อวันที่ </w:t>
      </w:r>
      <w:r w:rsidRPr="00EB7AA9">
        <w:t xml:space="preserve">20 </w:t>
      </w:r>
      <w:r w:rsidRPr="00EB7AA9">
        <w:rPr>
          <w:cs/>
        </w:rPr>
        <w:t xml:space="preserve">พฤษภาคม </w:t>
      </w:r>
      <w:r>
        <w:rPr>
          <w:rFonts w:hint="cs"/>
          <w:cs/>
        </w:rPr>
        <w:t xml:space="preserve">และปี พ.ศ. 2568 เมื่อวันที่ 15 พฤษภาคม </w:t>
      </w:r>
      <w:r w:rsidRPr="00EB7AA9">
        <w:rPr>
          <w:cs/>
        </w:rPr>
        <w:t>เป็นช่วงที่ได้รับอิทธิพลจากมรสุมตะวันตกเฉียงใต้ ส่งผลให้มีฝนตกชุกและมีปริมาณน้ำไหลเข้าอ่างเก็บน้ำในปริมาณมาก ซึ่งเป็นช่วงที่ต้องเฝ้าระวังความเสี่ยงของสภาวะน้ำล้นและต้องบริหารจัดการพร่องน้ำอย่างรัดกุม</w:t>
      </w:r>
    </w:p>
    <w:p w14:paraId="06F86D3B" w14:textId="77777777" w:rsidR="00B12BC1" w:rsidRDefault="00B12BC1" w:rsidP="00926FBE">
      <w:pPr>
        <w:pStyle w:val="4"/>
      </w:pPr>
      <w:r>
        <w:rPr>
          <w:rFonts w:hint="cs"/>
          <w:cs/>
        </w:rPr>
        <w:t>2.1.3.3</w:t>
      </w:r>
      <w:r>
        <w:rPr>
          <w:cs/>
        </w:rPr>
        <w:tab/>
      </w:r>
      <w:r>
        <w:rPr>
          <w:rFonts w:hint="cs"/>
          <w:cs/>
        </w:rPr>
        <w:t xml:space="preserve">ฤดูหนาว </w:t>
      </w:r>
      <w:r>
        <w:t>(Winter)</w:t>
      </w:r>
    </w:p>
    <w:p w14:paraId="03831BD2" w14:textId="77777777" w:rsidR="00B12BC1" w:rsidRPr="00EB7AA9" w:rsidRDefault="00B12BC1" w:rsidP="00926FBE">
      <w:pPr>
        <w:pStyle w:val="4"/>
      </w:pPr>
      <w:r>
        <w:tab/>
      </w:r>
      <w:r>
        <w:tab/>
      </w:r>
      <w:r w:rsidRPr="00EB7AA9">
        <w:rPr>
          <w:cs/>
        </w:rPr>
        <w:t xml:space="preserve">มักเริ่มต้นในช่วงปลายเดือนตุลาคมและสิ้นสุดในปลายเดือนกุมภาพันธ์ของปีถัดไป โดยมีการประกาศเข้าสู่ฤดูหนาวในปี พ.ศ. </w:t>
      </w:r>
      <w:r w:rsidRPr="00EB7AA9">
        <w:t xml:space="preserve">2567 </w:t>
      </w:r>
      <w:r w:rsidRPr="00EB7AA9">
        <w:rPr>
          <w:cs/>
        </w:rPr>
        <w:t xml:space="preserve">เริ่มต้นเมื่อวันที่ </w:t>
      </w:r>
      <w:r w:rsidRPr="00EB7AA9">
        <w:t xml:space="preserve">29 </w:t>
      </w:r>
      <w:r w:rsidRPr="00EB7AA9">
        <w:rPr>
          <w:cs/>
        </w:rPr>
        <w:t xml:space="preserve">ตุลาคม และในปี พ.ศ. </w:t>
      </w:r>
      <w:r w:rsidRPr="00EB7AA9">
        <w:lastRenderedPageBreak/>
        <w:t xml:space="preserve">2568 </w:t>
      </w:r>
      <w:r w:rsidRPr="00EB7AA9">
        <w:rPr>
          <w:cs/>
        </w:rPr>
        <w:t xml:space="preserve">เริ่มต้นเมื่อวันที่ </w:t>
      </w:r>
      <w:r w:rsidRPr="00EB7AA9">
        <w:t xml:space="preserve">23 </w:t>
      </w:r>
      <w:r w:rsidRPr="00EB7AA9">
        <w:rPr>
          <w:cs/>
        </w:rPr>
        <w:t>ตุลาคม ในระยะนี้ปริมาณฝนจะเริ่มลดลงอย่างชัดเจน ยกเว้นในพื้นที่ภาคใต้</w:t>
      </w:r>
      <w:r>
        <w:rPr>
          <w:rFonts w:hint="cs"/>
          <w:cs/>
        </w:rPr>
        <w:t>ที่จะมีปริมาณฝนตกอย่างต่อเนื่อง</w:t>
      </w:r>
      <w:r w:rsidRPr="00EB7AA9">
        <w:rPr>
          <w:cs/>
        </w:rPr>
        <w:t xml:space="preserve"> ปริมาณน้ำไหลเข้าอ่างจะเริ่มคงที่และลดระดับลงตามลำดับ</w:t>
      </w:r>
    </w:p>
    <w:p w14:paraId="57CF0148" w14:textId="77777777" w:rsidR="00B12BC1" w:rsidRPr="002371CF" w:rsidRDefault="00B12BC1" w:rsidP="00926FBE"/>
    <w:p w14:paraId="3B7117A0" w14:textId="77777777" w:rsidR="00B12BC1" w:rsidRPr="00825F49" w:rsidRDefault="00B12BC1" w:rsidP="002C3952">
      <w:pPr>
        <w:pStyle w:val="2"/>
      </w:pPr>
      <w:bookmarkStart w:id="17" w:name="_Toc224741243"/>
      <w:r w:rsidRPr="00825F49">
        <w:t>2.</w:t>
      </w:r>
      <w:r>
        <w:rPr>
          <w:rFonts w:hint="cs"/>
          <w:cs/>
        </w:rPr>
        <w:t>2</w:t>
      </w:r>
      <w:r w:rsidRPr="00825F49">
        <w:rPr>
          <w:cs/>
        </w:rPr>
        <w:tab/>
        <w:t>วิธีการเลือกแอ</w:t>
      </w:r>
      <w:proofErr w:type="spellStart"/>
      <w:r w:rsidRPr="00825F49">
        <w:rPr>
          <w:cs/>
        </w:rPr>
        <w:t>ตท</w:t>
      </w:r>
      <w:proofErr w:type="spellEnd"/>
      <w:r w:rsidRPr="00825F49">
        <w:rPr>
          <w:cs/>
        </w:rPr>
        <w:t>ริบิว</w:t>
      </w:r>
      <w:proofErr w:type="spellStart"/>
      <w:r w:rsidRPr="00825F49">
        <w:rPr>
          <w:cs/>
        </w:rPr>
        <w:t>ต์</w:t>
      </w:r>
      <w:proofErr w:type="spellEnd"/>
      <w:r w:rsidRPr="00825F49">
        <w:rPr>
          <w:cs/>
        </w:rPr>
        <w:t>หรือฟีเจอร์</w:t>
      </w:r>
      <w:bookmarkEnd w:id="17"/>
    </w:p>
    <w:p w14:paraId="7CA42140" w14:textId="77777777" w:rsidR="00B12BC1" w:rsidRDefault="00B12BC1" w:rsidP="00926FBE">
      <w:pPr>
        <w:pStyle w:val="3"/>
      </w:pPr>
      <w:r w:rsidRPr="004B2E47">
        <w:rPr>
          <w:cs/>
        </w:rPr>
        <w:t>ในการพัฒนาระบบจำแนกประเภทข้อมูล (</w:t>
      </w:r>
      <w:r w:rsidRPr="004B2E47">
        <w:t xml:space="preserve">Classification) </w:t>
      </w:r>
      <w:r w:rsidRPr="004B2E47">
        <w:rPr>
          <w:cs/>
        </w:rPr>
        <w:t>ชุดข้อมูลที่นำมาศึกษามักประกอบด้วยคุณลักษณะหรือฟีเจอร์ (</w:t>
      </w:r>
      <w:r w:rsidRPr="004B2E47">
        <w:t xml:space="preserve">Feature) </w:t>
      </w:r>
      <w:r w:rsidRPr="004B2E47">
        <w:rPr>
          <w:cs/>
        </w:rPr>
        <w:t>จำนวนมาก ซึ่งไม่ใช่ทุกฟีเจอร์จะมีนัยสำคัญในการแบ่งแยกคลาสเป้าหมาย (</w:t>
      </w:r>
      <w:r w:rsidRPr="004B2E47">
        <w:t xml:space="preserve">Target Class) </w:t>
      </w:r>
      <w:r w:rsidRPr="004B2E47">
        <w:rPr>
          <w:cs/>
        </w:rPr>
        <w:t>การนำฟีเจอร์ที่ไม่เกี่ยวข้องมาร่วมประมวลผลมักทำให้โมเดลเกิดความซับซ้อนโดยไม่จำเป็น และอาจนำไปสู่ปัญหาการเรียนรู้เกิน (</w:t>
      </w:r>
      <w:r w:rsidRPr="004B2E47">
        <w:t xml:space="preserve">Overfitting) </w:t>
      </w:r>
      <w:r w:rsidRPr="004B2E47">
        <w:rPr>
          <w:cs/>
        </w:rPr>
        <w:t>ดังนั้น กระบวนการคัดเลือกฟีเจอร์จึงเป็นขั้นตอนสำคัญในการลดรูปข้อมูล เพื่อคงไว้เฉพาะตัวแปรที่มีอิทธิพลและมีประโยชน์ต่อชุดข้อมูลอย่างแท้จริง (เอกสิทธิ์ พัชรวงศ์ศักดา</w:t>
      </w:r>
      <w:r w:rsidRPr="004B2E47">
        <w:t>, 2558)</w:t>
      </w:r>
    </w:p>
    <w:p w14:paraId="3F9C8312" w14:textId="77777777" w:rsidR="00B12BC1" w:rsidRDefault="00B12BC1" w:rsidP="00926FBE">
      <w:pPr>
        <w:pStyle w:val="3"/>
      </w:pPr>
      <w:r w:rsidRPr="004B2E47">
        <w:t>2.1.1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Pr="004B2E47">
        <w:rPr>
          <w:cs/>
        </w:rPr>
        <w:t>วิธีการแบบตัวกรอง (</w:t>
      </w:r>
      <w:r w:rsidRPr="004B2E47">
        <w:t>Filter Approach)</w:t>
      </w:r>
    </w:p>
    <w:p w14:paraId="725D15E3" w14:textId="77777777" w:rsidR="00B12BC1" w:rsidRPr="004B2E47" w:rsidRDefault="00B12BC1" w:rsidP="00926FBE">
      <w:pPr>
        <w:pStyle w:val="3"/>
      </w:pPr>
      <w:r>
        <w:rPr>
          <w:cs/>
        </w:rPr>
        <w:tab/>
      </w:r>
      <w:r w:rsidRPr="004B2E47">
        <w:rPr>
          <w:cs/>
        </w:rPr>
        <w:t>วิธีการแบบตัวกรองเป็นแนวทางการคัดเลือกฟีเจอร์ที่อาศัยการคำนวณคุณสมบัติทางสถิติ เพื่อหาค่าน้ำหนักหรือระดับความสัมพันธ์ระหว่างฟีเจอร์แต่ละตัวกับคลาสเป้าหมาย โดยจะทำการเรียงลำดับค่าน้ำหนักและคัดเลือกเฉพาะฟีเจอร์ที่ผ่านเกณฑ์ที่กำหนดไว้ไปใช้งานต่อ</w:t>
      </w:r>
    </w:p>
    <w:p w14:paraId="781DA930" w14:textId="77777777" w:rsidR="00B12BC1" w:rsidRPr="004B2E47" w:rsidRDefault="00B12BC1" w:rsidP="00926FBE">
      <w:pPr>
        <w:pStyle w:val="4"/>
      </w:pPr>
      <w:r w:rsidRPr="004B2E47">
        <w:rPr>
          <w:cs/>
        </w:rPr>
        <w:t>จุดเด่นสำคัญของแนวทางนี้คือกระบวนการคัดเลือกเป็นอิสระจากตัวอัลกอริทึมการเรียนรู้ (</w:t>
      </w:r>
      <w:r w:rsidRPr="004B2E47">
        <w:t xml:space="preserve">Model-independent) </w:t>
      </w:r>
      <w:r w:rsidRPr="004B2E47">
        <w:rPr>
          <w:cs/>
        </w:rPr>
        <w:t>ทำให้ใช้เวลาในการประมวลผลน้อยและเหมาะสมกับชุดข้อมูลขนาดใหญ่ โดยเทคนิคทางสถิติที่นิยมนำมาใช้คำนวณค่าน้ำหนัก ได้แก่ การทดสอบไคสแควร์ (</w:t>
      </w:r>
      <w:r w:rsidRPr="004B2E47">
        <w:t xml:space="preserve">Chi-Square), </w:t>
      </w:r>
      <w:r w:rsidRPr="004B2E47">
        <w:rPr>
          <w:cs/>
        </w:rPr>
        <w:t>การวิเคราะห์ค่าความสัมพันธ์ (</w:t>
      </w:r>
      <w:r w:rsidRPr="004B2E47">
        <w:t xml:space="preserve">Correlation) </w:t>
      </w:r>
      <w:r w:rsidRPr="004B2E47">
        <w:rPr>
          <w:cs/>
        </w:rPr>
        <w:t>และอินฟอร์เมชันเกน (</w:t>
      </w:r>
      <w:r w:rsidRPr="004B2E47">
        <w:t>Information Gain)</w:t>
      </w:r>
    </w:p>
    <w:p w14:paraId="24F07CDE" w14:textId="77777777" w:rsidR="00B12BC1" w:rsidRDefault="00B12BC1" w:rsidP="00926FBE">
      <w:pPr>
        <w:pStyle w:val="4"/>
      </w:pPr>
      <w:r w:rsidRPr="004B2E47">
        <w:rPr>
          <w:cs/>
        </w:rPr>
        <w:t xml:space="preserve">สำหรับโครงงานนี้ </w:t>
      </w:r>
      <w:r>
        <w:rPr>
          <w:rFonts w:hint="cs"/>
          <w:cs/>
        </w:rPr>
        <w:t>จึง</w:t>
      </w:r>
      <w:r w:rsidRPr="004B2E47">
        <w:rPr>
          <w:cs/>
        </w:rPr>
        <w:t>เลือกใช้วิธีการแบบตัวกรองร่วมกับเทคนิคอินฟอร์เมชันเกน (</w:t>
      </w:r>
      <w:r w:rsidRPr="004B2E47">
        <w:t xml:space="preserve">Information Gain) </w:t>
      </w:r>
      <w:r w:rsidRPr="004B2E47">
        <w:rPr>
          <w:cs/>
        </w:rPr>
        <w:t>เนื่องจากเป็นวิธีที่สามารถประมวลผลข้อมูลได้อย่างรวดเร็วและมีประสิทธิภาพสูง ซึ่งหลักการนี้จะทำงานควบคู่กับการวัดค่าความไม่แน่นอนของข้อมูลที่เรียกว่า เอนโทรปี (</w:t>
      </w:r>
      <w:r w:rsidRPr="004B2E47">
        <w:t xml:space="preserve">Shannon, 1948; </w:t>
      </w:r>
      <w:r w:rsidRPr="004B2E47">
        <w:rPr>
          <w:cs/>
        </w:rPr>
        <w:t>เอกสิทธิ์ พัชรวงศ์ศักดา</w:t>
      </w:r>
      <w:r w:rsidRPr="004B2E47">
        <w:t xml:space="preserve">, 2558) </w:t>
      </w:r>
      <w:r w:rsidRPr="004B2E47">
        <w:rPr>
          <w:cs/>
        </w:rPr>
        <w:t>ดังนี้</w:t>
      </w:r>
    </w:p>
    <w:p w14:paraId="38F30FD0" w14:textId="77777777" w:rsidR="00B12BC1" w:rsidRDefault="00B12BC1" w:rsidP="00926FBE">
      <w:pPr>
        <w:pStyle w:val="3"/>
      </w:pPr>
      <w:r w:rsidRPr="004B2E47">
        <w:rPr>
          <w:rStyle w:val="30"/>
        </w:rPr>
        <w:t xml:space="preserve">2.1.2 </w:t>
      </w:r>
      <w:r>
        <w:rPr>
          <w:rStyle w:val="30"/>
          <w:cs/>
        </w:rPr>
        <w:tab/>
      </w:r>
      <w:r w:rsidRPr="004B2E47">
        <w:rPr>
          <w:rStyle w:val="30"/>
          <w:cs/>
        </w:rPr>
        <w:t>เอนโทรปี (</w:t>
      </w:r>
      <w:r w:rsidRPr="004B2E47">
        <w:rPr>
          <w:rStyle w:val="30"/>
        </w:rPr>
        <w:t>Entropy)</w:t>
      </w:r>
      <w:r w:rsidRPr="004B2E47">
        <w:t xml:space="preserve"> </w:t>
      </w:r>
    </w:p>
    <w:p w14:paraId="5FB27D1F" w14:textId="77777777" w:rsidR="00B12BC1" w:rsidRDefault="00B12BC1" w:rsidP="00926FBE">
      <w:pPr>
        <w:pStyle w:val="3"/>
      </w:pPr>
      <w:r>
        <w:rPr>
          <w:cs/>
        </w:rPr>
        <w:tab/>
      </w:r>
      <w:r w:rsidRPr="004B2E47">
        <w:rPr>
          <w:cs/>
        </w:rPr>
        <w:t>เอนโทรปีเป็นมาตรวัดความไม่แน่นอน (</w:t>
      </w:r>
      <w:r w:rsidRPr="004B2E47">
        <w:t xml:space="preserve">Uncertainty) </w:t>
      </w:r>
      <w:r w:rsidRPr="004B2E47">
        <w:rPr>
          <w:cs/>
        </w:rPr>
        <w:t>หรือความไม่บริสุทธิ์ (</w:t>
      </w:r>
      <w:r w:rsidRPr="004B2E47">
        <w:t xml:space="preserve">Impurity) </w:t>
      </w:r>
      <w:r w:rsidRPr="004B2E47">
        <w:rPr>
          <w:cs/>
        </w:rPr>
        <w:t>ของชุดข้อมูล หากชุดข้อมูลมีการกระจายตัวของคลาสเป้าหมาย (</w:t>
      </w:r>
      <w:r w:rsidRPr="004B2E47">
        <w:t xml:space="preserve">Target Class) </w:t>
      </w:r>
      <w:r w:rsidRPr="004B2E47">
        <w:rPr>
          <w:cs/>
        </w:rPr>
        <w:t>อย่างสม่ำเสมอ ค่าเอนโทรปีจะสูง ซึ่งหมายถึงมีความไม่แน่นอนสูง ในทางกลับกัน หากข้อมูลส่วนใหญ่ถูกจัดอยู่ในคลาสใดคลาสหนึ่งเพียงคลาสเดียว ค่าเอนโทรปีจะต่ำ หรือมีความไม่แน่นอนต่ำ โดยสามารถคำนวณค่าเอนโทรปีของชุดข้อมูลได้จากสมการดังนี้</w:t>
      </w:r>
    </w:p>
    <w:p w14:paraId="79B31799" w14:textId="77777777" w:rsidR="008274B3" w:rsidRPr="008274B3" w:rsidRDefault="008274B3" w:rsidP="008274B3"/>
    <w:p w14:paraId="5D76F0F1" w14:textId="77777777" w:rsidR="00B12BC1" w:rsidRPr="002262A2" w:rsidRDefault="00B12BC1" w:rsidP="00926FBE">
      <w:pPr>
        <w:pStyle w:val="4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Entropy(S) = 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func>
            </m:e>
          </m:nary>
        </m:oMath>
      </m:oMathPara>
    </w:p>
    <w:p w14:paraId="37062FDC" w14:textId="77777777" w:rsidR="00B12BC1" w:rsidRDefault="00B12BC1" w:rsidP="00926FBE">
      <w:pPr>
        <w:pStyle w:val="3"/>
      </w:pPr>
      <w:r w:rsidRPr="004B2E47">
        <w:lastRenderedPageBreak/>
        <w:t xml:space="preserve">2.1.3 </w:t>
      </w:r>
      <w:r>
        <w:rPr>
          <w:cs/>
        </w:rPr>
        <w:tab/>
      </w:r>
      <w:r w:rsidRPr="004B2E47">
        <w:rPr>
          <w:cs/>
        </w:rPr>
        <w:t>อินฟอร์เมชันเกน (</w:t>
      </w:r>
      <w:r w:rsidRPr="004B2E47">
        <w:t xml:space="preserve">Information Gain) </w:t>
      </w:r>
    </w:p>
    <w:p w14:paraId="0366CA64" w14:textId="77777777" w:rsidR="00B12BC1" w:rsidRDefault="00B12BC1" w:rsidP="00926FBE">
      <w:pPr>
        <w:pStyle w:val="3"/>
      </w:pPr>
      <w:r>
        <w:rPr>
          <w:cs/>
        </w:rPr>
        <w:tab/>
      </w:r>
      <w:r w:rsidRPr="004B2E47">
        <w:rPr>
          <w:cs/>
        </w:rPr>
        <w:t>อินฟอร์เมชันเกน คือค่าที่แสดงถึงปริมาณความไม่แน่นอนที่ลดลง (</w:t>
      </w:r>
      <w:r w:rsidRPr="004B2E47">
        <w:t xml:space="preserve">Reduction in Entropy) </w:t>
      </w:r>
      <w:r w:rsidRPr="004B2E47">
        <w:rPr>
          <w:cs/>
        </w:rPr>
        <w:t>หลังจากที่ชุดข้อมูลถูกแบ่งส่วนด้วยแอ</w:t>
      </w:r>
      <w:proofErr w:type="spellStart"/>
      <w:r w:rsidRPr="004B2E47">
        <w:rPr>
          <w:cs/>
        </w:rPr>
        <w:t>ตท</w:t>
      </w:r>
      <w:proofErr w:type="spellEnd"/>
      <w:r w:rsidRPr="004B2E47">
        <w:rPr>
          <w:cs/>
        </w:rPr>
        <w:t>ริบิว</w:t>
      </w:r>
      <w:proofErr w:type="spellStart"/>
      <w:r w:rsidRPr="004B2E47">
        <w:rPr>
          <w:cs/>
        </w:rPr>
        <w:t>ต์</w:t>
      </w:r>
      <w:proofErr w:type="spellEnd"/>
      <w:r w:rsidRPr="004B2E47">
        <w:rPr>
          <w:cs/>
        </w:rPr>
        <w:t>ใดแอ</w:t>
      </w:r>
      <w:proofErr w:type="spellStart"/>
      <w:r w:rsidRPr="004B2E47">
        <w:rPr>
          <w:cs/>
        </w:rPr>
        <w:t>ตท</w:t>
      </w:r>
      <w:proofErr w:type="spellEnd"/>
      <w:r w:rsidRPr="004B2E47">
        <w:rPr>
          <w:cs/>
        </w:rPr>
        <w:t>ริบิว</w:t>
      </w:r>
      <w:proofErr w:type="spellStart"/>
      <w:r w:rsidRPr="004B2E47">
        <w:rPr>
          <w:cs/>
        </w:rPr>
        <w:t>ต์</w:t>
      </w:r>
      <w:proofErr w:type="spellEnd"/>
      <w:r w:rsidRPr="004B2E47">
        <w:rPr>
          <w:cs/>
        </w:rPr>
        <w:t>หนึ่ง แอ</w:t>
      </w:r>
      <w:proofErr w:type="spellStart"/>
      <w:r w:rsidRPr="004B2E47">
        <w:rPr>
          <w:cs/>
        </w:rPr>
        <w:t>ตท</w:t>
      </w:r>
      <w:proofErr w:type="spellEnd"/>
      <w:r w:rsidRPr="004B2E47">
        <w:rPr>
          <w:cs/>
        </w:rPr>
        <w:t>ริบิว</w:t>
      </w:r>
      <w:proofErr w:type="spellStart"/>
      <w:r w:rsidRPr="004B2E47">
        <w:rPr>
          <w:cs/>
        </w:rPr>
        <w:t>ต์</w:t>
      </w:r>
      <w:proofErr w:type="spellEnd"/>
      <w:r w:rsidRPr="004B2E47">
        <w:rPr>
          <w:cs/>
        </w:rPr>
        <w:t>ที่เหมาะสมที่สุดในการนำมาใช้เป็นฟีเจอร์สำหรับโมเดล คือแอ</w:t>
      </w:r>
      <w:proofErr w:type="spellStart"/>
      <w:r w:rsidRPr="004B2E47">
        <w:rPr>
          <w:cs/>
        </w:rPr>
        <w:t>ตท</w:t>
      </w:r>
      <w:proofErr w:type="spellEnd"/>
      <w:r w:rsidRPr="004B2E47">
        <w:rPr>
          <w:cs/>
        </w:rPr>
        <w:t>ริบิว</w:t>
      </w:r>
      <w:proofErr w:type="spellStart"/>
      <w:r w:rsidRPr="004B2E47">
        <w:rPr>
          <w:cs/>
        </w:rPr>
        <w:t>ต์</w:t>
      </w:r>
      <w:proofErr w:type="spellEnd"/>
      <w:r w:rsidRPr="004B2E47">
        <w:rPr>
          <w:cs/>
        </w:rPr>
        <w:t xml:space="preserve">ที่ให้ค่า </w:t>
      </w:r>
      <w:r w:rsidRPr="004B2E47">
        <w:t xml:space="preserve">Information Gain </w:t>
      </w:r>
      <w:r w:rsidRPr="004B2E47">
        <w:rPr>
          <w:cs/>
        </w:rPr>
        <w:t>สูงที่สุด ซึ่งแสดงถึงความสามารถในการแยกแยะคลาสเป้าหมายออกจากกันได้อย่างชัดเจน (เอกสิทธิ์ พัชรวงศ์ศักดา</w:t>
      </w:r>
      <w:r w:rsidRPr="004B2E47">
        <w:t xml:space="preserve">, 2558) </w:t>
      </w:r>
      <w:r w:rsidRPr="004B2E47">
        <w:rPr>
          <w:cs/>
        </w:rPr>
        <w:t>สามารถคำนวณได้จากสมการดังนี้</w:t>
      </w:r>
    </w:p>
    <w:p w14:paraId="3C31AB01" w14:textId="77777777" w:rsidR="008274B3" w:rsidRPr="008274B3" w:rsidRDefault="008274B3" w:rsidP="008274B3"/>
    <w:p w14:paraId="196F0C09" w14:textId="77777777" w:rsidR="00B12BC1" w:rsidRPr="002262A2" w:rsidRDefault="00B12BC1" w:rsidP="00926FBE">
      <w:pPr>
        <w:pStyle w:val="3"/>
        <w:rPr>
          <w:i/>
          <w:sz w:val="24"/>
          <w:szCs w:val="24"/>
          <w:cs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IG(S,A) = Entropy(S) -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υϵValues(A)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υ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Entropy(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υ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nary>
        </m:oMath>
      </m:oMathPara>
    </w:p>
    <w:p w14:paraId="542D8777" w14:textId="77777777" w:rsidR="00B12BC1" w:rsidRDefault="00B12BC1" w:rsidP="00926FBE">
      <w:pPr>
        <w:pStyle w:val="3"/>
        <w:rPr>
          <w:b/>
          <w:bCs/>
        </w:rPr>
      </w:pPr>
    </w:p>
    <w:p w14:paraId="71B2C408" w14:textId="77777777" w:rsidR="00B12BC1" w:rsidRDefault="00B12BC1" w:rsidP="00926FBE">
      <w:pPr>
        <w:pStyle w:val="3"/>
      </w:pPr>
      <w:r w:rsidRPr="004B2E47">
        <w:t xml:space="preserve">2.1.4 </w:t>
      </w:r>
      <w:r>
        <w:rPr>
          <w:cs/>
        </w:rPr>
        <w:tab/>
      </w:r>
      <w:r w:rsidRPr="004B2E47">
        <w:rPr>
          <w:cs/>
        </w:rPr>
        <w:t>การประยุกต์ใช้ในการดำเนินงานโครงงาน</w:t>
      </w:r>
      <w:r w:rsidRPr="004B2E47">
        <w:t xml:space="preserve"> </w:t>
      </w:r>
    </w:p>
    <w:p w14:paraId="72176502" w14:textId="77777777" w:rsidR="00B12BC1" w:rsidRDefault="00B12BC1" w:rsidP="00926FBE">
      <w:pPr>
        <w:pStyle w:val="3"/>
      </w:pPr>
      <w:r>
        <w:rPr>
          <w:cs/>
        </w:rPr>
        <w:tab/>
      </w:r>
      <w:r w:rsidRPr="004B2E47">
        <w:rPr>
          <w:cs/>
        </w:rPr>
        <w:t>ในการดำเนินการโครงงานนี้ การประเมินประสิทธิภาพของแอ</w:t>
      </w:r>
      <w:proofErr w:type="spellStart"/>
      <w:r w:rsidRPr="004B2E47">
        <w:rPr>
          <w:cs/>
        </w:rPr>
        <w:t>ตท</w:t>
      </w:r>
      <w:proofErr w:type="spellEnd"/>
      <w:r w:rsidRPr="004B2E47">
        <w:rPr>
          <w:cs/>
        </w:rPr>
        <w:t>ริบิว</w:t>
      </w:r>
      <w:proofErr w:type="spellStart"/>
      <w:r w:rsidRPr="004B2E47">
        <w:rPr>
          <w:cs/>
        </w:rPr>
        <w:t>ต์</w:t>
      </w:r>
      <w:proofErr w:type="spellEnd"/>
      <w:r w:rsidRPr="004B2E47">
        <w:rPr>
          <w:cs/>
        </w:rPr>
        <w:t xml:space="preserve"> ได้แก่ ปริมาณน้ำไหลเข้าอ่าง (</w:t>
      </w:r>
      <w:r w:rsidRPr="004B2E47">
        <w:t xml:space="preserve">Inflow), </w:t>
      </w:r>
      <w:r w:rsidRPr="004B2E47">
        <w:rPr>
          <w:cs/>
        </w:rPr>
        <w:t>ปริมาณน้ำระบายออก (</w:t>
      </w:r>
      <w:r w:rsidRPr="004B2E47">
        <w:t xml:space="preserve">Outflow) </w:t>
      </w:r>
      <w:r w:rsidRPr="004B2E47">
        <w:rPr>
          <w:cs/>
        </w:rPr>
        <w:t>และร้อยละความจุอ่างเก็บน้ำ (%</w:t>
      </w:r>
      <w:r w:rsidRPr="004B2E47">
        <w:t xml:space="preserve">Capacity) </w:t>
      </w:r>
      <w:r w:rsidRPr="004B2E47">
        <w:rPr>
          <w:cs/>
        </w:rPr>
        <w:t>จะถูกประมวลผลผ่านฟังก์ชัน</w:t>
      </w:r>
      <w:r w:rsidRPr="004B2E47">
        <w:t xml:space="preserve"> </w:t>
      </w:r>
      <w:proofErr w:type="spellStart"/>
      <w:r w:rsidRPr="00A15DA9">
        <w:t>InfoGainAttributeEval</w:t>
      </w:r>
      <w:proofErr w:type="spellEnd"/>
      <w:r w:rsidRPr="00A15DA9">
        <w:t xml:space="preserve"> </w:t>
      </w:r>
      <w:r w:rsidRPr="00A15DA9">
        <w:rPr>
          <w:cs/>
        </w:rPr>
        <w:t>ในโปรแกรม</w:t>
      </w:r>
      <w:r w:rsidRPr="00A15DA9">
        <w:t xml:space="preserve"> WEKA</w:t>
      </w:r>
      <w:r w:rsidRPr="004B2E47">
        <w:t xml:space="preserve"> </w:t>
      </w:r>
      <w:r w:rsidRPr="004B2E47">
        <w:rPr>
          <w:cs/>
        </w:rPr>
        <w:t>กระบวนการนี้ช่วยยืนยันทางสถิติว่าตัวแปรใดมีอิทธิพลสูงสุดในการจำแนกระดับความเสี่ยง (</w:t>
      </w:r>
      <w:r w:rsidRPr="004B2E47">
        <w:t xml:space="preserve">Risk Level) </w:t>
      </w:r>
      <w:r w:rsidRPr="004B2E47">
        <w:rPr>
          <w:cs/>
        </w:rPr>
        <w:t>เพื่อคัดกรองเฉพาะฟีเจอร์ที่มีนัยสำคัญเข้าสู่กระบวนการฝึกสอนโมเดลต่อไป ซึ่งช่วยลดความซับซ้อนของข้อมูลและสามารถเพิ่มความแม่นยำในการพยากรณ์ได้อย่างมีประสิทธิภาพ (</w:t>
      </w:r>
      <w:r w:rsidRPr="004B2E47">
        <w:t>Witten et al., 2016)</w:t>
      </w:r>
    </w:p>
    <w:p w14:paraId="068AF28B" w14:textId="77777777" w:rsidR="00B12BC1" w:rsidRPr="00A15DA9" w:rsidRDefault="00B12BC1" w:rsidP="00926FBE"/>
    <w:p w14:paraId="1B8778DE" w14:textId="77777777" w:rsidR="00B12BC1" w:rsidRPr="00825F49" w:rsidRDefault="00B12BC1" w:rsidP="00926FBE">
      <w:pPr>
        <w:pStyle w:val="2"/>
      </w:pPr>
      <w:bookmarkStart w:id="18" w:name="_Toc224741244"/>
      <w:r w:rsidRPr="00825F49">
        <w:t>2.</w:t>
      </w:r>
      <w:r>
        <w:rPr>
          <w:rFonts w:hint="cs"/>
          <w:cs/>
        </w:rPr>
        <w:t>3</w:t>
      </w:r>
      <w:r w:rsidRPr="00825F49">
        <w:tab/>
      </w:r>
      <w:r w:rsidRPr="002371CF">
        <w:rPr>
          <w:cs/>
        </w:rPr>
        <w:t>อัลกอริทึมการเรียนรู้ของเครื่อง (</w:t>
      </w:r>
      <w:r w:rsidRPr="002371CF">
        <w:t>Machine Learning Algorithms)</w:t>
      </w:r>
      <w:bookmarkEnd w:id="18"/>
    </w:p>
    <w:p w14:paraId="3734A33B" w14:textId="77777777" w:rsidR="00B12BC1" w:rsidRPr="00007B6D" w:rsidRDefault="00B12BC1" w:rsidP="00926FBE">
      <w:pPr>
        <w:pStyle w:val="3"/>
      </w:pPr>
      <w:r w:rsidRPr="00007B6D">
        <w:rPr>
          <w:cs/>
        </w:rPr>
        <w:t>ในการดำเนินโครงงานนี้ ผู้จัดทำได้เลือกใช้อัลกอริทึมสำหรับการจำแนกประเภท (</w:t>
      </w:r>
      <w:r w:rsidRPr="00007B6D">
        <w:t xml:space="preserve">Classification) </w:t>
      </w:r>
      <w:r w:rsidRPr="00007B6D">
        <w:rPr>
          <w:cs/>
        </w:rPr>
        <w:t xml:space="preserve">จำนวน </w:t>
      </w:r>
      <w:r w:rsidRPr="00007B6D">
        <w:t xml:space="preserve">3 </w:t>
      </w:r>
      <w:r w:rsidRPr="00007B6D">
        <w:rPr>
          <w:cs/>
        </w:rPr>
        <w:t>อัลกอริทึม เพื่อนำมาสร้างแบบจำลองและเปรียบเทียบประสิทธิภาพ ดังนี้</w:t>
      </w:r>
    </w:p>
    <w:p w14:paraId="7966EC51" w14:textId="77777777" w:rsidR="00B12BC1" w:rsidRDefault="00B12BC1" w:rsidP="00926FBE">
      <w:pPr>
        <w:pStyle w:val="3"/>
      </w:pPr>
      <w:r w:rsidRPr="00007B6D">
        <w:t xml:space="preserve">2.3.1 </w:t>
      </w:r>
      <w:r>
        <w:rPr>
          <w:cs/>
        </w:rPr>
        <w:tab/>
      </w:r>
      <w:r w:rsidRPr="00007B6D">
        <w:rPr>
          <w:cs/>
        </w:rPr>
        <w:t>ต้นไม้ตัดสินใจ (</w:t>
      </w:r>
      <w:r w:rsidRPr="00007B6D">
        <w:t>Decision Tree: J48)</w:t>
      </w:r>
    </w:p>
    <w:p w14:paraId="7C84D01D" w14:textId="77777777" w:rsidR="00B12BC1" w:rsidRPr="00007B6D" w:rsidRDefault="00B12BC1" w:rsidP="00926FBE">
      <w:pPr>
        <w:pStyle w:val="3"/>
      </w:pPr>
      <w:r>
        <w:rPr>
          <w:cs/>
        </w:rPr>
        <w:tab/>
      </w:r>
      <w:r w:rsidRPr="00007B6D">
        <w:rPr>
          <w:cs/>
        </w:rPr>
        <w:t xml:space="preserve">เป็นโมเดลที่มีโครงสร้างคล้ายแผนผังต้นไม้ ประกอบด้วย </w:t>
      </w:r>
      <w:proofErr w:type="spellStart"/>
      <w:r w:rsidRPr="00007B6D">
        <w:rPr>
          <w:cs/>
        </w:rPr>
        <w:t>โหนด</w:t>
      </w:r>
      <w:proofErr w:type="spellEnd"/>
      <w:r w:rsidRPr="00007B6D">
        <w:rPr>
          <w:cs/>
        </w:rPr>
        <w:t>ราก (</w:t>
      </w:r>
      <w:r w:rsidRPr="00007B6D">
        <w:t xml:space="preserve">Root Node) </w:t>
      </w:r>
      <w:proofErr w:type="spellStart"/>
      <w:r w:rsidRPr="00007B6D">
        <w:rPr>
          <w:cs/>
        </w:rPr>
        <w:t>โหนด</w:t>
      </w:r>
      <w:proofErr w:type="spellEnd"/>
      <w:r w:rsidRPr="00007B6D">
        <w:rPr>
          <w:cs/>
        </w:rPr>
        <w:t>ภายใน (</w:t>
      </w:r>
      <w:r w:rsidRPr="00007B6D">
        <w:t xml:space="preserve">Internal Node) </w:t>
      </w:r>
      <w:r w:rsidRPr="00007B6D">
        <w:rPr>
          <w:cs/>
        </w:rPr>
        <w:t>และใบ (</w:t>
      </w:r>
      <w:r w:rsidRPr="00007B6D">
        <w:t xml:space="preserve">Leaf Node) </w:t>
      </w:r>
      <w:r w:rsidRPr="00007B6D">
        <w:rPr>
          <w:cs/>
        </w:rPr>
        <w:t xml:space="preserve">ซึ่งเป็นผลลัพธ์ของคลาสเป้าหมาย อัลกอริทึม </w:t>
      </w:r>
      <w:r w:rsidRPr="00007B6D">
        <w:t xml:space="preserve">J48 </w:t>
      </w:r>
      <w:r w:rsidRPr="00007B6D">
        <w:rPr>
          <w:cs/>
        </w:rPr>
        <w:t xml:space="preserve">ในโปรแกรม </w:t>
      </w:r>
      <w:r w:rsidRPr="00007B6D">
        <w:t xml:space="preserve">WEKA </w:t>
      </w:r>
      <w:r w:rsidRPr="00007B6D">
        <w:rPr>
          <w:cs/>
        </w:rPr>
        <w:t xml:space="preserve">เป็นการพัฒนาต่อยอดมาจากอัลกอริทึม </w:t>
      </w:r>
      <w:r w:rsidRPr="00007B6D">
        <w:t xml:space="preserve">C4.5 </w:t>
      </w:r>
      <w:r w:rsidRPr="00007B6D">
        <w:rPr>
          <w:cs/>
        </w:rPr>
        <w:t xml:space="preserve">ของ </w:t>
      </w:r>
      <w:r w:rsidRPr="00007B6D">
        <w:t xml:space="preserve">Quinlan (1986) </w:t>
      </w:r>
      <w:r w:rsidRPr="00007B6D">
        <w:rPr>
          <w:cs/>
        </w:rPr>
        <w:t>ซึ่งใช้หลักการของเอนโทรปี (</w:t>
      </w:r>
      <w:r w:rsidRPr="00007B6D">
        <w:t xml:space="preserve">Entropy) </w:t>
      </w:r>
      <w:r w:rsidRPr="00007B6D">
        <w:rPr>
          <w:cs/>
        </w:rPr>
        <w:t>และอินฟอร์เมชันเกน (</w:t>
      </w:r>
      <w:r w:rsidRPr="00007B6D">
        <w:t xml:space="preserve">Information Gain) </w:t>
      </w:r>
      <w:r w:rsidRPr="00007B6D">
        <w:rPr>
          <w:cs/>
        </w:rPr>
        <w:t>ในการพิจารณาเลือกฟีเจอร์ที่ดีที่สุดมาทำหน้าที่เป็น</w:t>
      </w:r>
      <w:proofErr w:type="spellStart"/>
      <w:r w:rsidRPr="00007B6D">
        <w:rPr>
          <w:cs/>
        </w:rPr>
        <w:t>โหนด</w:t>
      </w:r>
      <w:proofErr w:type="spellEnd"/>
      <w:r w:rsidRPr="00007B6D">
        <w:rPr>
          <w:cs/>
        </w:rPr>
        <w:t>สำหรับการแตกกิ่ง (</w:t>
      </w:r>
      <w:r w:rsidRPr="00007B6D">
        <w:t xml:space="preserve">Split) </w:t>
      </w:r>
      <w:r w:rsidRPr="00007B6D">
        <w:rPr>
          <w:cs/>
        </w:rPr>
        <w:t>ข้อมูลจากบนลงล่าง (</w:t>
      </w:r>
      <w:r w:rsidRPr="00007B6D">
        <w:t xml:space="preserve">Top-Down) </w:t>
      </w:r>
      <w:r w:rsidRPr="00007B6D">
        <w:rPr>
          <w:cs/>
        </w:rPr>
        <w:t>จนกว่าจะสามารถจัดกลุ่มข้อมูลได้สมบูรณ์</w:t>
      </w:r>
    </w:p>
    <w:p w14:paraId="0E30EFEF" w14:textId="77777777" w:rsidR="00B12BC1" w:rsidRDefault="00B12BC1" w:rsidP="00926FBE">
      <w:pPr>
        <w:pStyle w:val="3"/>
      </w:pPr>
      <w:r w:rsidRPr="00007B6D">
        <w:t xml:space="preserve">2.3.2 </w:t>
      </w:r>
      <w:r>
        <w:rPr>
          <w:cs/>
        </w:rPr>
        <w:tab/>
      </w:r>
      <w:r w:rsidRPr="00007B6D">
        <w:rPr>
          <w:cs/>
        </w:rPr>
        <w:t>แรนดอม</w:t>
      </w:r>
      <w:proofErr w:type="spellStart"/>
      <w:r w:rsidRPr="00007B6D">
        <w:rPr>
          <w:cs/>
        </w:rPr>
        <w:t>ฟอเร</w:t>
      </w:r>
      <w:proofErr w:type="spellEnd"/>
      <w:r w:rsidRPr="00007B6D">
        <w:rPr>
          <w:cs/>
        </w:rPr>
        <w:t>สต์ (</w:t>
      </w:r>
      <w:r w:rsidRPr="00007B6D">
        <w:t xml:space="preserve">Random Forest) </w:t>
      </w:r>
    </w:p>
    <w:p w14:paraId="06715FFF" w14:textId="77777777" w:rsidR="00B12BC1" w:rsidRPr="00007B6D" w:rsidRDefault="00B12BC1" w:rsidP="00926FBE">
      <w:pPr>
        <w:pStyle w:val="3"/>
      </w:pPr>
      <w:r>
        <w:rPr>
          <w:cs/>
        </w:rPr>
        <w:tab/>
      </w:r>
      <w:r w:rsidRPr="00007B6D">
        <w:rPr>
          <w:cs/>
        </w:rPr>
        <w:t>เป็นเทคนิคการเรียนรู้แบบรวมกลุ่ม (</w:t>
      </w:r>
      <w:r w:rsidRPr="00007B6D">
        <w:t xml:space="preserve">Ensemble Learning) </w:t>
      </w:r>
      <w:r w:rsidRPr="00007B6D">
        <w:rPr>
          <w:cs/>
        </w:rPr>
        <w:t xml:space="preserve">ที่นำเสนอโดย </w:t>
      </w:r>
      <w:proofErr w:type="spellStart"/>
      <w:r w:rsidRPr="00007B6D">
        <w:t>Breiman</w:t>
      </w:r>
      <w:proofErr w:type="spellEnd"/>
      <w:r w:rsidRPr="00007B6D">
        <w:t xml:space="preserve"> (2001) </w:t>
      </w:r>
      <w:r w:rsidRPr="00007B6D">
        <w:rPr>
          <w:cs/>
        </w:rPr>
        <w:t>อัลกอริทึมนี้ทำงานโดยการสร้างต้นไม้ตัดสินใจหลาย</w:t>
      </w:r>
      <w:r>
        <w:rPr>
          <w:rFonts w:hint="cs"/>
          <w:cs/>
        </w:rPr>
        <w:t xml:space="preserve"> </w:t>
      </w:r>
      <w:r w:rsidRPr="00007B6D">
        <w:rPr>
          <w:cs/>
        </w:rPr>
        <w:t>ๆ ต้น (</w:t>
      </w:r>
      <w:r w:rsidRPr="00007B6D">
        <w:t xml:space="preserve">Multiple Decision Trees) </w:t>
      </w:r>
      <w:r w:rsidRPr="00007B6D">
        <w:rPr>
          <w:cs/>
        </w:rPr>
        <w:t>จาก</w:t>
      </w:r>
      <w:r w:rsidRPr="00007B6D">
        <w:rPr>
          <w:cs/>
        </w:rPr>
        <w:lastRenderedPageBreak/>
        <w:t>กระบวนการสุ่มตัวอย่างข้อมูลแบบใส่คืน (</w:t>
      </w:r>
      <w:r w:rsidRPr="00007B6D">
        <w:t xml:space="preserve">Bootstrap Aggregating </w:t>
      </w:r>
      <w:r w:rsidRPr="00007B6D">
        <w:rPr>
          <w:cs/>
        </w:rPr>
        <w:t xml:space="preserve">หรือ </w:t>
      </w:r>
      <w:r w:rsidRPr="00007B6D">
        <w:t xml:space="preserve">Bagging) </w:t>
      </w:r>
      <w:r w:rsidRPr="00007B6D">
        <w:rPr>
          <w:cs/>
        </w:rPr>
        <w:t>ร่วมกับการสุ่มเลือกกลุ่มของฟีเจอร์ในการสร้าง</w:t>
      </w:r>
      <w:proofErr w:type="spellStart"/>
      <w:r w:rsidRPr="00007B6D">
        <w:rPr>
          <w:cs/>
        </w:rPr>
        <w:t>โหนด</w:t>
      </w:r>
      <w:proofErr w:type="spellEnd"/>
      <w:r w:rsidRPr="00007B6D">
        <w:rPr>
          <w:cs/>
        </w:rPr>
        <w:t xml:space="preserve"> เมื่อต้องการทำนายผลลัพธ์ อัลกอริทึมจะนำผลลัพธ์จากต้นไม้ทุกต้นมารวบรวมและใช้วิธีโหวตเสียงข้างมาก (</w:t>
      </w:r>
      <w:r w:rsidRPr="00007B6D">
        <w:t xml:space="preserve">Majority Voting) </w:t>
      </w:r>
      <w:r w:rsidRPr="00007B6D">
        <w:rPr>
          <w:cs/>
        </w:rPr>
        <w:t>เพื่อตัดสินผลลัพธ์สุดท้าย การทำงานในลักษณะนี้ช่วยลดปัญหาการเรียนรู้เกิน (</w:t>
      </w:r>
      <w:r w:rsidRPr="00007B6D">
        <w:t xml:space="preserve">Overfitting) </w:t>
      </w:r>
      <w:r w:rsidRPr="00007B6D">
        <w:rPr>
          <w:cs/>
        </w:rPr>
        <w:t>ที่มักพบในต้นไม้ตัดสินใจแบบต้นเดียว และช่วยเพิ่มความแม่นยำของโมเดลได้อย่างมาก (</w:t>
      </w:r>
      <w:proofErr w:type="spellStart"/>
      <w:r w:rsidRPr="00007B6D">
        <w:t>Breiman</w:t>
      </w:r>
      <w:proofErr w:type="spellEnd"/>
      <w:r w:rsidRPr="00007B6D">
        <w:t>, 2001)</w:t>
      </w:r>
    </w:p>
    <w:p w14:paraId="467C67A5" w14:textId="77777777" w:rsidR="00B12BC1" w:rsidRDefault="00B12BC1" w:rsidP="00926FBE">
      <w:pPr>
        <w:pStyle w:val="3"/>
      </w:pPr>
      <w:r w:rsidRPr="00007B6D">
        <w:t xml:space="preserve">2.3.3 </w:t>
      </w:r>
      <w:r>
        <w:rPr>
          <w:cs/>
        </w:rPr>
        <w:tab/>
      </w:r>
      <w:r w:rsidRPr="00007B6D">
        <w:rPr>
          <w:cs/>
        </w:rPr>
        <w:t>การถดถอย</w:t>
      </w:r>
      <w:proofErr w:type="spellStart"/>
      <w:r w:rsidRPr="00007B6D">
        <w:rPr>
          <w:cs/>
        </w:rPr>
        <w:t>โล</w:t>
      </w:r>
      <w:proofErr w:type="spellEnd"/>
      <w:r w:rsidRPr="00007B6D">
        <w:rPr>
          <w:cs/>
        </w:rPr>
        <w:t>จิสติก (</w:t>
      </w:r>
      <w:r w:rsidRPr="00007B6D">
        <w:t xml:space="preserve">Logistic Regression) </w:t>
      </w:r>
    </w:p>
    <w:p w14:paraId="2DA0ECA6" w14:textId="77777777" w:rsidR="00B12BC1" w:rsidRDefault="00B12BC1" w:rsidP="00926FBE">
      <w:pPr>
        <w:pStyle w:val="3"/>
      </w:pPr>
      <w:r>
        <w:rPr>
          <w:cs/>
        </w:rPr>
        <w:tab/>
      </w:r>
      <w:r w:rsidRPr="00007B6D">
        <w:rPr>
          <w:cs/>
        </w:rPr>
        <w:t>เป็นโมเดลทางสถิติที่ประยุกต์ใช้สำหรับงานจำแนกประเภท โดยเฉพาะการทำนายตัวแปรตามที่เป็นข้อมูลเชิงกลุ่ม (</w:t>
      </w:r>
      <w:r w:rsidRPr="00007B6D">
        <w:t xml:space="preserve">Categorical Variable) </w:t>
      </w:r>
      <w:r w:rsidRPr="00007B6D">
        <w:rPr>
          <w:cs/>
        </w:rPr>
        <w:t>อัลกอริทึมนี้ทำงานโดยอาศัยฟังก์ชัน</w:t>
      </w:r>
      <w:proofErr w:type="spellStart"/>
      <w:r w:rsidRPr="00007B6D">
        <w:rPr>
          <w:cs/>
        </w:rPr>
        <w:t>โล</w:t>
      </w:r>
      <w:proofErr w:type="spellEnd"/>
      <w:r w:rsidRPr="00007B6D">
        <w:rPr>
          <w:cs/>
        </w:rPr>
        <w:t>จิสติก หรือ ซิกม</w:t>
      </w:r>
      <w:proofErr w:type="spellStart"/>
      <w:r w:rsidRPr="00007B6D">
        <w:rPr>
          <w:cs/>
        </w:rPr>
        <w:t>อยด์</w:t>
      </w:r>
      <w:proofErr w:type="spellEnd"/>
      <w:r w:rsidRPr="00007B6D">
        <w:rPr>
          <w:cs/>
        </w:rPr>
        <w:t xml:space="preserve"> (</w:t>
      </w:r>
      <w:r w:rsidRPr="00007B6D">
        <w:t xml:space="preserve">Sigmoid Function) </w:t>
      </w:r>
      <w:r w:rsidRPr="00007B6D">
        <w:rPr>
          <w:cs/>
        </w:rPr>
        <w:t>ในการแปลงค่าผลรวมเชิงเส้นของตัวแปรอิสระให้อยู่ในรูปของค่าความน่าจะเป็น (</w:t>
      </w:r>
      <w:r w:rsidRPr="00007B6D">
        <w:t xml:space="preserve">Probability) </w:t>
      </w:r>
      <w:r w:rsidRPr="00007B6D">
        <w:rPr>
          <w:cs/>
        </w:rPr>
        <w:t xml:space="preserve">ซึ่งจะมีค่าอยู่ระหว่าง </w:t>
      </w:r>
      <w:r w:rsidRPr="00007B6D">
        <w:t xml:space="preserve">0 </w:t>
      </w:r>
      <w:r w:rsidRPr="00007B6D">
        <w:rPr>
          <w:cs/>
        </w:rPr>
        <w:t xml:space="preserve">ถึง </w:t>
      </w:r>
      <w:r w:rsidRPr="00007B6D">
        <w:t xml:space="preserve">1 </w:t>
      </w:r>
      <w:r w:rsidRPr="00007B6D">
        <w:rPr>
          <w:cs/>
        </w:rPr>
        <w:t>ทำให้สามารถทำนายได้ว่าชุดข้อมูลนั้นๆ ควรถูกจัดอยู่ในคลาสความเสี่ยงใด โดยพิจารณาจากค่าความน่าจะเป็นที่คำนวณได้ (</w:t>
      </w:r>
      <w:r w:rsidRPr="00007B6D">
        <w:t xml:space="preserve">Hosmer &amp; </w:t>
      </w:r>
      <w:proofErr w:type="spellStart"/>
      <w:r w:rsidRPr="00007B6D">
        <w:t>Lemeshow</w:t>
      </w:r>
      <w:proofErr w:type="spellEnd"/>
      <w:r w:rsidRPr="00007B6D">
        <w:t>, 2013)</w:t>
      </w:r>
    </w:p>
    <w:p w14:paraId="11A36FA1" w14:textId="77777777" w:rsidR="00B12BC1" w:rsidRDefault="00B12BC1" w:rsidP="00926FBE"/>
    <w:p w14:paraId="45FE265D" w14:textId="77777777" w:rsidR="00B12BC1" w:rsidRPr="00536E13" w:rsidRDefault="00B12BC1" w:rsidP="00926FBE">
      <w:pPr>
        <w:pStyle w:val="2"/>
      </w:pPr>
      <w:bookmarkStart w:id="19" w:name="_Toc224741245"/>
      <w:r>
        <w:rPr>
          <w:rFonts w:hint="cs"/>
          <w:cs/>
        </w:rPr>
        <w:t>2.4</w:t>
      </w:r>
      <w:r>
        <w:rPr>
          <w:cs/>
        </w:rPr>
        <w:tab/>
      </w:r>
      <w:r w:rsidRPr="00536E13">
        <w:rPr>
          <w:cs/>
        </w:rPr>
        <w:t>การประเมินประสิทธิภาพของแบบจำลอง (</w:t>
      </w:r>
      <w:r w:rsidRPr="00536E13">
        <w:t>Model Evaluation)</w:t>
      </w:r>
      <w:bookmarkEnd w:id="19"/>
    </w:p>
    <w:p w14:paraId="4212A470" w14:textId="77777777" w:rsidR="00B12BC1" w:rsidRPr="00536E13" w:rsidRDefault="00B12BC1" w:rsidP="00926FBE">
      <w:pPr>
        <w:pStyle w:val="3"/>
      </w:pPr>
      <w:r>
        <w:rPr>
          <w:rFonts w:hint="cs"/>
          <w:cs/>
        </w:rPr>
        <w:t>การ</w:t>
      </w:r>
      <w:r w:rsidRPr="00536E13">
        <w:rPr>
          <w:cs/>
        </w:rPr>
        <w:t>พิจารณาอัลกอริทึม</w:t>
      </w:r>
      <w:r>
        <w:rPr>
          <w:rFonts w:hint="cs"/>
          <w:cs/>
        </w:rPr>
        <w:t>ที่</w:t>
      </w:r>
      <w:r w:rsidRPr="00536E13">
        <w:rPr>
          <w:cs/>
        </w:rPr>
        <w:t>มีความเหมาะสมที่สุด โครงงานนี้ได้ใช้มาตรวัดประสิทธิภาพต่างๆ โดยอาศัยผลลัพธ์ที่ได้จากการแจกแจงในเมทริก</w:t>
      </w:r>
      <w:proofErr w:type="spellStart"/>
      <w:r w:rsidRPr="00536E13">
        <w:rPr>
          <w:cs/>
        </w:rPr>
        <w:t>ซ์</w:t>
      </w:r>
      <w:proofErr w:type="spellEnd"/>
      <w:r w:rsidRPr="00536E13">
        <w:rPr>
          <w:cs/>
        </w:rPr>
        <w:t>ความสับสน (</w:t>
      </w:r>
      <w:r w:rsidRPr="00536E13">
        <w:t xml:space="preserve">Confusion Matrix) </w:t>
      </w:r>
      <w:r w:rsidRPr="00536E13">
        <w:rPr>
          <w:cs/>
        </w:rPr>
        <w:t>เป็นฐานในการคำนวณ</w:t>
      </w:r>
    </w:p>
    <w:p w14:paraId="603B30AE" w14:textId="77777777" w:rsidR="00B12BC1" w:rsidRDefault="00B12BC1" w:rsidP="00926FBE">
      <w:pPr>
        <w:pStyle w:val="3"/>
      </w:pPr>
      <w:r w:rsidRPr="00536E13">
        <w:t xml:space="preserve">2.4.1 </w:t>
      </w:r>
      <w:r>
        <w:rPr>
          <w:cs/>
        </w:rPr>
        <w:tab/>
      </w:r>
      <w:r w:rsidRPr="00536E13">
        <w:rPr>
          <w:cs/>
        </w:rPr>
        <w:t>เมทริก</w:t>
      </w:r>
      <w:proofErr w:type="spellStart"/>
      <w:r w:rsidRPr="00536E13">
        <w:rPr>
          <w:cs/>
        </w:rPr>
        <w:t>ซ์</w:t>
      </w:r>
      <w:proofErr w:type="spellEnd"/>
      <w:r w:rsidRPr="00536E13">
        <w:rPr>
          <w:cs/>
        </w:rPr>
        <w:t>ความสับสน (</w:t>
      </w:r>
      <w:r w:rsidRPr="00536E13">
        <w:t>Confusion Matrix)</w:t>
      </w:r>
    </w:p>
    <w:p w14:paraId="59C774CD" w14:textId="77777777" w:rsidR="00B12BC1" w:rsidRDefault="00B12BC1" w:rsidP="00926FBE">
      <w:pPr>
        <w:pStyle w:val="3"/>
      </w:pPr>
      <w:r>
        <w:rPr>
          <w:cs/>
        </w:rPr>
        <w:tab/>
      </w:r>
      <w:r w:rsidRPr="00536E13">
        <w:rPr>
          <w:cs/>
        </w:rPr>
        <w:t>ตารางที่แสดงผลเปรียบเทียบระหว่างค่าที่โมเดลพยากรณ์ได้ (</w:t>
      </w:r>
      <w:r w:rsidRPr="00536E13">
        <w:t xml:space="preserve">Predicted Class) </w:t>
      </w:r>
      <w:r w:rsidRPr="00536E13">
        <w:rPr>
          <w:cs/>
        </w:rPr>
        <w:t>กับค่าความเป็นจริงของข้อมูล (</w:t>
      </w:r>
      <w:r w:rsidRPr="00536E13">
        <w:t xml:space="preserve">Actual Class) </w:t>
      </w:r>
      <w:r w:rsidRPr="00536E13">
        <w:rPr>
          <w:cs/>
        </w:rPr>
        <w:t xml:space="preserve">ซึ่งประกอบด้วยค่า </w:t>
      </w:r>
      <w:r w:rsidRPr="00536E13">
        <w:t xml:space="preserve">4 </w:t>
      </w:r>
      <w:r w:rsidRPr="00536E13">
        <w:rPr>
          <w:cs/>
        </w:rPr>
        <w:t>ส่วนหลัก ได้แก่</w:t>
      </w:r>
    </w:p>
    <w:p w14:paraId="53D8C466" w14:textId="77777777" w:rsidR="00B12BC1" w:rsidRPr="00536E13" w:rsidRDefault="00B12BC1" w:rsidP="00926FBE">
      <w:pPr>
        <w:pStyle w:val="4"/>
      </w:pPr>
      <w:r>
        <w:rPr>
          <w:rFonts w:hint="cs"/>
          <w:cs/>
        </w:rPr>
        <w:t>2.4.1.1</w:t>
      </w:r>
      <w:r>
        <w:rPr>
          <w:cs/>
        </w:rPr>
        <w:tab/>
      </w:r>
      <w:r w:rsidRPr="00536E13">
        <w:t xml:space="preserve">True Positive (TP) </w:t>
      </w:r>
      <w:r w:rsidRPr="00536E13">
        <w:rPr>
          <w:cs/>
        </w:rPr>
        <w:t>กรณีที่โมเดลทายว่าจริง และข้อมูลจริงเป็นจริง</w:t>
      </w:r>
    </w:p>
    <w:p w14:paraId="3DF3546C" w14:textId="77777777" w:rsidR="00B12BC1" w:rsidRPr="00536E13" w:rsidRDefault="00B12BC1" w:rsidP="00926FBE">
      <w:pPr>
        <w:pStyle w:val="4"/>
      </w:pPr>
      <w:r>
        <w:rPr>
          <w:rFonts w:hint="cs"/>
          <w:cs/>
        </w:rPr>
        <w:t>2.4.1.2</w:t>
      </w:r>
      <w:r>
        <w:rPr>
          <w:cs/>
        </w:rPr>
        <w:tab/>
      </w:r>
      <w:r w:rsidRPr="00536E13">
        <w:t xml:space="preserve">True Negative (TN) </w:t>
      </w:r>
      <w:r w:rsidRPr="00536E13">
        <w:rPr>
          <w:cs/>
        </w:rPr>
        <w:t>กรณีที่โมเดลทายว่าเท็จ และข้อมูลจริงเป็นเท็จ</w:t>
      </w:r>
    </w:p>
    <w:p w14:paraId="3AFA8522" w14:textId="77777777" w:rsidR="00B12BC1" w:rsidRPr="00536E13" w:rsidRDefault="00B12BC1" w:rsidP="00926FBE">
      <w:pPr>
        <w:pStyle w:val="4"/>
      </w:pPr>
      <w:r>
        <w:rPr>
          <w:rFonts w:hint="cs"/>
          <w:cs/>
        </w:rPr>
        <w:t>2.4.1.3</w:t>
      </w:r>
      <w:r>
        <w:rPr>
          <w:cs/>
        </w:rPr>
        <w:tab/>
      </w:r>
      <w:r w:rsidRPr="00536E13">
        <w:t xml:space="preserve">False Positive (FP) </w:t>
      </w:r>
      <w:r w:rsidRPr="00536E13">
        <w:rPr>
          <w:cs/>
        </w:rPr>
        <w:t>กรณีที่โมเดลทายว่าจริง แต่ข้อมูลจริงเป็นเท็จ</w:t>
      </w:r>
    </w:p>
    <w:p w14:paraId="37D23149" w14:textId="77777777" w:rsidR="00B12BC1" w:rsidRPr="00536E13" w:rsidRDefault="00B12BC1" w:rsidP="00926FBE">
      <w:pPr>
        <w:pStyle w:val="4"/>
      </w:pPr>
      <w:r>
        <w:rPr>
          <w:rFonts w:hint="cs"/>
          <w:cs/>
        </w:rPr>
        <w:t>2.4.1.4</w:t>
      </w:r>
      <w:r>
        <w:rPr>
          <w:cs/>
        </w:rPr>
        <w:tab/>
      </w:r>
      <w:r w:rsidRPr="00536E13">
        <w:t xml:space="preserve">False Negative (FN) </w:t>
      </w:r>
      <w:r w:rsidRPr="00536E13">
        <w:rPr>
          <w:cs/>
        </w:rPr>
        <w:t>กรณีที่โมเดลทายว่าเท็จ แต่ข้อมูลจริงเป็นจริง</w:t>
      </w:r>
    </w:p>
    <w:p w14:paraId="15B97F62" w14:textId="77777777" w:rsidR="00B12BC1" w:rsidRDefault="00B12BC1" w:rsidP="00926FBE">
      <w:pPr>
        <w:pStyle w:val="3"/>
      </w:pPr>
      <w:r w:rsidRPr="00536E13">
        <w:t xml:space="preserve">2.4.2 </w:t>
      </w:r>
      <w:r>
        <w:rPr>
          <w:cs/>
        </w:rPr>
        <w:tab/>
      </w:r>
      <w:r w:rsidRPr="00536E13">
        <w:rPr>
          <w:cs/>
        </w:rPr>
        <w:t>ตัวชี้วัดประสิทธิภาพ (</w:t>
      </w:r>
      <w:r w:rsidRPr="00536E13">
        <w:t>Performance Metrics)</w:t>
      </w:r>
    </w:p>
    <w:p w14:paraId="08589F7B" w14:textId="77777777" w:rsidR="00B12BC1" w:rsidRPr="00536E13" w:rsidRDefault="00B12BC1" w:rsidP="00926FBE">
      <w:pPr>
        <w:pStyle w:val="3"/>
      </w:pPr>
      <w:r>
        <w:rPr>
          <w:cs/>
        </w:rPr>
        <w:tab/>
      </w:r>
      <w:r w:rsidRPr="00536E13">
        <w:rPr>
          <w:cs/>
        </w:rPr>
        <w:t>จากเมทริก</w:t>
      </w:r>
      <w:proofErr w:type="spellStart"/>
      <w:r w:rsidRPr="00536E13">
        <w:rPr>
          <w:cs/>
        </w:rPr>
        <w:t>ซ์</w:t>
      </w:r>
      <w:proofErr w:type="spellEnd"/>
      <w:r w:rsidRPr="00536E13">
        <w:rPr>
          <w:cs/>
        </w:rPr>
        <w:t>ความสับสน สามารถนำมาคำนวณหาตัวชี้วัดประสิทธิภาพที่สำคัญ</w:t>
      </w:r>
      <w:r>
        <w:rPr>
          <w:rFonts w:hint="cs"/>
          <w:cs/>
        </w:rPr>
        <w:t xml:space="preserve"> </w:t>
      </w:r>
      <w:r w:rsidRPr="00536E13">
        <w:rPr>
          <w:cs/>
        </w:rPr>
        <w:t>ได้แก่</w:t>
      </w:r>
    </w:p>
    <w:p w14:paraId="4AEAF318" w14:textId="77777777" w:rsidR="00B12BC1" w:rsidRPr="00536E13" w:rsidRDefault="00B12BC1" w:rsidP="00926FBE">
      <w:pPr>
        <w:pStyle w:val="4"/>
      </w:pPr>
      <w:r>
        <w:rPr>
          <w:rFonts w:hint="cs"/>
          <w:cs/>
        </w:rPr>
        <w:t>2.4.2.1</w:t>
      </w:r>
      <w:r>
        <w:rPr>
          <w:cs/>
        </w:rPr>
        <w:tab/>
      </w:r>
      <w:r w:rsidRPr="00536E13">
        <w:rPr>
          <w:cs/>
        </w:rPr>
        <w:t>ความถูกต้อง (</w:t>
      </w:r>
      <w:r w:rsidRPr="00536E13">
        <w:t xml:space="preserve">Accuracy) </w:t>
      </w:r>
      <w:r w:rsidRPr="00536E13">
        <w:rPr>
          <w:cs/>
        </w:rPr>
        <w:t>อัตราส่วนของการพยากรณ์ถูกทั้งหมดเทียบกับจำนวนข้อมูลทั้งหมด</w:t>
      </w:r>
    </w:p>
    <w:p w14:paraId="327CCF83" w14:textId="77777777" w:rsidR="00B12BC1" w:rsidRPr="00536E13" w:rsidRDefault="00B12BC1" w:rsidP="00926FBE">
      <w:pPr>
        <w:pStyle w:val="4"/>
      </w:pPr>
      <w:r>
        <w:rPr>
          <w:rFonts w:hint="cs"/>
          <w:cs/>
        </w:rPr>
        <w:t>2.4.2.2</w:t>
      </w:r>
      <w:r>
        <w:rPr>
          <w:cs/>
        </w:rPr>
        <w:tab/>
      </w:r>
      <w:r w:rsidRPr="00536E13">
        <w:rPr>
          <w:cs/>
        </w:rPr>
        <w:t>ความแม่นยำ (</w:t>
      </w:r>
      <w:r w:rsidRPr="00536E13">
        <w:t xml:space="preserve">Precision) </w:t>
      </w:r>
      <w:r w:rsidRPr="00536E13">
        <w:rPr>
          <w:cs/>
        </w:rPr>
        <w:t>สัดส่วนของการพยากรณ์คลาสเป้าหมายที่ถูกต้อง เทียบกับจำนวนข้อมูลทั้งหมดที่โมเดลพยากรณ์ว่าเป็นคลาสนั้น</w:t>
      </w:r>
    </w:p>
    <w:p w14:paraId="7931AEBA" w14:textId="77777777" w:rsidR="00B12BC1" w:rsidRPr="00536E13" w:rsidRDefault="00B12BC1" w:rsidP="00926FBE">
      <w:pPr>
        <w:pStyle w:val="4"/>
      </w:pPr>
      <w:r>
        <w:rPr>
          <w:rFonts w:hint="cs"/>
          <w:cs/>
        </w:rPr>
        <w:lastRenderedPageBreak/>
        <w:t>2.4.2.3</w:t>
      </w:r>
      <w:r>
        <w:rPr>
          <w:cs/>
        </w:rPr>
        <w:tab/>
      </w:r>
      <w:r w:rsidRPr="00536E13">
        <w:rPr>
          <w:cs/>
        </w:rPr>
        <w:t>ความครอบคลุม (</w:t>
      </w:r>
      <w:r w:rsidRPr="00536E13">
        <w:t xml:space="preserve">Recall) </w:t>
      </w:r>
      <w:r w:rsidRPr="00536E13">
        <w:rPr>
          <w:cs/>
        </w:rPr>
        <w:t>สัดส่วนของการพยากรณ์คลาสเป้าหมายที่ถูกต้อง เทียบกับจำนวนข้อมูลที่เป็นคลาสนั้นจริงๆ</w:t>
      </w:r>
    </w:p>
    <w:p w14:paraId="0209031F" w14:textId="77777777" w:rsidR="00B12BC1" w:rsidRPr="00536E13" w:rsidRDefault="00B12BC1" w:rsidP="00926FBE">
      <w:pPr>
        <w:pStyle w:val="4"/>
      </w:pPr>
      <w:r>
        <w:rPr>
          <w:rFonts w:hint="cs"/>
          <w:cs/>
        </w:rPr>
        <w:t>2.4.2.4</w:t>
      </w:r>
      <w:r>
        <w:rPr>
          <w:cs/>
        </w:rPr>
        <w:tab/>
      </w:r>
      <w:r w:rsidRPr="00536E13">
        <w:t xml:space="preserve">F1-Measure (F1-Score) </w:t>
      </w:r>
      <w:r w:rsidRPr="00536E13">
        <w:rPr>
          <w:cs/>
        </w:rPr>
        <w:t>ค่าเฉลี่ยฮา</w:t>
      </w:r>
      <w:proofErr w:type="spellStart"/>
      <w:r w:rsidRPr="00536E13">
        <w:rPr>
          <w:cs/>
        </w:rPr>
        <w:t>ร์</w:t>
      </w:r>
      <w:proofErr w:type="spellEnd"/>
      <w:r w:rsidRPr="00536E13">
        <w:rPr>
          <w:cs/>
        </w:rPr>
        <w:t>โม</w:t>
      </w:r>
      <w:proofErr w:type="spellStart"/>
      <w:r w:rsidRPr="00536E13">
        <w:rPr>
          <w:cs/>
        </w:rPr>
        <w:t>นิก</w:t>
      </w:r>
      <w:proofErr w:type="spellEnd"/>
      <w:r w:rsidRPr="00536E13">
        <w:rPr>
          <w:cs/>
        </w:rPr>
        <w:t xml:space="preserve"> (</w:t>
      </w:r>
      <w:r w:rsidRPr="00536E13">
        <w:t xml:space="preserve">Harmonic Mean) </w:t>
      </w:r>
      <w:r w:rsidRPr="00536E13">
        <w:rPr>
          <w:cs/>
        </w:rPr>
        <w:t xml:space="preserve">ระหว่าง </w:t>
      </w:r>
      <w:r w:rsidRPr="00536E13">
        <w:t xml:space="preserve">Precision </w:t>
      </w:r>
      <w:r w:rsidRPr="00536E13">
        <w:rPr>
          <w:cs/>
        </w:rPr>
        <w:t xml:space="preserve">และ </w:t>
      </w:r>
      <w:r w:rsidRPr="00536E13">
        <w:t xml:space="preserve">Recall </w:t>
      </w:r>
      <w:r w:rsidRPr="00536E13">
        <w:rPr>
          <w:cs/>
        </w:rPr>
        <w:t>ใช้สำหรับประเมินผลในกรณีที่ชุดข้อมูลมีปริมาณคลาสไม่สมดุล (</w:t>
      </w:r>
      <w:r w:rsidRPr="00536E13">
        <w:t>Imbalanced Data)</w:t>
      </w:r>
    </w:p>
    <w:p w14:paraId="2EC95EF4" w14:textId="77777777" w:rsidR="00B12BC1" w:rsidRDefault="00B12BC1" w:rsidP="00926FBE">
      <w:pPr>
        <w:pStyle w:val="3"/>
      </w:pPr>
      <w:r w:rsidRPr="00536E13">
        <w:t xml:space="preserve">2.4.3 </w:t>
      </w:r>
      <w:r>
        <w:rPr>
          <w:cs/>
        </w:rPr>
        <w:tab/>
      </w:r>
      <w:r w:rsidRPr="00536E13">
        <w:rPr>
          <w:cs/>
        </w:rPr>
        <w:t xml:space="preserve">การวิเคราะห์เส้นโค้ง </w:t>
      </w:r>
      <w:r w:rsidRPr="00536E13">
        <w:t>ROC (ROC Analysis)</w:t>
      </w:r>
    </w:p>
    <w:p w14:paraId="7E4C944D" w14:textId="77777777" w:rsidR="00B12BC1" w:rsidRPr="00536E13" w:rsidRDefault="00B12BC1" w:rsidP="00926FBE">
      <w:pPr>
        <w:pStyle w:val="3"/>
      </w:pPr>
      <w:r>
        <w:rPr>
          <w:cs/>
        </w:rPr>
        <w:tab/>
      </w:r>
      <w:r w:rsidRPr="00536E13">
        <w:rPr>
          <w:cs/>
        </w:rPr>
        <w:t xml:space="preserve">การวิเคราะห์ </w:t>
      </w:r>
      <w:r w:rsidRPr="00536E13">
        <w:t xml:space="preserve">ROC (Receiver Operating Characteristic) </w:t>
      </w:r>
      <w:r w:rsidRPr="00536E13">
        <w:rPr>
          <w:cs/>
        </w:rPr>
        <w:t>เป็นกราฟที่แสดงประสิทธิภาพของโมเดลในการจำแนกคลาส โดยพล็อตจุดระหว่างค่าอัตราการทายถูก (</w:t>
      </w:r>
      <w:r w:rsidRPr="00536E13">
        <w:t xml:space="preserve">True Positive Rate) </w:t>
      </w:r>
      <w:r w:rsidRPr="00536E13">
        <w:rPr>
          <w:cs/>
        </w:rPr>
        <w:t xml:space="preserve">บนแกน </w:t>
      </w:r>
      <w:r w:rsidRPr="00536E13">
        <w:t xml:space="preserve">Y </w:t>
      </w:r>
      <w:r w:rsidRPr="00536E13">
        <w:rPr>
          <w:cs/>
        </w:rPr>
        <w:t>และอัตราการทายผิด (</w:t>
      </w:r>
      <w:r w:rsidRPr="00536E13">
        <w:t xml:space="preserve">False Positive Rate) </w:t>
      </w:r>
      <w:r w:rsidRPr="00536E13">
        <w:rPr>
          <w:cs/>
        </w:rPr>
        <w:t xml:space="preserve">บนแกน </w:t>
      </w:r>
      <w:r w:rsidRPr="00536E13">
        <w:t xml:space="preserve">X </w:t>
      </w:r>
      <w:r w:rsidRPr="00536E13">
        <w:rPr>
          <w:cs/>
        </w:rPr>
        <w:t>ประสิทธิภาพของโมเดลจะพิจารณาจากพื้นที่ใต้พื้นที่กราฟ (</w:t>
      </w:r>
      <w:r w:rsidRPr="00536E13">
        <w:t xml:space="preserve">Area Under the ROC Curve: AUC) </w:t>
      </w:r>
      <w:r w:rsidRPr="00536E13">
        <w:rPr>
          <w:cs/>
        </w:rPr>
        <w:t xml:space="preserve">หากค่า </w:t>
      </w:r>
      <w:r w:rsidRPr="00536E13">
        <w:t xml:space="preserve">AUC </w:t>
      </w:r>
      <w:r w:rsidRPr="00536E13">
        <w:rPr>
          <w:cs/>
        </w:rPr>
        <w:t xml:space="preserve">เข้าใกล้ </w:t>
      </w:r>
      <w:r w:rsidRPr="00536E13">
        <w:t xml:space="preserve">1.0 </w:t>
      </w:r>
      <w:r w:rsidRPr="00536E13">
        <w:rPr>
          <w:cs/>
        </w:rPr>
        <w:t xml:space="preserve">แสดงว่าโมเดลมีประสิทธิภาพในการจำแนกประเภทได้สมบูรณ์แบบ แต่หากค่าเข้าใกล้ </w:t>
      </w:r>
      <w:r w:rsidRPr="00536E13">
        <w:t xml:space="preserve">0.5 </w:t>
      </w:r>
      <w:r w:rsidRPr="00536E13">
        <w:rPr>
          <w:cs/>
        </w:rPr>
        <w:t>แสดงว่าโมเดลไม่มีประสิทธิภาพ (</w:t>
      </w:r>
      <w:r w:rsidRPr="00536E13">
        <w:t>Fawcett, 2006)</w:t>
      </w:r>
    </w:p>
    <w:p w14:paraId="5AE240C3" w14:textId="77777777" w:rsidR="00B12BC1" w:rsidRPr="00007B6D" w:rsidRDefault="00B12BC1" w:rsidP="00926FBE">
      <w:pPr>
        <w:pStyle w:val="3"/>
        <w:rPr>
          <w:cs/>
        </w:rPr>
      </w:pPr>
    </w:p>
    <w:p w14:paraId="34DB5D2B" w14:textId="77777777" w:rsidR="00B12BC1" w:rsidRDefault="00B12BC1" w:rsidP="002C3952">
      <w:pPr>
        <w:pStyle w:val="2"/>
      </w:pPr>
      <w:bookmarkStart w:id="20" w:name="_Toc224741246"/>
      <w:r>
        <w:t>2</w:t>
      </w:r>
      <w:r w:rsidRPr="001C06FC">
        <w:t>.</w:t>
      </w:r>
      <w:r>
        <w:rPr>
          <w:rFonts w:hint="cs"/>
          <w:cs/>
        </w:rPr>
        <w:t>5</w:t>
      </w:r>
      <w:r>
        <w:rPr>
          <w:cs/>
        </w:rPr>
        <w:tab/>
      </w:r>
      <w:r>
        <w:rPr>
          <w:rFonts w:hint="cs"/>
          <w:cs/>
        </w:rPr>
        <w:t>งานวิจัยที่เกี่ยวข้อง</w:t>
      </w:r>
      <w:bookmarkEnd w:id="20"/>
    </w:p>
    <w:p w14:paraId="77EE24FD" w14:textId="60E52D42" w:rsidR="005310B3" w:rsidRDefault="00B12BC1" w:rsidP="005310B3">
      <w:pPr>
        <w:pStyle w:val="3"/>
      </w:pPr>
      <w:r w:rsidRPr="002C35E1">
        <w:rPr>
          <w:cs/>
        </w:rPr>
        <w:t>วีรศักดิ์ และคณะ</w:t>
      </w:r>
      <w:r w:rsidRPr="002C35E1">
        <w:t xml:space="preserve"> (2560)</w:t>
      </w:r>
      <w:r w:rsidR="005310B3">
        <w:rPr>
          <w:rFonts w:hint="cs"/>
          <w:cs/>
        </w:rPr>
        <w:t xml:space="preserve"> </w:t>
      </w:r>
      <w:r w:rsidR="005310B3">
        <w:rPr>
          <w:cs/>
        </w:rPr>
        <w:t>จากคณะเทคโนโลยีสารสนเทศ มหาวิทยาลัยราชภัฏมหาสารคาม ได้ศึกษาวิจัยเรื่องการพยากรณ์ปริมาณน้ำในเขื่อนโดยใช้เทคนิคเหมืองข้อมูล (</w:t>
      </w:r>
      <w:r w:rsidR="005310B3">
        <w:t xml:space="preserve">Dam Water Volume Forecasting using Data Mining Techniques) </w:t>
      </w:r>
      <w:r w:rsidR="005310B3">
        <w:rPr>
          <w:cs/>
        </w:rPr>
        <w:t>เพื่อเปรียบเทียบเทคนิคที่เหมาะสมสำหรับการพยากรณ์ปริมาณน้ำรายเดือนของเขื่อนกิ่วลม จังหวัดลำปาง โดยวิเคราะห์จากข้อมูลย้อนหลัง 25 ปี (พ.ศ. 2535–2559) จำนวนรวม 9,300 รายการ ประกอบด้วยตัวแปรนำเข้าหลัก ได้แก่ ปริมาณน้ำไหลเข้า ปริมาณน้ำในอ่างเก็บน้ำ การระบายน้ำ และอัตราการระเหย</w:t>
      </w:r>
      <w:r w:rsidR="005310B3">
        <w:rPr>
          <w:rFonts w:hint="cs"/>
          <w:cs/>
        </w:rPr>
        <w:t xml:space="preserve"> </w:t>
      </w:r>
      <w:r w:rsidR="005310B3">
        <w:rPr>
          <w:cs/>
        </w:rPr>
        <w:t xml:space="preserve">ผู้วิจัยได้ดำเนินการทดลองผ่านโปรแกรม </w:t>
      </w:r>
      <w:r w:rsidR="005310B3">
        <w:t xml:space="preserve">WEKA </w:t>
      </w:r>
      <w:r w:rsidR="005310B3">
        <w:rPr>
          <w:cs/>
        </w:rPr>
        <w:t>เพื่อเปรียบเทียบประสิทธิภาพของ 4 เทคนิค ได้แก่ การวิเคราะห์การถดถอย (</w:t>
      </w:r>
      <w:r w:rsidR="005310B3">
        <w:t xml:space="preserve">Regression Analysis), </w:t>
      </w:r>
      <w:r w:rsidR="005310B3">
        <w:rPr>
          <w:cs/>
        </w:rPr>
        <w:t>โครงข่ายประสาทเทียม (</w:t>
      </w:r>
      <w:r w:rsidR="005310B3">
        <w:t xml:space="preserve">ANN), </w:t>
      </w:r>
      <w:r w:rsidR="005310B3">
        <w:rPr>
          <w:cs/>
        </w:rPr>
        <w:t>โมเดลต้นไม้เอ็มไฟ</w:t>
      </w:r>
      <w:proofErr w:type="spellStart"/>
      <w:r w:rsidR="005310B3">
        <w:rPr>
          <w:cs/>
        </w:rPr>
        <w:t>ว์</w:t>
      </w:r>
      <w:proofErr w:type="spellEnd"/>
      <w:r w:rsidR="005310B3">
        <w:rPr>
          <w:cs/>
        </w:rPr>
        <w:t>พี (</w:t>
      </w:r>
      <w:r w:rsidR="005310B3">
        <w:t>Model Tree: M</w:t>
      </w:r>
      <w:r w:rsidR="005310B3">
        <w:rPr>
          <w:cs/>
        </w:rPr>
        <w:t>5</w:t>
      </w:r>
      <w:r w:rsidR="005310B3">
        <w:t xml:space="preserve">P) </w:t>
      </w:r>
      <w:r w:rsidR="005310B3">
        <w:rPr>
          <w:cs/>
        </w:rPr>
        <w:t>และ</w:t>
      </w:r>
      <w:proofErr w:type="spellStart"/>
      <w:r w:rsidR="005310B3">
        <w:rPr>
          <w:cs/>
        </w:rPr>
        <w:t>ซัพ</w:t>
      </w:r>
      <w:proofErr w:type="spellEnd"/>
      <w:r w:rsidR="005310B3">
        <w:rPr>
          <w:cs/>
        </w:rPr>
        <w:t>พอร์ตเวกเตอร์</w:t>
      </w:r>
      <w:proofErr w:type="spellStart"/>
      <w:r w:rsidR="005310B3">
        <w:rPr>
          <w:cs/>
        </w:rPr>
        <w:t>แมชชีน</w:t>
      </w:r>
      <w:proofErr w:type="spellEnd"/>
      <w:r w:rsidR="005310B3">
        <w:rPr>
          <w:cs/>
        </w:rPr>
        <w:t xml:space="preserve"> (</w:t>
      </w:r>
      <w:r w:rsidR="005310B3">
        <w:t xml:space="preserve">SVM) </w:t>
      </w:r>
      <w:r w:rsidR="005310B3">
        <w:rPr>
          <w:cs/>
        </w:rPr>
        <w:t>ผลการวิจัยพบว่า วิธีต้นไม้เอ็มไฟ</w:t>
      </w:r>
      <w:proofErr w:type="spellStart"/>
      <w:r w:rsidR="005310B3">
        <w:rPr>
          <w:cs/>
        </w:rPr>
        <w:t>ว์</w:t>
      </w:r>
      <w:proofErr w:type="spellEnd"/>
      <w:r w:rsidR="005310B3">
        <w:rPr>
          <w:cs/>
        </w:rPr>
        <w:t>พี (</w:t>
      </w:r>
      <w:r w:rsidR="005310B3">
        <w:t>M</w:t>
      </w:r>
      <w:r w:rsidR="005310B3">
        <w:rPr>
          <w:cs/>
        </w:rPr>
        <w:t>5</w:t>
      </w:r>
      <w:r w:rsidR="005310B3">
        <w:t xml:space="preserve">P) </w:t>
      </w:r>
      <w:r w:rsidR="005310B3">
        <w:rPr>
          <w:cs/>
        </w:rPr>
        <w:t xml:space="preserve">มีประสิทธิภาพสูงสุดโดยให้ค่าความคลาดเคลื่อนต่ำที่สุด รองลงมาคือ </w:t>
      </w:r>
      <w:r w:rsidR="005310B3">
        <w:t xml:space="preserve">SVM, Regression </w:t>
      </w:r>
      <w:r w:rsidR="005310B3">
        <w:rPr>
          <w:cs/>
        </w:rPr>
        <w:t xml:space="preserve">และ </w:t>
      </w:r>
      <w:r w:rsidR="005310B3">
        <w:t xml:space="preserve">ANN </w:t>
      </w:r>
      <w:r w:rsidR="005310B3">
        <w:rPr>
          <w:cs/>
        </w:rPr>
        <w:t>ตามลำดับ</w:t>
      </w:r>
    </w:p>
    <w:p w14:paraId="04621704" w14:textId="629B07B1" w:rsidR="005310B3" w:rsidRDefault="005310B3" w:rsidP="005310B3">
      <w:pPr>
        <w:pStyle w:val="3"/>
      </w:pPr>
      <w:r>
        <w:rPr>
          <w:cs/>
        </w:rPr>
        <w:t xml:space="preserve">งานวิจัยนี้มีความสอดคล้องกับโครงงานในด้านการเลือกใช้โปรแกรม </w:t>
      </w:r>
      <w:r>
        <w:t xml:space="preserve">WEKA </w:t>
      </w:r>
      <w:r>
        <w:rPr>
          <w:cs/>
        </w:rPr>
        <w:t>และเป็นการยืนยันประสิทธิภาพของอัลกอริทึมในตระกูลต้นไม้ตัดสินใจ (</w:t>
      </w:r>
      <w:r>
        <w:t xml:space="preserve">Decision Tree-based) </w:t>
      </w:r>
      <w:r>
        <w:rPr>
          <w:cs/>
        </w:rPr>
        <w:t xml:space="preserve">ซึ่งรวมถึง </w:t>
      </w:r>
      <w:r>
        <w:t>M</w:t>
      </w:r>
      <w:r>
        <w:rPr>
          <w:cs/>
        </w:rPr>
        <w:t>5</w:t>
      </w:r>
      <w:r>
        <w:t xml:space="preserve">P </w:t>
      </w:r>
      <w:r>
        <w:rPr>
          <w:cs/>
        </w:rPr>
        <w:t xml:space="preserve">ว่ามีความเหมาะสมและให้ความแม่นยำสูงในการพยากรณ์ข้อมูลทางอุทกวิทยาที่มีความซับซ้อน จึงเป็นหลักฐานสำคัญที่สนับสนุนการเลือกใช้ </w:t>
      </w:r>
      <w:r>
        <w:t xml:space="preserve">Random Forest </w:t>
      </w:r>
      <w:r>
        <w:rPr>
          <w:cs/>
        </w:rPr>
        <w:t xml:space="preserve">และ </w:t>
      </w:r>
      <w:r>
        <w:t>J</w:t>
      </w:r>
      <w:r>
        <w:rPr>
          <w:cs/>
        </w:rPr>
        <w:t>48 ในการดำเนินโครงงานนี้</w:t>
      </w:r>
    </w:p>
    <w:p w14:paraId="7E8FAFC0" w14:textId="718631F5" w:rsidR="005310B3" w:rsidRDefault="00B12BC1" w:rsidP="005310B3">
      <w:pPr>
        <w:pStyle w:val="3"/>
      </w:pPr>
      <w:r w:rsidRPr="00EE4330">
        <w:rPr>
          <w:cs/>
        </w:rPr>
        <w:t>วีระยุทธ พิมพาภรณ์</w:t>
      </w:r>
      <w:r>
        <w:rPr>
          <w:rFonts w:hint="cs"/>
          <w:cs/>
        </w:rPr>
        <w:t xml:space="preserve"> และคณะ </w:t>
      </w:r>
      <w:r>
        <w:t>(2559)</w:t>
      </w:r>
      <w:r w:rsidR="005310B3">
        <w:rPr>
          <w:rFonts w:hint="cs"/>
          <w:cs/>
        </w:rPr>
        <w:t xml:space="preserve"> </w:t>
      </w:r>
      <w:r w:rsidR="005310B3">
        <w:rPr>
          <w:cs/>
        </w:rPr>
        <w:t>จากมหาวิทยาลัยเกษตรศาสตร์ วิทยาเขตศรีราชา ได้ศึกษาวิจัยเรื่องการพยากรณ์ปริมาณน้ำไหลเข้าอ่างเก็บน้ำโดยใช้วิธีวิเคราะห์อนุกรมเวลาด้วยเทคนิคเหมืองข้อมูล (</w:t>
      </w:r>
      <w:r w:rsidR="005310B3">
        <w:t xml:space="preserve">Forecasting Reservoir Inflow using Time Series Analysis with Data Mining </w:t>
      </w:r>
      <w:r w:rsidR="005310B3">
        <w:lastRenderedPageBreak/>
        <w:t xml:space="preserve">Techniques) </w:t>
      </w:r>
      <w:r w:rsidR="005310B3">
        <w:rPr>
          <w:cs/>
        </w:rPr>
        <w:t>เพื่อพัฒนาแบบจำลองพยากรณ์ปริมาณน้ำไหลเข้าอ่างเก็บน้ำปราณบุรี จังหวัดประจวบคีรีขันธ์</w:t>
      </w:r>
      <w:r w:rsidR="005310B3">
        <w:rPr>
          <w:rFonts w:hint="cs"/>
          <w:cs/>
        </w:rPr>
        <w:t xml:space="preserve"> </w:t>
      </w:r>
      <w:r w:rsidR="005310B3">
        <w:rPr>
          <w:cs/>
        </w:rPr>
        <w:t>โดยทำการเปรียบเทียบประสิทธิภาพของเทคนิคเหมืองข้อมูล 3 รูปแบบ ได้แก่ การถดถอยเชิงเส้น (</w:t>
      </w:r>
      <w:r w:rsidR="005310B3">
        <w:t xml:space="preserve">Linear Regression), </w:t>
      </w:r>
      <w:r w:rsidR="005310B3">
        <w:rPr>
          <w:cs/>
        </w:rPr>
        <w:t>โครงข่ายประสาทเทียมแบบ</w:t>
      </w:r>
      <w:proofErr w:type="spellStart"/>
      <w:r w:rsidR="005310B3">
        <w:rPr>
          <w:cs/>
        </w:rPr>
        <w:t>เปอร์</w:t>
      </w:r>
      <w:proofErr w:type="spellEnd"/>
      <w:r w:rsidR="005310B3">
        <w:rPr>
          <w:cs/>
        </w:rPr>
        <w:t>เซ</w:t>
      </w:r>
      <w:proofErr w:type="spellStart"/>
      <w:r w:rsidR="005310B3">
        <w:rPr>
          <w:cs/>
        </w:rPr>
        <w:t>็ปต</w:t>
      </w:r>
      <w:proofErr w:type="spellEnd"/>
      <w:r w:rsidR="005310B3">
        <w:rPr>
          <w:cs/>
        </w:rPr>
        <w:t>รอนหลายชั้น (</w:t>
      </w:r>
      <w:r w:rsidR="005310B3">
        <w:t xml:space="preserve">Multilayer Perceptron: MLP) </w:t>
      </w:r>
      <w:r w:rsidR="005310B3">
        <w:rPr>
          <w:cs/>
        </w:rPr>
        <w:t>และ</w:t>
      </w:r>
      <w:proofErr w:type="spellStart"/>
      <w:r w:rsidR="005310B3">
        <w:rPr>
          <w:cs/>
        </w:rPr>
        <w:t>ซัพ</w:t>
      </w:r>
      <w:proofErr w:type="spellEnd"/>
      <w:r w:rsidR="005310B3">
        <w:rPr>
          <w:cs/>
        </w:rPr>
        <w:t>พอร์ตเวกเตอร์</w:t>
      </w:r>
      <w:proofErr w:type="spellStart"/>
      <w:r w:rsidR="005310B3">
        <w:rPr>
          <w:cs/>
        </w:rPr>
        <w:t>แมชชีน</w:t>
      </w:r>
      <w:proofErr w:type="spellEnd"/>
      <w:r w:rsidR="005310B3">
        <w:rPr>
          <w:cs/>
        </w:rPr>
        <w:t>สำหรับการถดถอย (</w:t>
      </w:r>
      <w:r w:rsidR="005310B3">
        <w:t xml:space="preserve">Support Vector Machine for Regression: SVR) </w:t>
      </w:r>
      <w:r w:rsidR="005310B3">
        <w:rPr>
          <w:cs/>
        </w:rPr>
        <w:t xml:space="preserve">ผลการทดสอบพบว่า </w:t>
      </w:r>
      <w:r w:rsidR="005310B3">
        <w:t xml:space="preserve">SVR </w:t>
      </w:r>
      <w:r w:rsidR="005310B3">
        <w:rPr>
          <w:cs/>
        </w:rPr>
        <w:t>มีประสิทธิภาพสูงสุดโดยให้ค่าความคลาดเคลื่อนสัมพัทธ์เฉลี่ย (</w:t>
      </w:r>
      <w:r w:rsidR="005310B3">
        <w:t xml:space="preserve">Mean Magnitude of Relative Error: MMRE) </w:t>
      </w:r>
      <w:r w:rsidR="005310B3">
        <w:rPr>
          <w:cs/>
        </w:rPr>
        <w:t>ต่ำที่สุดที่ร้อยละ 18.55 นอกจากนี้ ผู้วิจัยยังระบุว่าการกำหนดช่วงข้อมูลย้อนหลัง (</w:t>
      </w:r>
      <w:r w:rsidR="005310B3">
        <w:t xml:space="preserve">Time Lag) </w:t>
      </w:r>
      <w:r w:rsidR="005310B3">
        <w:rPr>
          <w:cs/>
        </w:rPr>
        <w:t>ที่ 52–65 สัปดาห์ ให้ผลลัพธ์แม่นยำที่สุดเนื่องจากสามารถจับรูปแบบอิทธิพลของฤดูกาล (</w:t>
      </w:r>
      <w:r w:rsidR="005310B3">
        <w:t xml:space="preserve">Seasonality) </w:t>
      </w:r>
      <w:r w:rsidR="005310B3">
        <w:rPr>
          <w:cs/>
        </w:rPr>
        <w:t>ได้ดี</w:t>
      </w:r>
    </w:p>
    <w:p w14:paraId="587CD128" w14:textId="2D46C0EE" w:rsidR="005310B3" w:rsidRDefault="005310B3" w:rsidP="005310B3">
      <w:pPr>
        <w:pStyle w:val="3"/>
      </w:pPr>
      <w:r>
        <w:rPr>
          <w:cs/>
        </w:rPr>
        <w:t>งานวิจัยนี้สอดคล้องกับแนวทางของโครงงานในด้านการประยุกต์ใช้เทคนิคเหมืองข้อมูลร่วมกับการวิเคราะห์อนุกรมเวลา และสนับสนุนแนวคิดในการนำ ปัจจัยด้านเวลาและฤดูกาล มากำหนดเป็นตัวแปรสำคัญเพื่อให้แบบจำลองสามารถพยากรณ์สถานการณ์น้ำได้อย่างแม่นยำยิ่งขึ้น</w:t>
      </w:r>
    </w:p>
    <w:p w14:paraId="3E44583F" w14:textId="77777777" w:rsidR="005310B3" w:rsidRDefault="00B12BC1" w:rsidP="005310B3">
      <w:pPr>
        <w:pStyle w:val="3"/>
      </w:pPr>
      <w:r w:rsidRPr="00EE4330">
        <w:rPr>
          <w:cs/>
        </w:rPr>
        <w:t>วราว</w:t>
      </w:r>
      <w:proofErr w:type="spellStart"/>
      <w:r w:rsidRPr="00EE4330">
        <w:rPr>
          <w:cs/>
        </w:rPr>
        <w:t>ุธ</w:t>
      </w:r>
      <w:proofErr w:type="spellEnd"/>
      <w:r w:rsidRPr="00EE4330">
        <w:rPr>
          <w:cs/>
        </w:rPr>
        <w:t xml:space="preserve"> วุฒิวณิชย์ และคณะ</w:t>
      </w:r>
      <w:r>
        <w:rPr>
          <w:rFonts w:hint="cs"/>
          <w:cs/>
        </w:rPr>
        <w:t xml:space="preserve"> </w:t>
      </w:r>
      <w:r>
        <w:t>(2547)</w:t>
      </w:r>
      <w:r w:rsidRPr="00EE4330">
        <w:rPr>
          <w:cs/>
        </w:rPr>
        <w:t xml:space="preserve"> </w:t>
      </w:r>
      <w:r w:rsidR="005310B3">
        <w:rPr>
          <w:cs/>
        </w:rPr>
        <w:t>ภาควิชาวิศวกรรมชลประทาน</w:t>
      </w:r>
      <w:r w:rsidR="005310B3">
        <w:rPr>
          <w:rFonts w:hint="cs"/>
          <w:cs/>
        </w:rPr>
        <w:t xml:space="preserve"> ม</w:t>
      </w:r>
      <w:r w:rsidR="005310B3">
        <w:rPr>
          <w:cs/>
        </w:rPr>
        <w:t>หาวิทยาลัยเกษตรศาสตร์ ได้ศึกษาวิจัยเรื่องการพยากรณ์ปริมาณน้ำไหลเข้าอ่างเก็บน้ำโดยระบบโครงข่ายประสาทประดิษฐ์ (</w:t>
      </w:r>
      <w:r w:rsidR="005310B3">
        <w:t xml:space="preserve">Artificial Neural Networks: ANNs) </w:t>
      </w:r>
      <w:r w:rsidR="005310B3">
        <w:rPr>
          <w:cs/>
        </w:rPr>
        <w:t>โดยประยุกต์ใช้ในการพยากรณ์ปริมาณน้ำไหลเข้าอ่างเก็บน้ำรายวัน กรณีศึกษาอ่างเก็บน้ำลำตะคองและอ่างเก็บน้ำลำพระเพลิง ผู้วิจัยได้กำหนดตัวแปรนำเข้า (</w:t>
      </w:r>
      <w:r w:rsidR="005310B3">
        <w:t xml:space="preserve">Input Variables) </w:t>
      </w:r>
      <w:r w:rsidR="005310B3">
        <w:rPr>
          <w:cs/>
        </w:rPr>
        <w:t>ที่ครอบคลุมปัจจัยทางอุทก-อุตุนิยมวิทยา ได้แก่ ปริมาณน้ำไหลเข้า ปริมาณน้ำท่า ปริมาณฝน อุณหภูมิ ความชื้นสัมพัทธ์ และความกดอากาศ</w:t>
      </w:r>
      <w:r w:rsidR="005310B3">
        <w:rPr>
          <w:rFonts w:hint="cs"/>
          <w:cs/>
        </w:rPr>
        <w:t xml:space="preserve"> </w:t>
      </w:r>
      <w:r w:rsidR="005310B3">
        <w:rPr>
          <w:cs/>
        </w:rPr>
        <w:t xml:space="preserve">ผลการศึกษาพบว่า การวิเคราะห์โดยใช้ข้อมูลอุทก-อุตุนิยมวิทยาร่วมกันหลายปัจจัย ให้ความแม่นยำในการพยากรณ์สูงกว่าการใช้เพียงข้อมูลฝนหรือน้ำท่าเพียงอย่างเดียว เนื่องจากโมเดลสามารถเรียนรู้ความสัมพันธ์ที่ซับซ้อนของปัจจัยแวดล้อมได้ดีกว่า </w:t>
      </w:r>
    </w:p>
    <w:p w14:paraId="66F859AB" w14:textId="638346EA" w:rsidR="005310B3" w:rsidRDefault="005310B3" w:rsidP="005310B3">
      <w:pPr>
        <w:pStyle w:val="3"/>
      </w:pPr>
      <w:r>
        <w:rPr>
          <w:cs/>
        </w:rPr>
        <w:t>งานวิจัยนี้จึงเป็นพื้นฐานสำคัญในการสนับสนุนแนวทางการคัดเลือกตัวแปร (</w:t>
      </w:r>
      <w:r>
        <w:t xml:space="preserve">Feature Selection) </w:t>
      </w:r>
      <w:r>
        <w:rPr>
          <w:cs/>
        </w:rPr>
        <w:t>ของโครงงาน ซึ่งแสดงให้เห็นว่าการนำปัจจัยนำเข้าที่หลากหลาย เช่น ปริมาณน้ำไหลเข้า การระบายน้ำ และปัจจัยด้านฤดูกาล มาวิเคราะห์ร่วมกัน จะช่วยเพิ่มประสิทธิภาพและความแม่นยำในการจำแนกสถานการณ์ความเสี่ยงด้านน้ำได้อย่างมีนัยสำคัญ</w:t>
      </w:r>
    </w:p>
    <w:p w14:paraId="04EA1CAE" w14:textId="77777777" w:rsidR="00A2750D" w:rsidRDefault="00B12BC1" w:rsidP="005310B3">
      <w:pPr>
        <w:pStyle w:val="3"/>
      </w:pPr>
      <w:r w:rsidRPr="00403DC4">
        <w:t>Fuad Ahmad Musleh</w:t>
      </w:r>
      <w:r>
        <w:t xml:space="preserve"> </w:t>
      </w:r>
      <w:r w:rsidRPr="00403DC4">
        <w:t>(202</w:t>
      </w:r>
      <w:r>
        <w:t>4</w:t>
      </w:r>
      <w:r w:rsidRPr="00403DC4">
        <w:t>)</w:t>
      </w:r>
      <w:r w:rsidR="005310B3">
        <w:rPr>
          <w:rFonts w:hint="cs"/>
          <w:cs/>
        </w:rPr>
        <w:t xml:space="preserve"> </w:t>
      </w:r>
      <w:r w:rsidR="005310B3">
        <w:rPr>
          <w:cs/>
        </w:rPr>
        <w:t>จากคณะวิศวกรรมศาสตร์ มหาวิทยาลัยบาห์เรน (</w:t>
      </w:r>
      <w:r w:rsidR="005310B3">
        <w:t xml:space="preserve">University of Bahrain) </w:t>
      </w:r>
      <w:r w:rsidR="005310B3">
        <w:rPr>
          <w:cs/>
        </w:rPr>
        <w:t>ได้ทำการศึกษาวิจัยเชิงเปรียบเทียบอัลกอริทึมการเรียนรู้ของเครื่องเพื่อการจำแนกคุณภาพน้ำดื่ม (</w:t>
      </w:r>
      <w:r w:rsidR="005310B3">
        <w:t xml:space="preserve">A Comprehensive Comparative Study of Machine Learning Algorithms for Water Potability Classification) </w:t>
      </w:r>
      <w:r w:rsidR="005310B3">
        <w:rPr>
          <w:cs/>
        </w:rPr>
        <w:t xml:space="preserve">โดยเปรียบเทียบประสิทธิภาพของอัลกอริทึม 6 รูปแบบ ได้แก่ </w:t>
      </w:r>
      <w:r w:rsidR="005310B3">
        <w:t>Random Forest, J</w:t>
      </w:r>
      <w:r w:rsidR="005310B3">
        <w:rPr>
          <w:cs/>
        </w:rPr>
        <w:t>48</w:t>
      </w:r>
      <w:r w:rsidR="005310B3">
        <w:t xml:space="preserve">, Logistic Regression, Bagging Classifier, </w:t>
      </w:r>
      <w:proofErr w:type="spellStart"/>
      <w:r w:rsidR="005310B3">
        <w:t>IBk</w:t>
      </w:r>
      <w:proofErr w:type="spellEnd"/>
      <w:r w:rsidR="005310B3">
        <w:t xml:space="preserve"> </w:t>
      </w:r>
      <w:r w:rsidR="005310B3">
        <w:rPr>
          <w:cs/>
        </w:rPr>
        <w:t xml:space="preserve">และ </w:t>
      </w:r>
      <w:proofErr w:type="spellStart"/>
      <w:r w:rsidR="005310B3">
        <w:t>AdaBoostM</w:t>
      </w:r>
      <w:proofErr w:type="spellEnd"/>
      <w:r w:rsidR="005310B3">
        <w:rPr>
          <w:cs/>
        </w:rPr>
        <w:t>1 เพื่อจำแนกความเหมาะสมของน้ำในการบริโภค (</w:t>
      </w:r>
      <w:r w:rsidR="005310B3">
        <w:t xml:space="preserve">Potability Classification) </w:t>
      </w:r>
      <w:r w:rsidR="005310B3">
        <w:rPr>
          <w:cs/>
        </w:rPr>
        <w:t xml:space="preserve">จากชุดข้อมูลจำนวน 3,276 ตัวอย่าง ผ่านโปรแกรม </w:t>
      </w:r>
      <w:r w:rsidR="005310B3">
        <w:t>WEKA</w:t>
      </w:r>
      <w:r w:rsidR="005310B3">
        <w:rPr>
          <w:rFonts w:hint="cs"/>
          <w:cs/>
        </w:rPr>
        <w:t xml:space="preserve"> </w:t>
      </w:r>
      <w:r w:rsidR="005310B3">
        <w:rPr>
          <w:cs/>
        </w:rPr>
        <w:t xml:space="preserve">ผลการศึกษาพบว่า อัลกอริทึม </w:t>
      </w:r>
      <w:r w:rsidR="005310B3">
        <w:t xml:space="preserve">Random Forest </w:t>
      </w:r>
      <w:r w:rsidR="005310B3">
        <w:rPr>
          <w:cs/>
        </w:rPr>
        <w:t xml:space="preserve">และ </w:t>
      </w:r>
      <w:r w:rsidR="005310B3">
        <w:t>J</w:t>
      </w:r>
      <w:r w:rsidR="005310B3">
        <w:rPr>
          <w:cs/>
        </w:rPr>
        <w:t>48 มี</w:t>
      </w:r>
      <w:r w:rsidR="005310B3">
        <w:rPr>
          <w:cs/>
        </w:rPr>
        <w:lastRenderedPageBreak/>
        <w:t>ประสิทธิภาพสูงสุดโดยให้ค่าความถูกต้อง (</w:t>
      </w:r>
      <w:r w:rsidR="005310B3">
        <w:t xml:space="preserve">Accuracy) </w:t>
      </w:r>
      <w:r w:rsidR="005310B3">
        <w:rPr>
          <w:cs/>
        </w:rPr>
        <w:t xml:space="preserve">สูงถึง 99.3% เท่ากัน ในขณะที่ </w:t>
      </w:r>
      <w:r w:rsidR="005310B3">
        <w:t xml:space="preserve">Logistic Regression </w:t>
      </w:r>
      <w:r w:rsidR="005310B3">
        <w:rPr>
          <w:cs/>
        </w:rPr>
        <w:t>ให้ค่าความถูกต้องอยู่ที่ 95.8% ซึ่งน้อยกว่าโมเดลในกลุ</w:t>
      </w:r>
      <w:r w:rsidR="00A2750D">
        <w:rPr>
          <w:cs/>
        </w:rPr>
        <w:t>่มต้นไม้ตัดสินใจอย่างมีนัยสำคัญ</w:t>
      </w:r>
    </w:p>
    <w:p w14:paraId="2922D3F2" w14:textId="220069DE" w:rsidR="005310B3" w:rsidRDefault="005310B3" w:rsidP="005310B3">
      <w:pPr>
        <w:pStyle w:val="3"/>
      </w:pPr>
      <w:r>
        <w:rPr>
          <w:cs/>
        </w:rPr>
        <w:t>ผลการวิจัยนี้จึงเป็นหลักฐานเชิงประจักษ์ที่สำคัญซึ่งสนับสนุนการเลือกใช้โมเดลตระกูลต้นไม้ตัดสินใจ (</w:t>
      </w:r>
      <w:r>
        <w:t xml:space="preserve">Decision Tree-based) </w:t>
      </w:r>
      <w:r>
        <w:rPr>
          <w:cs/>
        </w:rPr>
        <w:t>ในการแก้ปัญหาการจำแนกประเภทข้อมูลที่มีความซับซ้อน ซึ่งให้ผลลัพธ์ที่แม่นยำกว่าโมเดลพื้นฐานทั่วไป</w:t>
      </w:r>
    </w:p>
    <w:p w14:paraId="3A50D95F" w14:textId="77777777" w:rsidR="00A2750D" w:rsidRDefault="00B12BC1" w:rsidP="005310B3">
      <w:pPr>
        <w:pStyle w:val="3"/>
      </w:pPr>
      <w:r w:rsidRPr="00403DC4">
        <w:t>Senem Güneş Şen</w:t>
      </w:r>
      <w:r>
        <w:t xml:space="preserve"> </w:t>
      </w:r>
      <w:r w:rsidRPr="00403DC4">
        <w:rPr>
          <w:cs/>
        </w:rPr>
        <w:t>(</w:t>
      </w:r>
      <w:r w:rsidRPr="00403DC4">
        <w:t xml:space="preserve">2025) </w:t>
      </w:r>
      <w:r w:rsidR="005310B3" w:rsidRPr="005310B3">
        <w:rPr>
          <w:cs/>
        </w:rPr>
        <w:t xml:space="preserve">จากมหาวิทยาลัย </w:t>
      </w:r>
      <w:proofErr w:type="spellStart"/>
      <w:r w:rsidR="005310B3" w:rsidRPr="005310B3">
        <w:t>Kastamonu</w:t>
      </w:r>
      <w:proofErr w:type="spellEnd"/>
      <w:r w:rsidR="005310B3" w:rsidRPr="005310B3">
        <w:t xml:space="preserve"> (</w:t>
      </w:r>
      <w:proofErr w:type="spellStart"/>
      <w:r w:rsidR="005310B3" w:rsidRPr="005310B3">
        <w:t>Kastamonu</w:t>
      </w:r>
      <w:proofErr w:type="spellEnd"/>
      <w:r w:rsidR="005310B3" w:rsidRPr="005310B3">
        <w:t xml:space="preserve"> University) </w:t>
      </w:r>
      <w:r w:rsidR="005310B3" w:rsidRPr="005310B3">
        <w:rPr>
          <w:cs/>
        </w:rPr>
        <w:t>ประเทศตุรกี ได้ศึกษาวิจัยเรื่องการพยากรณ์ระดับน้ำในอ่างเก็บน้ำด้วยการเรียนรู้ของเครื่อง (</w:t>
      </w:r>
      <w:r w:rsidR="005310B3" w:rsidRPr="005310B3">
        <w:t xml:space="preserve">Machine Learning-Based Water Level Forecast in a Dam Reservoir) </w:t>
      </w:r>
      <w:r w:rsidR="005310B3" w:rsidRPr="005310B3">
        <w:rPr>
          <w:cs/>
        </w:rPr>
        <w:t xml:space="preserve">โดยใช้เขื่อน </w:t>
      </w:r>
      <w:proofErr w:type="spellStart"/>
      <w:r w:rsidR="005310B3" w:rsidRPr="005310B3">
        <w:t>Karaçomak</w:t>
      </w:r>
      <w:proofErr w:type="spellEnd"/>
      <w:r w:rsidR="005310B3" w:rsidRPr="005310B3">
        <w:t xml:space="preserve"> </w:t>
      </w:r>
      <w:r w:rsidR="005310B3" w:rsidRPr="005310B3">
        <w:rPr>
          <w:cs/>
        </w:rPr>
        <w:t xml:space="preserve">ในลุ่มน้ำ </w:t>
      </w:r>
      <w:proofErr w:type="spellStart"/>
      <w:r w:rsidR="005310B3" w:rsidRPr="005310B3">
        <w:t>Kızılırmak</w:t>
      </w:r>
      <w:proofErr w:type="spellEnd"/>
      <w:r w:rsidR="005310B3" w:rsidRPr="005310B3">
        <w:t xml:space="preserve"> </w:t>
      </w:r>
      <w:r w:rsidR="005310B3" w:rsidRPr="005310B3">
        <w:rPr>
          <w:cs/>
        </w:rPr>
        <w:t xml:space="preserve">เป็นกรณีศึกษา เพื่อเปรียบเทียบประสิทธิภาพของอัลกอริทึม 4 รูปแบบ ได้แก่ </w:t>
      </w:r>
      <w:r w:rsidR="005310B3" w:rsidRPr="005310B3">
        <w:t xml:space="preserve">Linear Regression, Decision Tree, Random Forest </w:t>
      </w:r>
      <w:r w:rsidR="005310B3" w:rsidRPr="005310B3">
        <w:rPr>
          <w:cs/>
        </w:rPr>
        <w:t xml:space="preserve">และ </w:t>
      </w:r>
      <w:proofErr w:type="spellStart"/>
      <w:r w:rsidR="005310B3" w:rsidRPr="005310B3">
        <w:t>XGBoost</w:t>
      </w:r>
      <w:proofErr w:type="spellEnd"/>
      <w:r w:rsidR="005310B3" w:rsidRPr="005310B3">
        <w:t xml:space="preserve"> </w:t>
      </w:r>
      <w:r w:rsidR="005310B3" w:rsidRPr="005310B3">
        <w:rPr>
          <w:cs/>
        </w:rPr>
        <w:t>ในการพยากรณ์ระดับน้ำรายวัน</w:t>
      </w:r>
      <w:r w:rsidR="005310B3">
        <w:rPr>
          <w:rFonts w:hint="cs"/>
          <w:cs/>
        </w:rPr>
        <w:t xml:space="preserve"> นอกจากนี้</w:t>
      </w:r>
      <w:r w:rsidR="005310B3" w:rsidRPr="005310B3">
        <w:rPr>
          <w:cs/>
        </w:rPr>
        <w:t>ผู้วิจัยใช้ชุดข้อมูลอุทก-อุตุนิยมวิทยาย้อนหลัง 17 ปี (พ.ศ. 2551–2567) รวมทั้งสิ้น 5</w:t>
      </w:r>
      <w:r w:rsidR="005310B3" w:rsidRPr="005310B3">
        <w:t>,</w:t>
      </w:r>
      <w:r w:rsidR="005310B3" w:rsidRPr="005310B3">
        <w:rPr>
          <w:cs/>
        </w:rPr>
        <w:t>964 รายการ ผลการศึกษาพบว่าโมเดลในกลุ่มการเรียนรู้แบบรวมกลุ่ม (</w:t>
      </w:r>
      <w:r w:rsidR="005310B3" w:rsidRPr="005310B3">
        <w:t xml:space="preserve">Ensemble Learning) </w:t>
      </w:r>
      <w:r w:rsidR="005310B3" w:rsidRPr="005310B3">
        <w:rPr>
          <w:cs/>
        </w:rPr>
        <w:t xml:space="preserve">ได้แก่ </w:t>
      </w:r>
      <w:r w:rsidR="005310B3" w:rsidRPr="005310B3">
        <w:t xml:space="preserve">Random Forest </w:t>
      </w:r>
      <w:r w:rsidR="005310B3" w:rsidRPr="005310B3">
        <w:rPr>
          <w:cs/>
        </w:rPr>
        <w:t xml:space="preserve">และ </w:t>
      </w:r>
      <w:proofErr w:type="spellStart"/>
      <w:r w:rsidR="005310B3" w:rsidRPr="005310B3">
        <w:t>XGBoost</w:t>
      </w:r>
      <w:proofErr w:type="spellEnd"/>
      <w:r w:rsidR="005310B3" w:rsidRPr="005310B3">
        <w:t xml:space="preserve"> </w:t>
      </w:r>
      <w:r w:rsidR="005310B3" w:rsidRPr="005310B3">
        <w:rPr>
          <w:cs/>
        </w:rPr>
        <w:t xml:space="preserve">มีประสิทธิภาพสูงสุด โดยให้ค่าสัมประสิทธิ์การตัดสินใจ </w:t>
      </w:r>
      <m:oMath>
        <m:r>
          <w:rPr>
            <w:rFonts w:ascii="Cambria Math" w:hAnsi="Cambria Math"/>
            <w:sz w:val="22"/>
            <w:szCs w:val="22"/>
            <w:cs/>
          </w:rPr>
          <m:t>(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)</m:t>
        </m:r>
      </m:oMath>
      <w:r w:rsidR="005310B3" w:rsidRPr="00403DC4">
        <w:t xml:space="preserve"> </w:t>
      </w:r>
      <w:r w:rsidR="005310B3" w:rsidRPr="005310B3">
        <w:rPr>
          <w:cs/>
        </w:rPr>
        <w:t xml:space="preserve">สูงถึง 0.983 และมีค่าความคลาดเคลื่อนต่ำที่สุด ในขณะที่ </w:t>
      </w:r>
      <w:r w:rsidR="005310B3" w:rsidRPr="005310B3">
        <w:t xml:space="preserve">Linear Regression </w:t>
      </w:r>
      <w:r w:rsidR="005310B3" w:rsidRPr="005310B3">
        <w:rPr>
          <w:cs/>
        </w:rPr>
        <w:t>มีประสิทธิภาพด้อยกว่าเนื่องจากข้อจำกัดในการวิเคราะห์ความสัมพันธ์ที่ไม่มีลักษณะเป็นเชิงเส้น (</w:t>
      </w:r>
      <w:r w:rsidR="005310B3" w:rsidRPr="005310B3">
        <w:t xml:space="preserve">Non-linear) </w:t>
      </w:r>
    </w:p>
    <w:p w14:paraId="1F638990" w14:textId="4F8EF4C4" w:rsidR="005310B3" w:rsidRPr="005310B3" w:rsidRDefault="005310B3" w:rsidP="005310B3">
      <w:pPr>
        <w:pStyle w:val="3"/>
      </w:pPr>
      <w:r w:rsidRPr="005310B3">
        <w:rPr>
          <w:cs/>
        </w:rPr>
        <w:t xml:space="preserve">ผลการศึกษานี้จึงเป็นเครื่องยืนยันความเหมาะสมในการเลือกใช้ </w:t>
      </w:r>
      <w:r w:rsidRPr="005310B3">
        <w:t xml:space="preserve">Random Forest </w:t>
      </w:r>
      <w:r w:rsidRPr="005310B3">
        <w:rPr>
          <w:cs/>
        </w:rPr>
        <w:t>สำหรับการจัดการข้อมูลระดับน้ำที่มีความซับซ้อนและความผันผวนสูงได้เป็นอย่างดี</w:t>
      </w:r>
    </w:p>
    <w:p w14:paraId="66B0B0C8" w14:textId="77777777" w:rsidR="00A2750D" w:rsidRDefault="005310B3" w:rsidP="005310B3">
      <w:pPr>
        <w:pStyle w:val="3"/>
      </w:pPr>
      <w:r>
        <w:t xml:space="preserve">Peter Lamovec </w:t>
      </w:r>
      <w:r>
        <w:rPr>
          <w:cs/>
        </w:rPr>
        <w:t>และคณะ (2013) จากศูนย์วิจัยวิทยาศาสตร์แห่งสโลวีเนีย (</w:t>
      </w:r>
      <w:r>
        <w:t xml:space="preserve">Scientific Research Center of the Slovenian Academy of Sciences and Arts) </w:t>
      </w:r>
      <w:r>
        <w:rPr>
          <w:cs/>
        </w:rPr>
        <w:t>ได้ศึกษาการตรวจวัดพื้นที่น้ำท่วมด้วยเทคนิคการเรียนรู้ของเครื่อง (</w:t>
      </w:r>
      <w:r>
        <w:t xml:space="preserve">Machine Learning) </w:t>
      </w:r>
      <w:r>
        <w:rPr>
          <w:cs/>
        </w:rPr>
        <w:t xml:space="preserve">ในกรณีศึกษาเหตุการณ์น้ำท่วมบริเวณ </w:t>
      </w:r>
      <w:r>
        <w:t xml:space="preserve">Ljubljana Moor </w:t>
      </w:r>
      <w:r>
        <w:rPr>
          <w:cs/>
        </w:rPr>
        <w:t xml:space="preserve">ปี 2010 โดยประยุกต์ใช้ข้อมูลภาพถ่ายดาวเทียม </w:t>
      </w:r>
      <w:proofErr w:type="spellStart"/>
      <w:r>
        <w:t>RapidEye</w:t>
      </w:r>
      <w:proofErr w:type="spellEnd"/>
      <w:r>
        <w:t xml:space="preserve"> </w:t>
      </w:r>
      <w:r>
        <w:rPr>
          <w:cs/>
        </w:rPr>
        <w:t>ร่วมกับแบบจำลองความสูงเชิงเลข (</w:t>
      </w:r>
      <w:r>
        <w:t xml:space="preserve">Digital Terrain Model: DTM) </w:t>
      </w:r>
      <w:r>
        <w:rPr>
          <w:cs/>
        </w:rPr>
        <w:t xml:space="preserve">ผู้วิจัยได้ใช้โปรแกรม </w:t>
      </w:r>
      <w:r>
        <w:t xml:space="preserve">WEKA </w:t>
      </w:r>
      <w:r>
        <w:rPr>
          <w:cs/>
        </w:rPr>
        <w:t xml:space="preserve">ในการทดสอบประสิทธิภาพของอัลกอริทึมจำแนกประเภท ได้แก่ </w:t>
      </w:r>
      <w:r>
        <w:t>J</w:t>
      </w:r>
      <w:r>
        <w:rPr>
          <w:cs/>
        </w:rPr>
        <w:t>48</w:t>
      </w:r>
      <w:r>
        <w:t>, Random Forest</w:t>
      </w:r>
      <w:r>
        <w:rPr>
          <w:rFonts w:hint="cs"/>
          <w:cs/>
        </w:rPr>
        <w:t xml:space="preserve"> และ</w:t>
      </w:r>
      <w:r>
        <w:t xml:space="preserve"> Support Vector Machine (SMO) </w:t>
      </w:r>
      <w:r>
        <w:rPr>
          <w:cs/>
        </w:rPr>
        <w:t xml:space="preserve">ผลการศึกษาพบว่า อัลกอริทึม </w:t>
      </w:r>
      <w:r>
        <w:t>J</w:t>
      </w:r>
      <w:r>
        <w:rPr>
          <w:cs/>
        </w:rPr>
        <w:t xml:space="preserve">48 และ </w:t>
      </w:r>
      <w:r>
        <w:t xml:space="preserve">Random Forest </w:t>
      </w:r>
      <w:r>
        <w:rPr>
          <w:cs/>
        </w:rPr>
        <w:t>มีประสิทธิภาพสูงที่สุดในการจำแนกพื้นที่น้ำท่วมออกจากพื้นที่ปกติ โดยเฉพาะอย่างยิ่งเมื่อมีการนำข้อมูลความสูง (</w:t>
      </w:r>
      <w:r>
        <w:t xml:space="preserve">DTM) </w:t>
      </w:r>
      <w:r>
        <w:rPr>
          <w:cs/>
        </w:rPr>
        <w:t xml:space="preserve">มาวิเคราะห์ร่วมด้วย ซึ่งช่วยเพิ่มความแม่นยำในการพยากรณ์อย่างมีนัยสำคัญ </w:t>
      </w:r>
    </w:p>
    <w:p w14:paraId="200438EA" w14:textId="3D75AE68" w:rsidR="008274B3" w:rsidRDefault="005310B3" w:rsidP="005310B3">
      <w:pPr>
        <w:pStyle w:val="3"/>
      </w:pPr>
      <w:r>
        <w:rPr>
          <w:cs/>
        </w:rPr>
        <w:t xml:space="preserve">งานวิจัยนี้จึงเป็นแนวทางสำคัญในการเลือกใช้เครื่องมือ </w:t>
      </w:r>
      <w:r>
        <w:t xml:space="preserve">WEKA </w:t>
      </w:r>
      <w:r>
        <w:rPr>
          <w:cs/>
        </w:rPr>
        <w:t>และอัลกอริทึมกลุ่มโครงสร้างต้นไม้ (</w:t>
      </w:r>
      <w:r>
        <w:t xml:space="preserve">Tree-based) </w:t>
      </w:r>
      <w:r>
        <w:rPr>
          <w:cs/>
        </w:rPr>
        <w:t>เพื่อประยุกต์ใช้ในการบริหารจัดการภัยพิบัติด้านน้ำที่มีความซับซ้อนได้อย่างมีประสิทธิภาพ</w:t>
      </w:r>
    </w:p>
    <w:p w14:paraId="6BC2593B" w14:textId="77777777" w:rsidR="008274B3" w:rsidRDefault="008274B3">
      <w:pPr>
        <w:spacing w:after="160"/>
      </w:pPr>
      <w:r>
        <w:br w:type="page"/>
      </w:r>
    </w:p>
    <w:p w14:paraId="3C4F0C7A" w14:textId="77777777" w:rsidR="008274B3" w:rsidRDefault="008274B3" w:rsidP="00F77B8A">
      <w:pPr>
        <w:pStyle w:val="1"/>
        <w:rPr>
          <w:cs/>
        </w:rPr>
        <w:sectPr w:rsidR="008274B3" w:rsidSect="008274B3">
          <w:pgSz w:w="11906" w:h="16838"/>
          <w:pgMar w:top="2160" w:right="1440" w:bottom="1440" w:left="2160" w:header="1296" w:footer="720" w:gutter="0"/>
          <w:pgNumType w:start="5"/>
          <w:cols w:space="708"/>
          <w:titlePg/>
          <w:docGrid w:linePitch="435"/>
        </w:sectPr>
      </w:pPr>
    </w:p>
    <w:p w14:paraId="3B4CC8F7" w14:textId="77777777" w:rsidR="008274B3" w:rsidRPr="001C06FC" w:rsidRDefault="008274B3" w:rsidP="00F77B8A">
      <w:pPr>
        <w:pStyle w:val="1"/>
      </w:pPr>
      <w:bookmarkStart w:id="21" w:name="_Toc224741247"/>
      <w:r w:rsidRPr="001C06FC">
        <w:rPr>
          <w:rFonts w:hint="cs"/>
          <w:cs/>
        </w:rPr>
        <w:lastRenderedPageBreak/>
        <w:t>บ</w:t>
      </w:r>
      <w:r>
        <w:rPr>
          <w:rFonts w:hint="cs"/>
          <w:cs/>
        </w:rPr>
        <w:t>ทที่ 3</w:t>
      </w:r>
      <w:r>
        <w:rPr>
          <w:cs/>
        </w:rPr>
        <w:br/>
      </w:r>
      <w:r>
        <w:rPr>
          <w:cs/>
        </w:rPr>
        <w:br/>
        <w:t>วิธีการดำเนินงาน</w:t>
      </w:r>
      <w:bookmarkEnd w:id="21"/>
    </w:p>
    <w:p w14:paraId="0BC68858" w14:textId="77777777" w:rsidR="008274B3" w:rsidRDefault="008274B3" w:rsidP="00C91D23">
      <w:pPr>
        <w:spacing w:line="240" w:lineRule="auto"/>
      </w:pPr>
    </w:p>
    <w:p w14:paraId="5A695EED" w14:textId="77777777" w:rsidR="008274B3" w:rsidRDefault="008274B3" w:rsidP="00926FBE">
      <w:pPr>
        <w:pStyle w:val="3"/>
      </w:pPr>
      <w:r w:rsidRPr="0014020B">
        <w:rPr>
          <w:cs/>
        </w:rPr>
        <w:t>โครงงานระบบพยากรณ์ความเสี่ยงสถานการณ์น้ำในอ่างเก็บน้ำขนาดใหญ่ด้วยเทคนิคการเรียนรู้ของเครื่อง ผู้จัดทำได้นำเสนอขั้นตอนและกระบวนการดำเนินงานของโครงงาน ประกอบด้วยหัวข้อดังนี้</w:t>
      </w:r>
      <w:r w:rsidRPr="0014020B">
        <w:t xml:space="preserve"> </w:t>
      </w:r>
    </w:p>
    <w:p w14:paraId="176B8477" w14:textId="77777777" w:rsidR="008274B3" w:rsidRDefault="008274B3" w:rsidP="00926FBE">
      <w:pPr>
        <w:pStyle w:val="Artical"/>
        <w:ind w:firstLine="540"/>
      </w:pPr>
      <w:r>
        <w:rPr>
          <w:rFonts w:hint="cs"/>
          <w:cs/>
        </w:rPr>
        <w:t xml:space="preserve">3.1 </w:t>
      </w:r>
      <w:r w:rsidRPr="0014020B">
        <w:rPr>
          <w:cs/>
        </w:rPr>
        <w:t>การวิเคราะห์ระบบ</w:t>
      </w:r>
    </w:p>
    <w:p w14:paraId="12C57EF5" w14:textId="77777777" w:rsidR="008274B3" w:rsidRDefault="008274B3" w:rsidP="00926FBE">
      <w:pPr>
        <w:pStyle w:val="Artical"/>
        <w:ind w:firstLine="540"/>
      </w:pPr>
      <w:r w:rsidRPr="0014020B">
        <w:t xml:space="preserve">3.2 </w:t>
      </w:r>
      <w:r w:rsidRPr="0014020B">
        <w:rPr>
          <w:cs/>
        </w:rPr>
        <w:t>การออกแบบระบบ</w:t>
      </w:r>
    </w:p>
    <w:p w14:paraId="3DA4398C" w14:textId="77777777" w:rsidR="008274B3" w:rsidRDefault="008274B3" w:rsidP="00926FBE">
      <w:pPr>
        <w:pStyle w:val="Artical"/>
        <w:ind w:firstLine="540"/>
      </w:pPr>
      <w:r w:rsidRPr="0014020B">
        <w:t xml:space="preserve">3.3 </w:t>
      </w:r>
      <w:r w:rsidRPr="0014020B">
        <w:rPr>
          <w:cs/>
        </w:rPr>
        <w:t>การสร้างโมเดล</w:t>
      </w:r>
    </w:p>
    <w:p w14:paraId="604080B5" w14:textId="77777777" w:rsidR="008274B3" w:rsidRDefault="008274B3" w:rsidP="00926FBE">
      <w:pPr>
        <w:pStyle w:val="Artical"/>
        <w:ind w:firstLine="540"/>
      </w:pPr>
      <w:r w:rsidRPr="0014020B">
        <w:t xml:space="preserve">3.4 </w:t>
      </w:r>
      <w:r w:rsidRPr="0014020B">
        <w:rPr>
          <w:cs/>
        </w:rPr>
        <w:t>การพัฒนาระบบ</w:t>
      </w:r>
    </w:p>
    <w:p w14:paraId="25967938" w14:textId="77777777" w:rsidR="008274B3" w:rsidRDefault="008274B3" w:rsidP="00926FBE">
      <w:pPr>
        <w:pStyle w:val="Artical"/>
        <w:ind w:firstLine="540"/>
      </w:pPr>
      <w:r w:rsidRPr="0014020B">
        <w:t xml:space="preserve">3.5 </w:t>
      </w:r>
      <w:r w:rsidRPr="0014020B">
        <w:rPr>
          <w:cs/>
        </w:rPr>
        <w:t>การทดสอบและประเมินผลระบบ</w:t>
      </w:r>
    </w:p>
    <w:p w14:paraId="18B52E8A" w14:textId="77777777" w:rsidR="008274B3" w:rsidRPr="001C06FC" w:rsidRDefault="008274B3" w:rsidP="00926FBE">
      <w:pPr>
        <w:pStyle w:val="Artical"/>
      </w:pPr>
    </w:p>
    <w:p w14:paraId="79C72BC3" w14:textId="77777777" w:rsidR="008274B3" w:rsidRPr="001C06FC" w:rsidRDefault="008274B3" w:rsidP="002C3952">
      <w:pPr>
        <w:pStyle w:val="2"/>
      </w:pPr>
      <w:bookmarkStart w:id="22" w:name="_Toc224741248"/>
      <w:r>
        <w:t>3</w:t>
      </w:r>
      <w:r w:rsidRPr="001C06FC">
        <w:t>.1</w:t>
      </w:r>
      <w:r>
        <w:rPr>
          <w:cs/>
        </w:rPr>
        <w:tab/>
      </w:r>
      <w:r>
        <w:rPr>
          <w:rFonts w:hint="cs"/>
          <w:cs/>
        </w:rPr>
        <w:t>การวิเคราะห์ระบบ</w:t>
      </w:r>
      <w:bookmarkEnd w:id="22"/>
    </w:p>
    <w:p w14:paraId="68E6CA8E" w14:textId="77777777" w:rsidR="008274B3" w:rsidRDefault="008274B3" w:rsidP="00926FBE">
      <w:pPr>
        <w:pStyle w:val="3"/>
      </w:pPr>
      <w:r w:rsidRPr="0014020B">
        <w:rPr>
          <w:cs/>
        </w:rPr>
        <w:t>การพัฒนาโครงงานการพยากรณ์ความเสี่ยงสถานการณ์น้ำในอ่างเก็บน้ำขนาดใหญ่ด้วยเทคนิคการเรียนรู้ของเครื่อง ผู้จัดทำได้ทำการวิเคราะห์ระบบเพื่อทำความเข้าใจปัญหาและความจำเป็นของการพัฒนาระบบพยากรณ์ โดยมีรายละเอียดดังนี้</w:t>
      </w:r>
    </w:p>
    <w:p w14:paraId="78F58705" w14:textId="77777777" w:rsidR="008274B3" w:rsidRDefault="008274B3" w:rsidP="00926FBE">
      <w:pPr>
        <w:pStyle w:val="3"/>
      </w:pPr>
      <w:r w:rsidRPr="0014020B">
        <w:t>3.1.1</w:t>
      </w:r>
      <w:r>
        <w:tab/>
      </w:r>
      <w:r w:rsidRPr="0014020B">
        <w:rPr>
          <w:cs/>
        </w:rPr>
        <w:t>วิเคราะห์ปัญหา</w:t>
      </w:r>
      <w:r w:rsidRPr="0014020B">
        <w:t xml:space="preserve"> </w:t>
      </w:r>
    </w:p>
    <w:p w14:paraId="7E49B80F" w14:textId="77777777" w:rsidR="008274B3" w:rsidRPr="0014020B" w:rsidRDefault="008274B3" w:rsidP="00926FBE">
      <w:pPr>
        <w:pStyle w:val="3"/>
      </w:pPr>
      <w:r>
        <w:rPr>
          <w:cs/>
        </w:rPr>
        <w:tab/>
      </w:r>
      <w:r w:rsidRPr="003113A8">
        <w:rPr>
          <w:cs/>
        </w:rPr>
        <w:t>การพยากรณ์ความเสี่ยงของสถานการณ์น้ำในอ่างเก็บน้ำ</w:t>
      </w:r>
      <w:r>
        <w:rPr>
          <w:rFonts w:hint="cs"/>
          <w:cs/>
        </w:rPr>
        <w:t>ถือ</w:t>
      </w:r>
      <w:r w:rsidRPr="003113A8">
        <w:rPr>
          <w:cs/>
        </w:rPr>
        <w:t>เป็นส่วนสำคัญในการบริหารจัดการทรัพยากรน้ำของประเทศ เนื่องจากสถานการณ์น้ำเป็นปัจจัยหลักที่ส่งผลกระทบต่อภาคการเกษตร การอุปโภคบริโภค และความปลอดภัยของประชาชนในพื้นที่ลุ่มน้ำ จึงจำเป็นต้องพัฒนา</w:t>
      </w:r>
      <w:r>
        <w:rPr>
          <w:rFonts w:hint="cs"/>
          <w:cs/>
        </w:rPr>
        <w:t>โมเดล</w:t>
      </w:r>
      <w:r w:rsidRPr="003113A8">
        <w:rPr>
          <w:cs/>
        </w:rPr>
        <w:t>ที่สามารถคาดการณ์แนวโน้มความเสี่ยงได้อย่างแม่นยำ ซึ่งประโยชน์สามารถแบ่งได้ดังนี้</w:t>
      </w:r>
    </w:p>
    <w:p w14:paraId="6D27115B" w14:textId="77777777" w:rsidR="008274B3" w:rsidRDefault="008274B3" w:rsidP="00926FBE">
      <w:pPr>
        <w:pStyle w:val="4"/>
      </w:pPr>
      <w:r w:rsidRPr="0014020B">
        <w:t>3.1.1.1</w:t>
      </w:r>
      <w:r>
        <w:t xml:space="preserve"> </w:t>
      </w:r>
      <w:r>
        <w:tab/>
      </w:r>
      <w:r w:rsidRPr="00EF6B7B">
        <w:rPr>
          <w:cs/>
        </w:rPr>
        <w:t>เพื่อช่วยสนับสนุนการตัดสินใจในการระบายน้ำ</w:t>
      </w:r>
    </w:p>
    <w:p w14:paraId="0ED1BE48" w14:textId="605F98EA" w:rsidR="008274B3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EF6B7B">
        <w:rPr>
          <w:cs/>
        </w:rPr>
        <w:t>การ</w:t>
      </w:r>
      <w:r>
        <w:rPr>
          <w:rFonts w:hint="cs"/>
          <w:cs/>
        </w:rPr>
        <w:t>รับรู้</w:t>
      </w:r>
      <w:r w:rsidRPr="00EF6B7B">
        <w:rPr>
          <w:cs/>
        </w:rPr>
        <w:t xml:space="preserve">ระดับความเสี่ยงล่วงหน้า </w:t>
      </w:r>
      <w:r>
        <w:rPr>
          <w:rFonts w:hint="cs"/>
          <w:cs/>
        </w:rPr>
        <w:t>ไม่ว่าจะเป็นความเสี่ยง</w:t>
      </w:r>
      <w:r w:rsidRPr="00EF6B7B">
        <w:rPr>
          <w:cs/>
        </w:rPr>
        <w:t>น้ำล้นหรือน้ำแห้ง ช่วยให้เจ้าหน้าท</w:t>
      </w:r>
      <w:r>
        <w:rPr>
          <w:rFonts w:hint="cs"/>
          <w:cs/>
        </w:rPr>
        <w:t>ี่</w:t>
      </w:r>
      <w:r w:rsidRPr="00EF6B7B">
        <w:rPr>
          <w:cs/>
        </w:rPr>
        <w:t>หรือผู้เกี่ยวข้องสามารถปรับแผนการระบายน้ำ</w:t>
      </w:r>
      <w:r>
        <w:rPr>
          <w:rFonts w:hint="cs"/>
          <w:cs/>
        </w:rPr>
        <w:t>ได้อย่าง</w:t>
      </w:r>
      <w:r w:rsidRPr="00EF6B7B">
        <w:rPr>
          <w:cs/>
        </w:rPr>
        <w:t xml:space="preserve">เหมาะสม เช่น หากโมเดลพยากรณ์ว่ามีความเสี่ยงน้ำล้น </w:t>
      </w:r>
      <w:r>
        <w:rPr>
          <w:rFonts w:hint="cs"/>
          <w:cs/>
        </w:rPr>
        <w:t>ก็</w:t>
      </w:r>
      <w:r w:rsidRPr="00EF6B7B">
        <w:rPr>
          <w:cs/>
        </w:rPr>
        <w:t>สามารถ</w:t>
      </w:r>
      <w:r>
        <w:rPr>
          <w:rFonts w:hint="cs"/>
          <w:cs/>
        </w:rPr>
        <w:t>ดำเนินการ</w:t>
      </w:r>
      <w:r w:rsidRPr="00EF6B7B">
        <w:rPr>
          <w:cs/>
        </w:rPr>
        <w:t>พร่องน้ำล่วงหน้าเพื่อรองรับปริมาณน้ำ</w:t>
      </w:r>
      <w:r>
        <w:rPr>
          <w:rFonts w:hint="cs"/>
          <w:cs/>
        </w:rPr>
        <w:t>ไหล</w:t>
      </w:r>
      <w:r w:rsidRPr="00EF6B7B">
        <w:rPr>
          <w:cs/>
        </w:rPr>
        <w:t>เข้า</w:t>
      </w:r>
      <w:r>
        <w:rPr>
          <w:rFonts w:hint="cs"/>
          <w:cs/>
        </w:rPr>
        <w:t>ในอนาคต</w:t>
      </w:r>
      <w:r w:rsidRPr="00EF6B7B">
        <w:rPr>
          <w:cs/>
        </w:rPr>
        <w:t xml:space="preserve"> ซึ่งช่วยลดผลกระทบต่อพื้นที่ท้ายเขื่อน</w:t>
      </w:r>
    </w:p>
    <w:p w14:paraId="4E7A3BDF" w14:textId="2C830037" w:rsidR="00A2750D" w:rsidRDefault="00A2750D" w:rsidP="00A2750D"/>
    <w:p w14:paraId="38AC1306" w14:textId="0C31BC0D" w:rsidR="00A2750D" w:rsidRDefault="00A2750D" w:rsidP="00A2750D"/>
    <w:p w14:paraId="6B07E3F6" w14:textId="77777777" w:rsidR="00A2750D" w:rsidRPr="00A2750D" w:rsidRDefault="00A2750D" w:rsidP="00A2750D"/>
    <w:p w14:paraId="1F7D8B21" w14:textId="77777777" w:rsidR="008274B3" w:rsidRDefault="008274B3" w:rsidP="00926FBE">
      <w:pPr>
        <w:pStyle w:val="4"/>
      </w:pPr>
      <w:r w:rsidRPr="0014020B">
        <w:lastRenderedPageBreak/>
        <w:t>3.1.1.2</w:t>
      </w:r>
      <w:r>
        <w:t xml:space="preserve"> </w:t>
      </w:r>
      <w:r>
        <w:tab/>
      </w:r>
      <w:r w:rsidRPr="00EF6B7B">
        <w:rPr>
          <w:cs/>
        </w:rPr>
        <w:t>เพื่อการบริหารจัดการความเสี่ยงภัยแล้ง</w:t>
      </w:r>
    </w:p>
    <w:p w14:paraId="2E4F2298" w14:textId="77777777" w:rsidR="008274B3" w:rsidRPr="0014020B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EF6B7B">
        <w:rPr>
          <w:cs/>
        </w:rPr>
        <w:t>ในกรณีที่โมเดลระบุความเสี่ยงน้ำแห้ง หน่วยงานที่เกี่ยวข้องสามารถวางแผนกักเก็บน้ำหรือจัดสรรน้ำเพื่อการเกษตรและการอุปโภคบริโภคได้อย่าง</w:t>
      </w:r>
      <w:r w:rsidRPr="00184998">
        <w:rPr>
          <w:cs/>
        </w:rPr>
        <w:t>รอบคอบมากยิ่งขึ้น</w:t>
      </w:r>
      <w:r w:rsidRPr="00EF6B7B">
        <w:rPr>
          <w:cs/>
        </w:rPr>
        <w:t xml:space="preserve"> </w:t>
      </w:r>
      <w:r w:rsidRPr="00184998">
        <w:rPr>
          <w:cs/>
        </w:rPr>
        <w:t>ส่งผลให้สามารถลดผลกระทบ</w:t>
      </w:r>
      <w:r w:rsidRPr="00EF6B7B">
        <w:rPr>
          <w:cs/>
        </w:rPr>
        <w:t>ทางเศรษฐกิจจากการขาดแคลนน้ำในช่วงฤดูแล้ง</w:t>
      </w:r>
    </w:p>
    <w:p w14:paraId="2CEEDE23" w14:textId="77777777" w:rsidR="008274B3" w:rsidRDefault="008274B3" w:rsidP="00926FBE">
      <w:pPr>
        <w:pStyle w:val="4"/>
      </w:pPr>
      <w:r w:rsidRPr="0014020B">
        <w:t xml:space="preserve">3.1.1.3 </w:t>
      </w:r>
      <w:r>
        <w:tab/>
      </w:r>
      <w:r w:rsidRPr="00EF6B7B">
        <w:rPr>
          <w:cs/>
        </w:rPr>
        <w:t>เพื่อลดข้อจำกัดของเกณฑ์การเตือนภัยแบบเดิม</w:t>
      </w:r>
    </w:p>
    <w:p w14:paraId="62CCB20A" w14:textId="77777777" w:rsidR="008274B3" w:rsidRPr="0014020B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EF6B7B">
        <w:rPr>
          <w:cs/>
        </w:rPr>
        <w:t>การแจ้งเตือนแบบเดิมมักใช้เกณฑ์ร้อยละความจุคงที่</w:t>
      </w:r>
      <w:r>
        <w:rPr>
          <w:rFonts w:hint="cs"/>
          <w:cs/>
        </w:rPr>
        <w:t xml:space="preserve"> </w:t>
      </w:r>
      <w:r w:rsidRPr="00184998">
        <w:rPr>
          <w:cs/>
        </w:rPr>
        <w:t>ซึ่งอาจไม่สามารถสะท้อนแนวโน้มของสถานการณ์น้ำในอนาคตได้อย่างแท้จริง</w:t>
      </w:r>
      <w:r>
        <w:rPr>
          <w:rFonts w:hint="cs"/>
          <w:cs/>
        </w:rPr>
        <w:t xml:space="preserve"> </w:t>
      </w:r>
      <w:r w:rsidRPr="00184998">
        <w:rPr>
          <w:cs/>
        </w:rPr>
        <w:t>การประยุกต์ใช้เทคนิคการเรียนรู้ของเครื่อง</w:t>
      </w:r>
      <w:r w:rsidRPr="00EF6B7B">
        <w:rPr>
          <w:cs/>
        </w:rPr>
        <w:t xml:space="preserve"> ช่วยให้สามารถวิเคราะห์รูปแบบความสัมพันธ์ที่ซับซ้อนของข้อมูลย้อนหลัง ทำ</w:t>
      </w:r>
      <w:r w:rsidRPr="00184998">
        <w:rPr>
          <w:cs/>
        </w:rPr>
        <w:t>ส่งผลให้การพยากรณ์มีความยืดหยุ่นและแม่นยำมากกว่าการพิจารณาจากสถานะปัจจุบันเพียงอย่างเดียว</w:t>
      </w:r>
    </w:p>
    <w:p w14:paraId="61D714DA" w14:textId="77777777" w:rsidR="008274B3" w:rsidRDefault="008274B3" w:rsidP="00926FBE">
      <w:pPr>
        <w:pStyle w:val="4"/>
      </w:pPr>
      <w:r w:rsidRPr="0014020B">
        <w:t xml:space="preserve">3.1.1.4 </w:t>
      </w:r>
      <w:r>
        <w:tab/>
      </w:r>
      <w:r w:rsidRPr="00A205C6">
        <w:rPr>
          <w:cs/>
        </w:rPr>
        <w:t>เพื่อสนับสนุนข้อมูลสำหรับประชาชนและเกษตรกร</w:t>
      </w:r>
    </w:p>
    <w:p w14:paraId="1347ECA1" w14:textId="77777777" w:rsidR="008274B3" w:rsidRPr="0014020B" w:rsidRDefault="008274B3" w:rsidP="00926FBE">
      <w:pPr>
        <w:pStyle w:val="4"/>
        <w:rPr>
          <w:cs/>
        </w:rPr>
      </w:pPr>
      <w:r>
        <w:rPr>
          <w:cs/>
        </w:rPr>
        <w:tab/>
      </w:r>
      <w:r>
        <w:rPr>
          <w:cs/>
        </w:rPr>
        <w:tab/>
      </w:r>
      <w:r w:rsidRPr="00A205C6">
        <w:rPr>
          <w:cs/>
        </w:rPr>
        <w:t>การนำเสนอผลการพยากรณ์ผ่านระบบ</w:t>
      </w:r>
      <w:proofErr w:type="spellStart"/>
      <w:r w:rsidRPr="00A205C6">
        <w:rPr>
          <w:cs/>
        </w:rPr>
        <w:t>แดช</w:t>
      </w:r>
      <w:proofErr w:type="spellEnd"/>
      <w:r w:rsidRPr="00A205C6">
        <w:rPr>
          <w:cs/>
        </w:rPr>
        <w:t xml:space="preserve">บอร์ด ช่วยให้ประชาชนและเกษตรกรในพื้นที่ได้รับข้อมูลสถานการณ์ความเสี่ยงที่เข้าใจง่าย </w:t>
      </w:r>
      <w:r w:rsidRPr="00184998">
        <w:rPr>
          <w:cs/>
        </w:rPr>
        <w:t>ส่งเสริมให้สามารถเตรียมความพร้อมและรับมือกับภัยพิบัติทางธรรมชาติได้อย่างเหมาะสมและทันท่วงที</w:t>
      </w:r>
    </w:p>
    <w:p w14:paraId="494D9283" w14:textId="77777777" w:rsidR="008274B3" w:rsidRDefault="008274B3" w:rsidP="00926FBE">
      <w:pPr>
        <w:pStyle w:val="3"/>
      </w:pPr>
      <w:r w:rsidRPr="00DC3B86">
        <w:t>3.1.2</w:t>
      </w:r>
      <w:r>
        <w:tab/>
      </w:r>
      <w:r w:rsidRPr="00DC3B86">
        <w:rPr>
          <w:cs/>
        </w:rPr>
        <w:t>วิเคราะห์ข้อมูล</w:t>
      </w:r>
    </w:p>
    <w:p w14:paraId="3FFA8401" w14:textId="77777777" w:rsidR="008274B3" w:rsidRPr="00705918" w:rsidRDefault="008274B3" w:rsidP="00926FBE">
      <w:pPr>
        <w:pStyle w:val="3"/>
        <w:rPr>
          <w:cs/>
        </w:rPr>
      </w:pPr>
      <w:r>
        <w:rPr>
          <w:cs/>
        </w:rPr>
        <w:tab/>
      </w:r>
      <w:r w:rsidRPr="00705918">
        <w:rPr>
          <w:cs/>
        </w:rPr>
        <w:t xml:space="preserve">ข้อมูลที่ใช้ในโครงงานนี้เป็นข้อมูลสถานการณ์น้ำรายวันของอ่างเก็บน้ำขนาดใหญ่จากกรมชลประทาน โดยอยู่ในรูปแบบไฟล์ </w:t>
      </w:r>
      <w:r w:rsidRPr="00705918">
        <w:t xml:space="preserve">JSON </w:t>
      </w:r>
      <w:r w:rsidRPr="00705918">
        <w:rPr>
          <w:cs/>
        </w:rPr>
        <w:t>ซึ่งผู้จัดทำได้นำข้อมูลมาวิเคราะห์เบื้องต้นเพื่อทำความเข้าใจโครงสร้าง ความครบถ้วน และความเหมาะสมของข้อมูล ก่อนนำไปพัฒนาแบบจำลองการจำแนกระดับความเสี่ยงของสถานการณ์น้ำในอ่างเก็บน้ำ โดยมีรายละเอียดดังนี้</w:t>
      </w:r>
    </w:p>
    <w:p w14:paraId="08A70118" w14:textId="77777777" w:rsidR="008274B3" w:rsidRPr="00705918" w:rsidRDefault="008274B3" w:rsidP="008274B3">
      <w:pPr>
        <w:pStyle w:val="4"/>
        <w:numPr>
          <w:ilvl w:val="3"/>
          <w:numId w:val="1"/>
        </w:numPr>
        <w:tabs>
          <w:tab w:val="left" w:pos="1985"/>
        </w:tabs>
        <w:ind w:left="0" w:firstLine="1266"/>
      </w:pPr>
      <w:r w:rsidRPr="003B0391">
        <w:rPr>
          <w:cs/>
        </w:rPr>
        <w:t>โครงสร้างข้อมูล</w:t>
      </w:r>
      <w:r>
        <w:rPr>
          <w:rFonts w:hint="cs"/>
          <w:cs/>
        </w:rPr>
        <w:t xml:space="preserve"> เป็น</w:t>
      </w:r>
      <w:r w:rsidRPr="00705918">
        <w:rPr>
          <w:rFonts w:eastAsia="Times New Roman" w:hint="cs"/>
          <w:cs/>
        </w:rPr>
        <w:t>ข้อมูลรายวันประกอบด้วยตัวแปรสำคัญ (</w:t>
      </w:r>
      <w:r w:rsidRPr="00705918">
        <w:rPr>
          <w:rFonts w:eastAsia="Times New Roman" w:hint="cs"/>
        </w:rPr>
        <w:t xml:space="preserve">Attributes) </w:t>
      </w:r>
      <w:r w:rsidRPr="00705918">
        <w:rPr>
          <w:rFonts w:eastAsia="Times New Roman" w:hint="cs"/>
          <w:cs/>
        </w:rPr>
        <w:t>ได้แก่</w:t>
      </w:r>
    </w:p>
    <w:p w14:paraId="09E1AA52" w14:textId="77777777" w:rsidR="008274B3" w:rsidRPr="00705918" w:rsidRDefault="008274B3" w:rsidP="008274B3">
      <w:pPr>
        <w:pStyle w:val="4"/>
        <w:numPr>
          <w:ilvl w:val="0"/>
          <w:numId w:val="2"/>
        </w:numPr>
      </w:pPr>
      <w:r w:rsidRPr="00705918">
        <w:rPr>
          <w:rFonts w:eastAsia="Times New Roman" w:hint="cs"/>
          <w:cs/>
        </w:rPr>
        <w:t>วันที่ (</w:t>
      </w:r>
      <w:r w:rsidRPr="00705918">
        <w:rPr>
          <w:rFonts w:eastAsia="Times New Roman" w:hint="cs"/>
        </w:rPr>
        <w:t xml:space="preserve">Date) </w:t>
      </w:r>
      <w:r w:rsidRPr="00705918">
        <w:rPr>
          <w:rFonts w:eastAsia="Times New Roman" w:hint="cs"/>
          <w:cs/>
        </w:rPr>
        <w:t xml:space="preserve">อยู่ในรูปแบบ </w:t>
      </w:r>
      <w:r w:rsidRPr="00705918">
        <w:rPr>
          <w:rFonts w:eastAsia="Times New Roman" w:hint="cs"/>
        </w:rPr>
        <w:t xml:space="preserve">YYYY-MM-DD </w:t>
      </w:r>
      <w:r w:rsidRPr="00705918">
        <w:rPr>
          <w:rFonts w:eastAsia="Times New Roman" w:hint="cs"/>
          <w:cs/>
        </w:rPr>
        <w:t>ใช้สำหรับการจัดเรียงข้อมูลตามเวลาและตรวจสอบความต่อเนื่องของข้อมูล</w:t>
      </w:r>
    </w:p>
    <w:p w14:paraId="314FD2E6" w14:textId="77777777" w:rsidR="008274B3" w:rsidRPr="00705918" w:rsidRDefault="008274B3" w:rsidP="008274B3">
      <w:pPr>
        <w:pStyle w:val="4"/>
        <w:numPr>
          <w:ilvl w:val="0"/>
          <w:numId w:val="2"/>
        </w:numPr>
      </w:pPr>
      <w:r w:rsidRPr="00705918">
        <w:rPr>
          <w:rFonts w:eastAsia="Times New Roman" w:hint="cs"/>
          <w:cs/>
        </w:rPr>
        <w:t>ชื่ออ่างเก็บน้ำ (</w:t>
      </w:r>
      <w:r w:rsidRPr="00705918">
        <w:rPr>
          <w:rFonts w:eastAsia="Times New Roman" w:hint="cs"/>
        </w:rPr>
        <w:t xml:space="preserve">Dam Name) </w:t>
      </w:r>
      <w:r w:rsidRPr="00705918">
        <w:rPr>
          <w:rFonts w:eastAsia="Times New Roman" w:hint="cs"/>
          <w:cs/>
        </w:rPr>
        <w:t>เช่น เขื่อนแม่กวงอุดมธารา</w:t>
      </w:r>
    </w:p>
    <w:p w14:paraId="5E5A837D" w14:textId="77777777" w:rsidR="008274B3" w:rsidRPr="00705918" w:rsidRDefault="008274B3" w:rsidP="008274B3">
      <w:pPr>
        <w:pStyle w:val="4"/>
        <w:numPr>
          <w:ilvl w:val="0"/>
          <w:numId w:val="2"/>
        </w:numPr>
      </w:pPr>
      <w:r w:rsidRPr="00705918">
        <w:rPr>
          <w:rFonts w:eastAsia="Times New Roman" w:hint="cs"/>
          <w:cs/>
        </w:rPr>
        <w:t>ปริมาณน้ำกักเก็บ (</w:t>
      </w:r>
      <w:r w:rsidRPr="00705918">
        <w:rPr>
          <w:rFonts w:eastAsia="Times New Roman" w:hint="cs"/>
        </w:rPr>
        <w:t xml:space="preserve">Volume) </w:t>
      </w:r>
      <w:r w:rsidRPr="00705918">
        <w:rPr>
          <w:rFonts w:eastAsia="Times New Roman" w:hint="cs"/>
          <w:cs/>
        </w:rPr>
        <w:t>หน่วยล้านลูกบาศก์เมตร</w:t>
      </w:r>
    </w:p>
    <w:p w14:paraId="51734C9E" w14:textId="77777777" w:rsidR="008274B3" w:rsidRPr="00705918" w:rsidRDefault="008274B3" w:rsidP="008274B3">
      <w:pPr>
        <w:pStyle w:val="4"/>
        <w:numPr>
          <w:ilvl w:val="0"/>
          <w:numId w:val="2"/>
        </w:numPr>
      </w:pPr>
      <w:r w:rsidRPr="00705918">
        <w:rPr>
          <w:rFonts w:eastAsia="Times New Roman" w:hint="cs"/>
          <w:cs/>
        </w:rPr>
        <w:t>ร้อยละความจุ (%</w:t>
      </w:r>
      <w:r w:rsidRPr="00705918">
        <w:rPr>
          <w:rFonts w:eastAsia="Times New Roman" w:hint="cs"/>
        </w:rPr>
        <w:t xml:space="preserve">Capacity) </w:t>
      </w:r>
      <w:r w:rsidRPr="00705918">
        <w:rPr>
          <w:rFonts w:eastAsia="Times New Roman" w:hint="cs"/>
          <w:cs/>
        </w:rPr>
        <w:t>แสดงสัดส่วนปริมาณน้ำเทียบกับความจุเก็บกัก</w:t>
      </w:r>
    </w:p>
    <w:p w14:paraId="4F4F2D0D" w14:textId="77777777" w:rsidR="008274B3" w:rsidRDefault="008274B3" w:rsidP="008274B3">
      <w:pPr>
        <w:pStyle w:val="4"/>
        <w:numPr>
          <w:ilvl w:val="0"/>
          <w:numId w:val="2"/>
        </w:numPr>
        <w:rPr>
          <w:rFonts w:eastAsia="Times New Roman"/>
        </w:rPr>
      </w:pPr>
      <w:r w:rsidRPr="00705918">
        <w:rPr>
          <w:rFonts w:eastAsia="Times New Roman" w:hint="cs"/>
          <w:cs/>
        </w:rPr>
        <w:t>ปริมาณน้ำไหลลงอ่าง (</w:t>
      </w:r>
      <w:r w:rsidRPr="00705918">
        <w:rPr>
          <w:rFonts w:eastAsia="Times New Roman" w:hint="cs"/>
        </w:rPr>
        <w:t xml:space="preserve">Inflow) </w:t>
      </w:r>
      <w:r w:rsidRPr="00705918">
        <w:rPr>
          <w:rFonts w:eastAsia="Times New Roman" w:hint="cs"/>
          <w:cs/>
        </w:rPr>
        <w:t>หน่วยล้านลูกบาศก์เมตรต่อวัน</w:t>
      </w:r>
    </w:p>
    <w:p w14:paraId="2B803BE4" w14:textId="5EF1A843" w:rsidR="008274B3" w:rsidRDefault="008274B3" w:rsidP="008274B3">
      <w:pPr>
        <w:pStyle w:val="4"/>
        <w:numPr>
          <w:ilvl w:val="0"/>
          <w:numId w:val="2"/>
        </w:numPr>
      </w:pPr>
      <w:r w:rsidRPr="00705918">
        <w:rPr>
          <w:cs/>
        </w:rPr>
        <w:t>ปริมาณน้ำระบาย (</w:t>
      </w:r>
      <w:r w:rsidRPr="00705918">
        <w:t xml:space="preserve">Outflow) </w:t>
      </w:r>
      <w:r w:rsidRPr="00705918">
        <w:rPr>
          <w:cs/>
        </w:rPr>
        <w:t>หน่วยล้านลูกบาศก์เมตรต่อวัน</w:t>
      </w:r>
    </w:p>
    <w:p w14:paraId="77D0F53E" w14:textId="4F8F6608" w:rsidR="00A2750D" w:rsidRDefault="00A2750D" w:rsidP="00A2750D"/>
    <w:p w14:paraId="4B4A16EC" w14:textId="7DDFCAF5" w:rsidR="00A2750D" w:rsidRDefault="00A2750D" w:rsidP="00A2750D"/>
    <w:p w14:paraId="0D7A1457" w14:textId="77777777" w:rsidR="00A2750D" w:rsidRPr="00A2750D" w:rsidRDefault="00A2750D" w:rsidP="00A2750D"/>
    <w:p w14:paraId="71867071" w14:textId="77777777" w:rsidR="008274B3" w:rsidRDefault="008274B3" w:rsidP="008274B3">
      <w:pPr>
        <w:pStyle w:val="3"/>
        <w:numPr>
          <w:ilvl w:val="3"/>
          <w:numId w:val="1"/>
        </w:numPr>
        <w:rPr>
          <w:rStyle w:val="a8"/>
          <w:b w:val="0"/>
          <w:bCs w:val="0"/>
        </w:rPr>
      </w:pPr>
      <w:r w:rsidRPr="00705918">
        <w:rPr>
          <w:rStyle w:val="a8"/>
          <w:rFonts w:hint="cs"/>
          <w:b w:val="0"/>
          <w:bCs w:val="0"/>
          <w:cs/>
        </w:rPr>
        <w:lastRenderedPageBreak/>
        <w:t>การกำหนดฉลากความเสี่ยง (</w:t>
      </w:r>
      <w:r w:rsidRPr="00705918">
        <w:rPr>
          <w:rStyle w:val="a8"/>
          <w:rFonts w:hint="cs"/>
          <w:b w:val="0"/>
          <w:bCs w:val="0"/>
        </w:rPr>
        <w:t>Risk Level Labels)</w:t>
      </w:r>
    </w:p>
    <w:p w14:paraId="4D949E5A" w14:textId="77777777" w:rsidR="008274B3" w:rsidRPr="00705918" w:rsidRDefault="008274B3" w:rsidP="00926FBE">
      <w:pPr>
        <w:pStyle w:val="3"/>
        <w:ind w:firstLine="1986"/>
        <w:rPr>
          <w:rFonts w:eastAsia="Times New Roman"/>
        </w:rPr>
      </w:pPr>
      <w:r w:rsidRPr="00705918">
        <w:rPr>
          <w:rFonts w:hint="cs"/>
          <w:cs/>
        </w:rPr>
        <w:t>เพื่อให้สามารถนำข้อมูลเชิงตัวเลขไปใช้ในงานจำแนกประเภท (</w:t>
      </w:r>
      <w:r w:rsidRPr="00705918">
        <w:rPr>
          <w:rFonts w:hint="cs"/>
        </w:rPr>
        <w:t xml:space="preserve">Classification) </w:t>
      </w:r>
      <w:r w:rsidRPr="00705918">
        <w:rPr>
          <w:rFonts w:hint="cs"/>
          <w:cs/>
        </w:rPr>
        <w:t>ผู้จัดทำได้กำหนดฉลากความเสี่ยงจากตัวแปร</w:t>
      </w:r>
      <w:r w:rsidRPr="00705918">
        <w:rPr>
          <w:rFonts w:hint="cs"/>
        </w:rPr>
        <w:t xml:space="preserve"> </w:t>
      </w:r>
      <w:r w:rsidRPr="00705918">
        <w:rPr>
          <w:rStyle w:val="a8"/>
          <w:rFonts w:hint="cs"/>
          <w:b w:val="0"/>
          <w:bCs w:val="0"/>
        </w:rPr>
        <w:t>%Capacity</w:t>
      </w:r>
      <w:r w:rsidRPr="00705918">
        <w:rPr>
          <w:rFonts w:hint="cs"/>
        </w:rPr>
        <w:t xml:space="preserve"> </w:t>
      </w:r>
      <w:r w:rsidRPr="00705918">
        <w:rPr>
          <w:rFonts w:hint="cs"/>
          <w:cs/>
        </w:rPr>
        <w:t xml:space="preserve">โดยแบ่งออกเป็น </w:t>
      </w:r>
      <w:r w:rsidRPr="00705918">
        <w:rPr>
          <w:rFonts w:hint="cs"/>
        </w:rPr>
        <w:t xml:space="preserve">3 </w:t>
      </w:r>
      <w:r w:rsidRPr="00705918">
        <w:rPr>
          <w:rFonts w:hint="cs"/>
          <w:cs/>
        </w:rPr>
        <w:t>ระดับ ได้แก่</w:t>
      </w:r>
    </w:p>
    <w:p w14:paraId="598BD3E9" w14:textId="77777777" w:rsidR="008274B3" w:rsidRDefault="008274B3" w:rsidP="008274B3">
      <w:pPr>
        <w:pStyle w:val="afb"/>
        <w:numPr>
          <w:ilvl w:val="0"/>
          <w:numId w:val="3"/>
        </w:numPr>
        <w:spacing w:line="240" w:lineRule="auto"/>
        <w:ind w:left="2410" w:hanging="425"/>
        <w:rPr>
          <w:rFonts w:cs="TH SarabunPSK"/>
          <w:szCs w:val="32"/>
        </w:rPr>
      </w:pPr>
      <w:r w:rsidRPr="00705918">
        <w:rPr>
          <w:rFonts w:cs="TH SarabunPSK" w:hint="cs"/>
          <w:szCs w:val="32"/>
          <w:cs/>
        </w:rPr>
        <w:t xml:space="preserve">น้อยกว่า </w:t>
      </w:r>
      <w:r w:rsidRPr="00705918">
        <w:rPr>
          <w:rFonts w:cs="TH SarabunPSK" w:hint="cs"/>
          <w:szCs w:val="32"/>
        </w:rPr>
        <w:t xml:space="preserve">30% </w:t>
      </w:r>
      <w:r w:rsidRPr="00705918">
        <w:rPr>
          <w:rFonts w:cs="TH SarabunPSK" w:hint="cs"/>
          <w:szCs w:val="32"/>
          <w:cs/>
        </w:rPr>
        <w:t>หมายถึง</w:t>
      </w:r>
      <w:r w:rsidRPr="00705918">
        <w:rPr>
          <w:rFonts w:cs="TH SarabunPSK" w:hint="cs"/>
          <w:szCs w:val="32"/>
        </w:rPr>
        <w:t xml:space="preserve"> </w:t>
      </w:r>
      <w:r w:rsidRPr="00705918">
        <w:rPr>
          <w:rFonts w:cs="TH SarabunPSK" w:hint="cs"/>
          <w:szCs w:val="32"/>
          <w:cs/>
        </w:rPr>
        <w:t>เสี่ยงน้ำแห้ง (</w:t>
      </w:r>
      <w:r w:rsidRPr="00705918">
        <w:rPr>
          <w:rFonts w:cs="TH SarabunPSK" w:hint="cs"/>
          <w:szCs w:val="32"/>
        </w:rPr>
        <w:t>Dry Risk)</w:t>
      </w:r>
    </w:p>
    <w:p w14:paraId="644D7D17" w14:textId="77777777" w:rsidR="008274B3" w:rsidRDefault="008274B3" w:rsidP="008274B3">
      <w:pPr>
        <w:pStyle w:val="afb"/>
        <w:numPr>
          <w:ilvl w:val="0"/>
          <w:numId w:val="3"/>
        </w:numPr>
        <w:spacing w:line="240" w:lineRule="auto"/>
        <w:ind w:left="2410" w:hanging="425"/>
        <w:rPr>
          <w:rFonts w:cs="TH SarabunPSK"/>
          <w:szCs w:val="32"/>
        </w:rPr>
      </w:pPr>
      <w:r w:rsidRPr="00705918">
        <w:rPr>
          <w:rFonts w:cs="TH SarabunPSK" w:hint="cs"/>
          <w:szCs w:val="32"/>
        </w:rPr>
        <w:t xml:space="preserve">30% – 80% </w:t>
      </w:r>
      <w:r w:rsidRPr="00705918">
        <w:rPr>
          <w:rFonts w:cs="TH SarabunPSK" w:hint="cs"/>
          <w:szCs w:val="32"/>
          <w:cs/>
        </w:rPr>
        <w:t>หมายถึง</w:t>
      </w:r>
      <w:r w:rsidRPr="00705918">
        <w:rPr>
          <w:rFonts w:cs="TH SarabunPSK" w:hint="cs"/>
          <w:szCs w:val="32"/>
        </w:rPr>
        <w:t xml:space="preserve"> </w:t>
      </w:r>
      <w:r w:rsidRPr="00705918">
        <w:rPr>
          <w:rFonts w:cs="TH SarabunPSK" w:hint="cs"/>
          <w:szCs w:val="32"/>
          <w:cs/>
        </w:rPr>
        <w:t>ระดับปกติ (</w:t>
      </w:r>
      <w:r w:rsidRPr="00705918">
        <w:rPr>
          <w:rFonts w:cs="TH SarabunPSK" w:hint="cs"/>
          <w:szCs w:val="32"/>
        </w:rPr>
        <w:t>Medium Risk)</w:t>
      </w:r>
    </w:p>
    <w:p w14:paraId="0BC4C755" w14:textId="77777777" w:rsidR="008274B3" w:rsidRDefault="008274B3" w:rsidP="008274B3">
      <w:pPr>
        <w:pStyle w:val="afb"/>
        <w:numPr>
          <w:ilvl w:val="0"/>
          <w:numId w:val="3"/>
        </w:numPr>
        <w:spacing w:line="240" w:lineRule="auto"/>
        <w:ind w:left="2410" w:hanging="425"/>
        <w:rPr>
          <w:rFonts w:cs="TH SarabunPSK"/>
          <w:szCs w:val="32"/>
        </w:rPr>
      </w:pPr>
      <w:r w:rsidRPr="00705918">
        <w:rPr>
          <w:rFonts w:cs="TH SarabunPSK" w:hint="cs"/>
          <w:szCs w:val="32"/>
          <w:cs/>
        </w:rPr>
        <w:t xml:space="preserve">มากกว่าหรือเท่ากับ </w:t>
      </w:r>
      <w:r w:rsidRPr="00705918">
        <w:rPr>
          <w:rFonts w:cs="TH SarabunPSK" w:hint="cs"/>
          <w:szCs w:val="32"/>
        </w:rPr>
        <w:t xml:space="preserve">80% </w:t>
      </w:r>
      <w:r w:rsidRPr="00705918">
        <w:rPr>
          <w:rFonts w:cs="TH SarabunPSK" w:hint="cs"/>
          <w:szCs w:val="32"/>
          <w:cs/>
        </w:rPr>
        <w:t>หมายถึง</w:t>
      </w:r>
      <w:r w:rsidRPr="00705918">
        <w:rPr>
          <w:rFonts w:cs="TH SarabunPSK" w:hint="cs"/>
          <w:szCs w:val="32"/>
        </w:rPr>
        <w:t xml:space="preserve"> </w:t>
      </w:r>
      <w:r w:rsidRPr="00705918">
        <w:rPr>
          <w:rFonts w:cs="TH SarabunPSK" w:hint="cs"/>
          <w:szCs w:val="32"/>
          <w:cs/>
        </w:rPr>
        <w:t>เสี่ยงน้ำล้น (</w:t>
      </w:r>
      <w:r w:rsidRPr="00705918">
        <w:rPr>
          <w:rFonts w:cs="TH SarabunPSK" w:hint="cs"/>
          <w:szCs w:val="32"/>
        </w:rPr>
        <w:t>Flood Risk)</w:t>
      </w:r>
    </w:p>
    <w:p w14:paraId="171FB18B" w14:textId="77777777" w:rsidR="008274B3" w:rsidRPr="00705918" w:rsidRDefault="008274B3" w:rsidP="00926FBE">
      <w:pPr>
        <w:pStyle w:val="afb"/>
        <w:spacing w:line="240" w:lineRule="auto"/>
        <w:ind w:left="0" w:firstLine="1985"/>
        <w:rPr>
          <w:rFonts w:cs="TH SarabunPSK"/>
          <w:szCs w:val="32"/>
        </w:rPr>
      </w:pPr>
      <w:r w:rsidRPr="00705918">
        <w:rPr>
          <w:rFonts w:cs="TH SarabunPSK" w:hint="cs"/>
          <w:szCs w:val="32"/>
          <w:cs/>
        </w:rPr>
        <w:t>โดยฉลากดังกล่าวถูกใช้เป็นตัวแปรเป้าหมาย (</w:t>
      </w:r>
      <w:r w:rsidRPr="00705918">
        <w:rPr>
          <w:rFonts w:cs="TH SarabunPSK" w:hint="cs"/>
          <w:szCs w:val="32"/>
        </w:rPr>
        <w:t xml:space="preserve">Target Variable) </w:t>
      </w:r>
      <w:r w:rsidRPr="00705918">
        <w:rPr>
          <w:rFonts w:cs="TH SarabunPSK" w:hint="cs"/>
          <w:szCs w:val="32"/>
          <w:cs/>
        </w:rPr>
        <w:t>สำหรับการสร้างแบบจำลอง</w:t>
      </w:r>
    </w:p>
    <w:p w14:paraId="35EAD4AC" w14:textId="77777777" w:rsidR="008274B3" w:rsidRPr="00ED04C0" w:rsidRDefault="008274B3" w:rsidP="008274B3">
      <w:pPr>
        <w:pStyle w:val="afb"/>
        <w:numPr>
          <w:ilvl w:val="3"/>
          <w:numId w:val="1"/>
        </w:numPr>
        <w:spacing w:line="240" w:lineRule="auto"/>
        <w:rPr>
          <w:rFonts w:cs="TH SarabunPSK"/>
          <w:szCs w:val="32"/>
        </w:rPr>
      </w:pPr>
      <w:r w:rsidRPr="00ED04C0">
        <w:rPr>
          <w:rFonts w:cs="TH SarabunPSK" w:hint="cs"/>
          <w:szCs w:val="32"/>
          <w:cs/>
        </w:rPr>
        <w:t>ช่วงเวลาข้อมูลและการแบ่งชุดข้อมูล</w:t>
      </w:r>
    </w:p>
    <w:p w14:paraId="0CEDA6A6" w14:textId="77777777" w:rsidR="008274B3" w:rsidRDefault="008274B3" w:rsidP="00926FBE">
      <w:pPr>
        <w:pStyle w:val="4"/>
        <w:ind w:firstLine="1980"/>
      </w:pPr>
      <w:r w:rsidRPr="004832E7">
        <w:rPr>
          <w:cs/>
        </w:rPr>
        <w:t xml:space="preserve">ผู้จัดทำใช้ชุดข้อมูลย้อนหลังรวมระยะเวลา </w:t>
      </w:r>
      <w:r w:rsidRPr="004832E7">
        <w:t xml:space="preserve">2 </w:t>
      </w:r>
      <w:r w:rsidRPr="004832E7">
        <w:rPr>
          <w:cs/>
        </w:rPr>
        <w:t xml:space="preserve">ปี (พ.ศ. </w:t>
      </w:r>
      <w:r w:rsidRPr="004832E7">
        <w:t xml:space="preserve">2567 – 2568) </w:t>
      </w:r>
      <w:r w:rsidRPr="004832E7">
        <w:rPr>
          <w:cs/>
        </w:rPr>
        <w:t>เพื่อให้ครอบคลุมรูปแบบสถานการณ์น้ำในช่วงเวลาที่หลากหลาย โดยในการฝึกสอนและทดสอบแบบจำลอง ผู้จัดทำได้นำข้อมูลทั้งสองปีมารวมกันและใช้วิธีการแบ่งชุดข้อมูลแบบกำหนดสัดส่วนร้อยละ (</w:t>
      </w:r>
      <w:r w:rsidRPr="004832E7">
        <w:t xml:space="preserve">Percentage Split) </w:t>
      </w:r>
      <w:r w:rsidRPr="004832E7">
        <w:rPr>
          <w:cs/>
        </w:rPr>
        <w:t xml:space="preserve">ในอัตราส่วน </w:t>
      </w:r>
      <w:r w:rsidRPr="004832E7">
        <w:t xml:space="preserve">80:20 </w:t>
      </w:r>
      <w:r w:rsidRPr="004832E7">
        <w:rPr>
          <w:cs/>
        </w:rPr>
        <w:t>แบ่งเป็นชุดข้อมูลฝึกสอน (</w:t>
      </w:r>
      <w:r w:rsidRPr="004832E7">
        <w:t xml:space="preserve">Training Set) </w:t>
      </w:r>
      <w:r w:rsidRPr="004832E7">
        <w:rPr>
          <w:cs/>
        </w:rPr>
        <w:t xml:space="preserve">ร้อยละ </w:t>
      </w:r>
      <w:r w:rsidRPr="004832E7">
        <w:t xml:space="preserve">80 </w:t>
      </w:r>
      <w:r w:rsidRPr="004832E7">
        <w:rPr>
          <w:cs/>
        </w:rPr>
        <w:t>และชุดข้อมูลทดสอบ (</w:t>
      </w:r>
      <w:r w:rsidRPr="004832E7">
        <w:t xml:space="preserve">Testing Set) </w:t>
      </w:r>
      <w:r w:rsidRPr="004832E7">
        <w:rPr>
          <w:cs/>
        </w:rPr>
        <w:t xml:space="preserve">ร้อยละ </w:t>
      </w:r>
      <w:r w:rsidRPr="004832E7">
        <w:t xml:space="preserve">20 </w:t>
      </w:r>
      <w:r w:rsidRPr="004832E7">
        <w:rPr>
          <w:cs/>
        </w:rPr>
        <w:t>ตามลำดับ เพื่อประเมินประสิทธิภาพของแบบจำลอง</w:t>
      </w:r>
      <w:r w:rsidRPr="00DC3B86">
        <w:t>3.1.2.3</w:t>
      </w:r>
      <w:r>
        <w:tab/>
      </w:r>
      <w:r w:rsidRPr="00DC3B86">
        <w:rPr>
          <w:cs/>
        </w:rPr>
        <w:t>การตรวจสอบค่าที่หายไปและค่าผิดปกติ</w:t>
      </w:r>
    </w:p>
    <w:p w14:paraId="141EF1D1" w14:textId="77777777" w:rsidR="008274B3" w:rsidRPr="00ED04C0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  <w:t>จากการตรวจสอบข้อมูลรายวันของอ่างเก็บน้ำขนาดใหญ่ทั้ง 35 แห่ง พบว่าข้อมูลส่วนใหญ่มีความครบถ้วนและมีความต่อเนื่องในแต่ละวัน อย่างไรก็ตาม เพื่อให้มั่นใจว่าข้อมูลมีคุณภาพเพียงพอสำหรับการสร้างแบบจำลอง ผู้จัดทำได้ทำการตรวจสอบคุณภาพข้อมูลเพิ่มเติม โดยพิจารณาการเกิดค่าว่าง (</w:t>
      </w:r>
      <w:r>
        <w:t xml:space="preserve">Missing Values) </w:t>
      </w:r>
      <w:r>
        <w:rPr>
          <w:cs/>
        </w:rPr>
        <w:t>และค่าที่ผิดปกติ (</w:t>
      </w:r>
      <w:r>
        <w:t xml:space="preserve">Outliers) </w:t>
      </w:r>
      <w:r>
        <w:rPr>
          <w:cs/>
        </w:rPr>
        <w:t xml:space="preserve">ในตัวแปรสำคัญ เช่น </w:t>
      </w:r>
      <w:r>
        <w:t xml:space="preserve">Volume, %Capacity, Inflow </w:t>
      </w:r>
      <w:r>
        <w:rPr>
          <w:cs/>
        </w:rPr>
        <w:t xml:space="preserve">และ </w:t>
      </w:r>
      <w:r>
        <w:t>Outflow</w:t>
      </w:r>
      <w:r>
        <w:rPr>
          <w:rFonts w:hint="cs"/>
          <w:cs/>
        </w:rPr>
        <w:t xml:space="preserve"> </w:t>
      </w:r>
      <w:r>
        <w:rPr>
          <w:cs/>
        </w:rPr>
        <w:t>ในกรณีที่พบวันที่ขาดข้อมูล ผู้จัดทำจะดำเนินการเติมเต็มข้อมูล (</w:t>
      </w:r>
      <w:r>
        <w:t xml:space="preserve">Imputation) </w:t>
      </w:r>
      <w:r>
        <w:rPr>
          <w:cs/>
        </w:rPr>
        <w:t>ด้วยวิธีที่เหมาะสม เช่น การใช้ค่าจากวันก่อนหน้า (</w:t>
      </w:r>
      <w:r>
        <w:t xml:space="preserve">Forward Fill) </w:t>
      </w:r>
      <w:r>
        <w:rPr>
          <w:cs/>
        </w:rPr>
        <w:t>หรือการใช้ค่าเฉลี่ยของช่วงเวลาใกล้เคียง ทั้งนี้เพื่อรักษาความต่อเนื่องของข้อมูลและลดผลกระทบต่อประสิทธิภาพของแบบจำลอง</w:t>
      </w:r>
    </w:p>
    <w:p w14:paraId="022FABA8" w14:textId="77777777" w:rsidR="008274B3" w:rsidRDefault="008274B3" w:rsidP="00926FBE">
      <w:pPr>
        <w:pStyle w:val="4"/>
      </w:pPr>
      <w:r w:rsidRPr="00DC3B86">
        <w:t>3.1.2.4</w:t>
      </w:r>
      <w:r>
        <w:tab/>
      </w:r>
      <w:r w:rsidRPr="00DC3B86">
        <w:rPr>
          <w:cs/>
        </w:rPr>
        <w:t>การวิเคราะห์ลักษณะเชิงเวลา</w:t>
      </w:r>
    </w:p>
    <w:p w14:paraId="79D8FF81" w14:textId="77777777" w:rsidR="008274B3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  <w:t>ข้อมูลปริมาณน้ำรายวันมีลักษณะเป็นข้อมูลอนุกรมเวลา (</w:t>
      </w:r>
      <w:r>
        <w:t xml:space="preserve">Time-series) </w:t>
      </w:r>
      <w:r>
        <w:rPr>
          <w:cs/>
        </w:rPr>
        <w:t>ซึ่งมีความต่อเนื่อง โดยระดับน้ำในแต่ละวันมักได้รับอิทธิพลจากข้อมูลของวันก่อนหน้า นอกจากนี้ยังพบรูปแบบเชิงฤดูกาลที่ชัดเจน เช่น ช่วงเดือนพฤษภาคมถึงตุลาคมซึ่งเป็นฤดูฝนมีแนวโน้มระดับน้ำสูงกว่าช่วงฤดูแล้ง</w:t>
      </w:r>
      <w:r>
        <w:rPr>
          <w:rFonts w:hint="cs"/>
          <w:cs/>
        </w:rPr>
        <w:t xml:space="preserve"> </w:t>
      </w:r>
      <w:r>
        <w:rPr>
          <w:cs/>
        </w:rPr>
        <w:t>จากลักษณะดังกล่าว ผู้จัดทำจึงนำข้อมูลเชิงเวลาไปใช้ในการสร้างฟีเจอร์เพิ่มเติม (</w:t>
      </w:r>
      <w:r>
        <w:t xml:space="preserve">Feature Engineering) </w:t>
      </w:r>
      <w:r>
        <w:rPr>
          <w:cs/>
        </w:rPr>
        <w:t>เพื่อช่วยให้แบบจำลองสามารถจำแนกระดับความเสี่ยงได้แม่นยำขึ้น เช่น ตัวแปรบ่งชี้ฤดูฝน (</w:t>
      </w:r>
      <w:proofErr w:type="spellStart"/>
      <w:r>
        <w:t>IsRainySeason</w:t>
      </w:r>
      <w:proofErr w:type="spellEnd"/>
      <w:r>
        <w:t xml:space="preserve">) </w:t>
      </w:r>
      <w:r>
        <w:rPr>
          <w:cs/>
        </w:rPr>
        <w:t>หรือคุณลักษณะจากช่วงเวลา (เช่น เดือน หรือไตรมาส)</w:t>
      </w:r>
    </w:p>
    <w:p w14:paraId="61D63B05" w14:textId="77777777" w:rsidR="008274B3" w:rsidRPr="00A33B0F" w:rsidRDefault="008274B3" w:rsidP="002C3952">
      <w:pPr>
        <w:pStyle w:val="2"/>
      </w:pPr>
      <w:bookmarkStart w:id="23" w:name="_Toc224741249"/>
      <w:r>
        <w:lastRenderedPageBreak/>
        <w:t>3.2</w:t>
      </w:r>
      <w:r>
        <w:rPr>
          <w:cs/>
        </w:rPr>
        <w:tab/>
      </w:r>
      <w:r>
        <w:rPr>
          <w:rFonts w:hint="cs"/>
          <w:cs/>
        </w:rPr>
        <w:t>การออกแบบระบบ</w:t>
      </w:r>
      <w:bookmarkEnd w:id="23"/>
    </w:p>
    <w:p w14:paraId="72A3214E" w14:textId="77777777" w:rsidR="008274B3" w:rsidRDefault="008274B3" w:rsidP="00926FBE">
      <w:pPr>
        <w:pStyle w:val="3"/>
      </w:pPr>
      <w:r w:rsidRPr="00A84A5A">
        <w:rPr>
          <w:cs/>
        </w:rPr>
        <w:t>ผู้จัดทำได้ทำการออกแบบระบบการพยากรณ์ความเสี่ยงสถานการณ์น้ำในอ่างเก็บน้ำขนาดใหญ่ โดยมีรายละเอียดดังนี้</w:t>
      </w:r>
    </w:p>
    <w:p w14:paraId="77419C27" w14:textId="77777777" w:rsidR="008274B3" w:rsidRDefault="008274B3" w:rsidP="00926FBE">
      <w:pPr>
        <w:pStyle w:val="3"/>
      </w:pPr>
      <w:r w:rsidRPr="00A84A5A">
        <w:t xml:space="preserve">3.2.1 </w:t>
      </w:r>
      <w:r>
        <w:tab/>
      </w:r>
      <w:r w:rsidRPr="00A84A5A">
        <w:rPr>
          <w:cs/>
        </w:rPr>
        <w:t>การออกแบบสถาปัตยกรรมระบบ</w:t>
      </w:r>
      <w:r w:rsidRPr="00A84A5A">
        <w:t xml:space="preserve"> </w:t>
      </w:r>
    </w:p>
    <w:p w14:paraId="2B1076E3" w14:textId="77777777" w:rsidR="008274B3" w:rsidRDefault="008274B3" w:rsidP="00926FBE">
      <w:pPr>
        <w:pStyle w:val="3"/>
      </w:pPr>
      <w:r>
        <w:rPr>
          <w:cs/>
        </w:rPr>
        <w:tab/>
      </w:r>
      <w:r w:rsidRPr="00A84A5A">
        <w:rPr>
          <w:cs/>
        </w:rPr>
        <w:t>ผู้จัดทำได้ออกแบบสถาปัตยกรรมของระบบการพยากรณ์ความเสี่ยงสถานการณ์น้ำ แสดงภาพรวมการทำงานและ</w:t>
      </w:r>
      <w:r>
        <w:rPr>
          <w:cs/>
        </w:rPr>
        <w:t>ความสัมพันธ์ขององค์ประกอบ</w:t>
      </w:r>
      <w:r w:rsidRPr="00A84A5A">
        <w:rPr>
          <w:cs/>
        </w:rPr>
        <w:t xml:space="preserve">ภายในระบบ โดยภาพรวมของสถาปัตยกรรมระบบแสดงดังภาพที่ </w:t>
      </w:r>
      <w:r w:rsidRPr="00A84A5A">
        <w:t>3.1</w:t>
      </w:r>
    </w:p>
    <w:p w14:paraId="31AD998A" w14:textId="77777777" w:rsidR="008274B3" w:rsidRPr="00ED04C0" w:rsidRDefault="008274B3" w:rsidP="00926FBE"/>
    <w:p w14:paraId="6BE80A03" w14:textId="77777777" w:rsidR="008274B3" w:rsidRDefault="008274B3" w:rsidP="00926FBE">
      <w:pPr>
        <w:pStyle w:val="Artical"/>
        <w:ind w:firstLine="0"/>
        <w:jc w:val="center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502584E1" wp14:editId="4A678D38">
            <wp:extent cx="4641011" cy="2587590"/>
            <wp:effectExtent l="0" t="0" r="7620" b="3810"/>
            <wp:docPr id="95438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84124" name="Picture 9543841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077" cy="2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0900" w14:textId="77777777" w:rsidR="008274B3" w:rsidRDefault="008274B3" w:rsidP="00926FBE">
      <w:pPr>
        <w:pStyle w:val="Artical"/>
        <w:jc w:val="center"/>
        <w:rPr>
          <w:b/>
          <w:bCs/>
        </w:rPr>
      </w:pPr>
    </w:p>
    <w:p w14:paraId="3FD50ED9" w14:textId="587A19BB" w:rsidR="008274B3" w:rsidRDefault="008274B3" w:rsidP="00926FBE">
      <w:pPr>
        <w:pStyle w:val="Artical"/>
        <w:jc w:val="center"/>
      </w:pPr>
      <w:r w:rsidRPr="00714DC5">
        <w:rPr>
          <w:b/>
          <w:bCs/>
          <w:cs/>
        </w:rPr>
        <w:t xml:space="preserve">ภาพที่ </w:t>
      </w:r>
      <w:r w:rsidRPr="00714DC5">
        <w:rPr>
          <w:b/>
          <w:bCs/>
        </w:rPr>
        <w:t>3.1</w:t>
      </w:r>
      <w:r>
        <w:rPr>
          <w:rFonts w:hint="cs"/>
          <w:cs/>
        </w:rPr>
        <w:t xml:space="preserve"> สถาปัตยกรรมระบบ</w:t>
      </w:r>
    </w:p>
    <w:p w14:paraId="6BA77B1D" w14:textId="77777777" w:rsidR="008274B3" w:rsidRDefault="008274B3" w:rsidP="00926FBE">
      <w:pPr>
        <w:pStyle w:val="Artical"/>
        <w:jc w:val="center"/>
      </w:pPr>
    </w:p>
    <w:p w14:paraId="132AF10A" w14:textId="77777777" w:rsidR="008274B3" w:rsidRPr="00ED04C0" w:rsidRDefault="008274B3" w:rsidP="00926FBE">
      <w:pPr>
        <w:pStyle w:val="Artical"/>
        <w:tabs>
          <w:tab w:val="left" w:pos="1276"/>
        </w:tabs>
        <w:rPr>
          <w:cs/>
        </w:rPr>
      </w:pPr>
      <w:r w:rsidRPr="00ED04C0">
        <w:rPr>
          <w:rFonts w:hint="cs"/>
          <w:cs/>
        </w:rPr>
        <w:tab/>
        <w:t xml:space="preserve">จากภาพที่ </w:t>
      </w:r>
      <w:r w:rsidRPr="00ED04C0">
        <w:rPr>
          <w:rFonts w:hint="cs"/>
        </w:rPr>
        <w:t xml:space="preserve">3.1 </w:t>
      </w:r>
      <w:r w:rsidRPr="00ED04C0">
        <w:rPr>
          <w:rFonts w:hint="cs"/>
          <w:cs/>
        </w:rPr>
        <w:t xml:space="preserve">สถาปัตยกรรมของระบบพยากรณ์ความเสี่ยงสถานการณ์น้ำถูกออกแบบแบ่งออกเป็น </w:t>
      </w:r>
      <w:r w:rsidRPr="00ED04C0">
        <w:rPr>
          <w:rFonts w:hint="cs"/>
        </w:rPr>
        <w:t xml:space="preserve">3 </w:t>
      </w:r>
      <w:proofErr w:type="spellStart"/>
      <w:r w:rsidRPr="00ED04C0">
        <w:rPr>
          <w:rFonts w:hint="cs"/>
          <w:cs/>
        </w:rPr>
        <w:t>เลเย</w:t>
      </w:r>
      <w:proofErr w:type="spellEnd"/>
      <w:r w:rsidRPr="00ED04C0">
        <w:rPr>
          <w:rFonts w:hint="cs"/>
          <w:cs/>
        </w:rPr>
        <w:t>อร์หลัก เพื่อให้ง่ายต่อการพัฒนาและบำรุงรักษา โดยมีรายละเอียดดังนี้</w:t>
      </w:r>
    </w:p>
    <w:p w14:paraId="716DB684" w14:textId="77777777" w:rsidR="008274B3" w:rsidRDefault="008274B3" w:rsidP="00926FBE">
      <w:pPr>
        <w:pStyle w:val="4"/>
      </w:pPr>
      <w:r>
        <w:rPr>
          <w:rFonts w:hint="cs"/>
          <w:cs/>
        </w:rPr>
        <w:t>3.2.1.1</w:t>
      </w:r>
      <w:r>
        <w:rPr>
          <w:cs/>
        </w:rPr>
        <w:tab/>
      </w:r>
      <w:r>
        <w:rPr>
          <w:rFonts w:hint="cs"/>
          <w:cs/>
        </w:rPr>
        <w:t>ส่วนการ</w:t>
      </w:r>
      <w:r w:rsidRPr="00D2092D">
        <w:rPr>
          <w:cs/>
        </w:rPr>
        <w:t>จัดการข้อมูล (</w:t>
      </w:r>
      <w:r w:rsidRPr="00D2092D">
        <w:t>Data Layer)</w:t>
      </w:r>
    </w:p>
    <w:p w14:paraId="18FFD466" w14:textId="77777777" w:rsidR="008274B3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D2092D">
        <w:rPr>
          <w:cs/>
        </w:rPr>
        <w:t>ทำหน้าที่ในการจัดเตรียมข้อมูลดิบให้พร้อมสำหรับการประมวลผล ประกอบด้วยขั้นตอน</w:t>
      </w:r>
      <w:r>
        <w:rPr>
          <w:rFonts w:hint="cs"/>
          <w:cs/>
        </w:rPr>
        <w:t>การดำเนินงานดังนี้</w:t>
      </w:r>
    </w:p>
    <w:p w14:paraId="29841D01" w14:textId="77777777" w:rsidR="008274B3" w:rsidRDefault="008274B3" w:rsidP="00926FBE">
      <w:pPr>
        <w:pStyle w:val="4"/>
        <w:tabs>
          <w:tab w:val="left" w:pos="2552"/>
        </w:tabs>
        <w:ind w:firstLine="2127"/>
      </w:pPr>
      <w:r>
        <w:rPr>
          <w:rFonts w:hint="cs"/>
          <w:cs/>
        </w:rPr>
        <w:t xml:space="preserve">ขั้นตอนที่ </w:t>
      </w:r>
      <w:r>
        <w:t>1</w:t>
      </w:r>
      <w:r>
        <w:rPr>
          <w:rFonts w:hint="cs"/>
          <w:cs/>
        </w:rPr>
        <w:t xml:space="preserve"> </w:t>
      </w:r>
      <w:r w:rsidRPr="00ED04C0">
        <w:rPr>
          <w:cs/>
        </w:rPr>
        <w:t>ดึงข้อมูลปริมาณน้ำรายวันจากอินเทอร</w:t>
      </w:r>
      <w:proofErr w:type="spellStart"/>
      <w:r w:rsidRPr="00ED04C0">
        <w:rPr>
          <w:cs/>
        </w:rPr>
        <w:t>์เฟซ</w:t>
      </w:r>
      <w:proofErr w:type="spellEnd"/>
      <w:r w:rsidRPr="00ED04C0">
        <w:rPr>
          <w:cs/>
        </w:rPr>
        <w:t>โปรแกรมประยุกต์ (</w:t>
      </w:r>
      <w:r w:rsidRPr="00ED04C0">
        <w:t xml:space="preserve">API) </w:t>
      </w:r>
      <w:r w:rsidRPr="00ED04C0">
        <w:rPr>
          <w:cs/>
        </w:rPr>
        <w:t>ของกรมชลประทาน ซึ่งข้อมูลจะถูกรับส่งในรูปแบบโครงสร้างไฟล์เจสัน (</w:t>
      </w:r>
      <w:r w:rsidRPr="00ED04C0">
        <w:t xml:space="preserve">JavaScript Object Notation: JSON) </w:t>
      </w:r>
      <w:r w:rsidRPr="00ED04C0">
        <w:rPr>
          <w:cs/>
        </w:rPr>
        <w:t>เพื่อความสะดวกรวดเร็วในการส่งผ่านข้อมูลบนเครือข่าย</w:t>
      </w:r>
    </w:p>
    <w:p w14:paraId="20DA8E1C" w14:textId="1027BE16" w:rsidR="008274B3" w:rsidRPr="00A33032" w:rsidRDefault="008274B3" w:rsidP="00C6048F">
      <w:pPr>
        <w:pStyle w:val="4"/>
        <w:tabs>
          <w:tab w:val="left" w:pos="2552"/>
        </w:tabs>
        <w:ind w:firstLine="2127"/>
      </w:pPr>
      <w:r>
        <w:rPr>
          <w:rFonts w:hint="cs"/>
          <w:cs/>
        </w:rPr>
        <w:t xml:space="preserve">ขั้นตอนที่ </w:t>
      </w:r>
      <w:r>
        <w:t>2</w:t>
      </w:r>
      <w:r>
        <w:rPr>
          <w:rFonts w:hint="cs"/>
          <w:cs/>
        </w:rPr>
        <w:t xml:space="preserve"> </w:t>
      </w:r>
      <w:r w:rsidRPr="00A33032">
        <w:rPr>
          <w:cs/>
        </w:rPr>
        <w:t>ดำเนินการตรวจสอบคุณภาพข้อมูลเพื่อจัดการกับค่าที่สูญหาย (</w:t>
      </w:r>
      <w:r w:rsidRPr="00A33032">
        <w:t xml:space="preserve">Missing Values) </w:t>
      </w:r>
      <w:r w:rsidRPr="00A33032">
        <w:rPr>
          <w:cs/>
        </w:rPr>
        <w:t>หรือค่าที่ผิดปกติ (</w:t>
      </w:r>
      <w:r w:rsidRPr="00A33032">
        <w:t xml:space="preserve">Outliers) </w:t>
      </w:r>
      <w:r w:rsidRPr="00A33032">
        <w:rPr>
          <w:cs/>
        </w:rPr>
        <w:t>จากนั้นจึงแปลงรูปแบบข้อมูล (</w:t>
      </w:r>
      <w:r w:rsidRPr="00A33032">
        <w:t xml:space="preserve">Data </w:t>
      </w:r>
      <w:r w:rsidRPr="00A33032">
        <w:lastRenderedPageBreak/>
        <w:t xml:space="preserve">Transformation) </w:t>
      </w:r>
      <w:r w:rsidRPr="00A33032">
        <w:rPr>
          <w:cs/>
        </w:rPr>
        <w:t>ให้เป็นไฟล์นามสกุล .</w:t>
      </w:r>
      <w:proofErr w:type="spellStart"/>
      <w:r w:rsidRPr="00A33032">
        <w:t>arff</w:t>
      </w:r>
      <w:proofErr w:type="spellEnd"/>
      <w:r w:rsidRPr="00A33032">
        <w:t xml:space="preserve"> (Attribute-Relation File Format) </w:t>
      </w:r>
      <w:r w:rsidRPr="00A33032">
        <w:rPr>
          <w:cs/>
        </w:rPr>
        <w:t xml:space="preserve">ซึ่งเป็นรูปแบบที่ระบุความสัมพันธ์และชนิดของข้อมูลอย่างชัดเจน เพื่อนำไปใช้ในการวิเคราะห์ด้วยโปรแกรม </w:t>
      </w:r>
      <w:r w:rsidRPr="00A33032">
        <w:t xml:space="preserve">WEKA </w:t>
      </w:r>
      <w:r w:rsidRPr="00A33032">
        <w:rPr>
          <w:cs/>
        </w:rPr>
        <w:t>ในลำดับถัดไป</w:t>
      </w:r>
    </w:p>
    <w:p w14:paraId="7B8A8B4E" w14:textId="77777777" w:rsidR="008274B3" w:rsidRDefault="008274B3" w:rsidP="008274B3">
      <w:pPr>
        <w:pStyle w:val="4"/>
        <w:numPr>
          <w:ilvl w:val="3"/>
          <w:numId w:val="4"/>
        </w:numPr>
      </w:pPr>
      <w:r w:rsidRPr="00D2092D">
        <w:rPr>
          <w:cs/>
        </w:rPr>
        <w:t>ส่วนประมวลผลโมเดล (</w:t>
      </w:r>
      <w:r w:rsidRPr="00D2092D">
        <w:t>Modeling Layer)</w:t>
      </w:r>
    </w:p>
    <w:p w14:paraId="0D0F25F3" w14:textId="77777777" w:rsidR="008274B3" w:rsidRDefault="008274B3" w:rsidP="00926FBE">
      <w:pPr>
        <w:pStyle w:val="4"/>
        <w:tabs>
          <w:tab w:val="left" w:pos="1985"/>
        </w:tabs>
      </w:pPr>
      <w:r>
        <w:rPr>
          <w:cs/>
        </w:rPr>
        <w:tab/>
      </w:r>
      <w:r w:rsidRPr="00D2092D">
        <w:rPr>
          <w:cs/>
        </w:rPr>
        <w:t>เป็นส่วนหลักในการสร้างและทดสอบประสิทธิภาพของโมเดลการเรียนรู้ของเครื่อง ประกอบด้วยขั้นตอนดังนี้</w:t>
      </w:r>
    </w:p>
    <w:p w14:paraId="192FA370" w14:textId="77777777" w:rsidR="008274B3" w:rsidRDefault="008274B3" w:rsidP="00926FBE">
      <w:pPr>
        <w:pStyle w:val="4"/>
        <w:ind w:firstLine="1985"/>
      </w:pPr>
      <w:r>
        <w:rPr>
          <w:rFonts w:hint="cs"/>
          <w:cs/>
        </w:rPr>
        <w:t xml:space="preserve">ขั้นตอนที่ </w:t>
      </w:r>
      <w:r>
        <w:t>1</w:t>
      </w:r>
      <w:r>
        <w:rPr>
          <w:rFonts w:hint="cs"/>
          <w:cs/>
        </w:rPr>
        <w:t xml:space="preserve"> </w:t>
      </w:r>
      <w:r w:rsidRPr="004832E7">
        <w:rPr>
          <w:cs/>
        </w:rPr>
        <w:t>ดำเนินการนำชุดข้อมูลที่ผ่านการจัดเตรียมแล้ว (</w:t>
      </w:r>
      <w:r w:rsidRPr="004832E7">
        <w:t xml:space="preserve">Processed ARFF) </w:t>
      </w:r>
      <w:r w:rsidRPr="004832E7">
        <w:rPr>
          <w:cs/>
        </w:rPr>
        <w:t xml:space="preserve">ซึ่งรวบรวมข้อมูลทั้งหมดเข้าด้วยกัน มาแบ่งออกเป็น </w:t>
      </w:r>
      <w:r w:rsidRPr="004832E7">
        <w:t xml:space="preserve">2 </w:t>
      </w:r>
      <w:r w:rsidRPr="004832E7">
        <w:rPr>
          <w:cs/>
        </w:rPr>
        <w:t xml:space="preserve">ส่วนด้วยเทคนิค </w:t>
      </w:r>
      <w:r w:rsidRPr="004832E7">
        <w:t xml:space="preserve">Percentage Split </w:t>
      </w:r>
      <w:r w:rsidRPr="004832E7">
        <w:rPr>
          <w:cs/>
        </w:rPr>
        <w:t xml:space="preserve">ในอัตราส่วน </w:t>
      </w:r>
      <w:r w:rsidRPr="004832E7">
        <w:t xml:space="preserve">80:20 </w:t>
      </w:r>
      <w:r w:rsidRPr="004832E7">
        <w:rPr>
          <w:cs/>
        </w:rPr>
        <w:t>ได้แก่ ข้อมูลสำหรับฝึกสอน (</w:t>
      </w:r>
      <w:r w:rsidRPr="004832E7">
        <w:t xml:space="preserve">Training Set) </w:t>
      </w:r>
      <w:r w:rsidRPr="004832E7">
        <w:rPr>
          <w:cs/>
        </w:rPr>
        <w:t xml:space="preserve">สัดส่วนร้อยละ </w:t>
      </w:r>
      <w:r w:rsidRPr="004832E7">
        <w:t xml:space="preserve">80 </w:t>
      </w:r>
      <w:r w:rsidRPr="004832E7">
        <w:rPr>
          <w:cs/>
        </w:rPr>
        <w:t>และข้อมูลสำหรับทดสอบ (</w:t>
      </w:r>
      <w:r w:rsidRPr="004832E7">
        <w:t xml:space="preserve">Testing Set) </w:t>
      </w:r>
      <w:r w:rsidRPr="004832E7">
        <w:rPr>
          <w:cs/>
        </w:rPr>
        <w:t xml:space="preserve">สัดส่วนร้อยละ </w:t>
      </w:r>
      <w:r w:rsidRPr="004832E7">
        <w:t xml:space="preserve">20 </w:t>
      </w:r>
      <w:r w:rsidRPr="004832E7">
        <w:rPr>
          <w:cs/>
        </w:rPr>
        <w:t>เพื่อประเมินความสามารถในการพยากรณ์ข้อมูลในอนาคต</w:t>
      </w:r>
    </w:p>
    <w:p w14:paraId="539DB017" w14:textId="77777777" w:rsidR="008274B3" w:rsidRDefault="008274B3" w:rsidP="00926FBE">
      <w:pPr>
        <w:pStyle w:val="4"/>
        <w:ind w:firstLine="1985"/>
      </w:pPr>
      <w:r>
        <w:rPr>
          <w:rFonts w:hint="cs"/>
          <w:cs/>
        </w:rPr>
        <w:t xml:space="preserve">ขั้นตอนที่ </w:t>
      </w:r>
      <w:r>
        <w:t>2</w:t>
      </w:r>
      <w:r>
        <w:rPr>
          <w:rFonts w:hint="cs"/>
          <w:cs/>
        </w:rPr>
        <w:t xml:space="preserve"> </w:t>
      </w:r>
      <w:r>
        <w:rPr>
          <w:cs/>
        </w:rPr>
        <w:t>นำข้อมูลเข้าสู่กระบวนการฝึกสอนด้วยอัลกอริทึมการเรียนรู้ของเครื่องแบบมีผู้สอน (</w:t>
      </w:r>
      <w:r>
        <w:t xml:space="preserve">Supervised Learning) </w:t>
      </w:r>
      <w:r>
        <w:rPr>
          <w:cs/>
        </w:rPr>
        <w:t>จำนวน 3 รูปแบบ ได้แก่ เรนดอม</w:t>
      </w:r>
      <w:proofErr w:type="spellStart"/>
      <w:r>
        <w:rPr>
          <w:cs/>
        </w:rPr>
        <w:t>ฟอเร</w:t>
      </w:r>
      <w:proofErr w:type="spellEnd"/>
      <w:r>
        <w:rPr>
          <w:cs/>
        </w:rPr>
        <w:t>สต์ (</w:t>
      </w:r>
      <w:r>
        <w:t xml:space="preserve">Random Forest), </w:t>
      </w:r>
      <w:r>
        <w:rPr>
          <w:cs/>
        </w:rPr>
        <w:t>ต้นไม้ตัดสินใจ (</w:t>
      </w:r>
      <w:r>
        <w:t>J</w:t>
      </w:r>
      <w:r>
        <w:rPr>
          <w:cs/>
        </w:rPr>
        <w:t>48) และการถดถอย</w:t>
      </w:r>
      <w:proofErr w:type="spellStart"/>
      <w:r>
        <w:rPr>
          <w:cs/>
        </w:rPr>
        <w:t>โล</w:t>
      </w:r>
      <w:proofErr w:type="spellEnd"/>
      <w:r>
        <w:rPr>
          <w:cs/>
        </w:rPr>
        <w:t>จิสติก (</w:t>
      </w:r>
      <w:r>
        <w:t xml:space="preserve">Logistic Regression) </w:t>
      </w:r>
      <w:r>
        <w:rPr>
          <w:cs/>
        </w:rPr>
        <w:t>เพื่อเปรียบเทียบหาความเหมาะสมของแต่ละอัลกอริทึมต่อชุดข้อมูลสถานการณ์น้ำ</w:t>
      </w:r>
    </w:p>
    <w:p w14:paraId="6379493B" w14:textId="77777777" w:rsidR="008274B3" w:rsidRPr="00A33032" w:rsidRDefault="008274B3" w:rsidP="00926FBE">
      <w:pPr>
        <w:pStyle w:val="4"/>
        <w:ind w:firstLine="1985"/>
      </w:pPr>
      <w:r>
        <w:rPr>
          <w:rFonts w:hint="cs"/>
          <w:cs/>
        </w:rPr>
        <w:t xml:space="preserve">ขั้นตอนที่ </w:t>
      </w:r>
      <w:r>
        <w:t>3</w:t>
      </w:r>
      <w:r>
        <w:rPr>
          <w:rFonts w:hint="cs"/>
          <w:cs/>
        </w:rPr>
        <w:t xml:space="preserve"> </w:t>
      </w:r>
      <w:r>
        <w:rPr>
          <w:cs/>
        </w:rPr>
        <w:t>ตรวจสอบคุณภาพของแบบจำลองด้วยตัวชี้วัดประสิทธิภาพ (</w:t>
      </w:r>
      <w:r>
        <w:t xml:space="preserve">Performance Metrics) </w:t>
      </w:r>
      <w:r>
        <w:rPr>
          <w:cs/>
        </w:rPr>
        <w:t>สำหรับงานจำแนกประเภท (</w:t>
      </w:r>
      <w:r>
        <w:t xml:space="preserve">Classification) </w:t>
      </w:r>
      <w:r>
        <w:rPr>
          <w:cs/>
        </w:rPr>
        <w:t>ประกอบด้วยค่าความถูกต้อง (</w:t>
      </w:r>
      <w:r>
        <w:t xml:space="preserve">Accuracy) </w:t>
      </w:r>
      <w:r>
        <w:rPr>
          <w:cs/>
        </w:rPr>
        <w:t>ค่าความแม่นยำ (</w:t>
      </w:r>
      <w:r>
        <w:t xml:space="preserve">Precision) </w:t>
      </w:r>
      <w:r>
        <w:rPr>
          <w:cs/>
        </w:rPr>
        <w:t>ค่าความครอบคลุม (</w:t>
      </w:r>
      <w:r>
        <w:t xml:space="preserve">Recall) </w:t>
      </w:r>
      <w:r>
        <w:rPr>
          <w:cs/>
        </w:rPr>
        <w:t xml:space="preserve">และค่า </w:t>
      </w:r>
      <w:r>
        <w:t>F</w:t>
      </w:r>
      <w:r>
        <w:rPr>
          <w:cs/>
        </w:rPr>
        <w:t>1-</w:t>
      </w:r>
      <w:r>
        <w:t xml:space="preserve">score </w:t>
      </w:r>
      <w:r>
        <w:rPr>
          <w:cs/>
        </w:rPr>
        <w:t>เพื่อใช้ในการคัดเลือกแบบจำลองที่มีประสิทธิภาพสูงสุดเป็นโมเดลหลักของระบบ</w:t>
      </w:r>
    </w:p>
    <w:p w14:paraId="3EFB4555" w14:textId="77777777" w:rsidR="008274B3" w:rsidRPr="00A33032" w:rsidRDefault="008274B3" w:rsidP="008274B3">
      <w:pPr>
        <w:pStyle w:val="3"/>
        <w:numPr>
          <w:ilvl w:val="3"/>
          <w:numId w:val="4"/>
        </w:numPr>
      </w:pPr>
      <w:r w:rsidRPr="00A33032">
        <w:rPr>
          <w:rFonts w:hint="cs"/>
          <w:cs/>
        </w:rPr>
        <w:t>ส่วนการนำเสนอข้อมูล (</w:t>
      </w:r>
      <w:r w:rsidRPr="00A33032">
        <w:rPr>
          <w:rFonts w:hint="cs"/>
        </w:rPr>
        <w:t>Presentation Layer)</w:t>
      </w:r>
    </w:p>
    <w:p w14:paraId="489FB31B" w14:textId="77777777" w:rsidR="008274B3" w:rsidRDefault="008274B3" w:rsidP="00926FBE">
      <w:pPr>
        <w:pStyle w:val="3"/>
        <w:ind w:firstLine="1986"/>
      </w:pPr>
      <w:r w:rsidRPr="00A33032">
        <w:rPr>
          <w:rFonts w:hint="cs"/>
          <w:cs/>
        </w:rPr>
        <w:t>ทำหน้าที่ในการนำเสนอผลการพยากรณ์และข้อมูลสถิติแก่ผู้ใช้งานผ่านระบบเว็บแอปพลิเคชัน เพื่อสนับสนุนการตัดสินใจบริหาร</w:t>
      </w:r>
      <w:r>
        <w:rPr>
          <w:rFonts w:hint="cs"/>
          <w:cs/>
        </w:rPr>
        <w:t>จัดการน้ำ โดยมีรายละเอียดดังนี้</w:t>
      </w:r>
    </w:p>
    <w:p w14:paraId="31A6FBDC" w14:textId="77777777" w:rsidR="008274B3" w:rsidRDefault="008274B3" w:rsidP="00926FBE">
      <w:pPr>
        <w:pStyle w:val="3"/>
        <w:ind w:firstLine="1986"/>
      </w:pPr>
      <w:r w:rsidRPr="00A33032">
        <w:rPr>
          <w:rFonts w:hint="cs"/>
          <w:cs/>
        </w:rPr>
        <w:t>การจัดเก็บข้อมูล (</w:t>
      </w:r>
      <w:r>
        <w:rPr>
          <w:rFonts w:hint="cs"/>
        </w:rPr>
        <w:t>Database Storage)</w:t>
      </w:r>
      <w:r w:rsidRPr="00A33032">
        <w:rPr>
          <w:rFonts w:hint="cs"/>
        </w:rPr>
        <w:t xml:space="preserve"> </w:t>
      </w:r>
      <w:r w:rsidRPr="00A33032">
        <w:rPr>
          <w:rFonts w:hint="cs"/>
          <w:cs/>
        </w:rPr>
        <w:t xml:space="preserve">ทำหน้าที่จัดเก็บข้อมูลปริมาณน้ำจริงที่ดึงมาจากแหล่งข้อมูล และผลการพยากรณ์ที่ได้จากโมเดลลงในระบบฐานข้อมูล </w:t>
      </w:r>
      <w:r w:rsidRPr="00A33032">
        <w:rPr>
          <w:rFonts w:hint="cs"/>
        </w:rPr>
        <w:t xml:space="preserve">MySQL </w:t>
      </w:r>
      <w:r w:rsidRPr="00A33032">
        <w:rPr>
          <w:rFonts w:hint="cs"/>
          <w:cs/>
        </w:rPr>
        <w:t>เพื่อเตรียมพร้อมสำหรับการดึงไปแสดงผลบนหน้าจอ</w:t>
      </w:r>
    </w:p>
    <w:p w14:paraId="6E18F3B9" w14:textId="77777777" w:rsidR="008274B3" w:rsidRDefault="008274B3" w:rsidP="00926FBE">
      <w:pPr>
        <w:pStyle w:val="3"/>
        <w:ind w:firstLine="1986"/>
      </w:pPr>
      <w:proofErr w:type="spellStart"/>
      <w:r>
        <w:rPr>
          <w:rFonts w:hint="cs"/>
          <w:cs/>
        </w:rPr>
        <w:t>แดช</w:t>
      </w:r>
      <w:proofErr w:type="spellEnd"/>
      <w:r>
        <w:rPr>
          <w:rFonts w:hint="cs"/>
          <w:cs/>
        </w:rPr>
        <w:t>บอร์ด</w:t>
      </w:r>
      <w:r w:rsidRPr="00A33032">
        <w:rPr>
          <w:rFonts w:hint="cs"/>
          <w:cs/>
        </w:rPr>
        <w:t xml:space="preserve"> (</w:t>
      </w:r>
      <w:r w:rsidRPr="00A33032">
        <w:rPr>
          <w:rFonts w:hint="cs"/>
        </w:rPr>
        <w:t xml:space="preserve">Web Dashboard) </w:t>
      </w:r>
      <w:r w:rsidRPr="00A33032">
        <w:rPr>
          <w:rFonts w:hint="cs"/>
          <w:cs/>
        </w:rPr>
        <w:t>เป็นส่วนอินเทอร</w:t>
      </w:r>
      <w:proofErr w:type="spellStart"/>
      <w:r w:rsidRPr="00A33032">
        <w:rPr>
          <w:rFonts w:hint="cs"/>
          <w:cs/>
        </w:rPr>
        <w:t>์เฟซ</w:t>
      </w:r>
      <w:proofErr w:type="spellEnd"/>
      <w:r w:rsidRPr="00A33032">
        <w:rPr>
          <w:rFonts w:hint="cs"/>
          <w:cs/>
        </w:rPr>
        <w:t>สำหรับผู้ใช้งาน (</w:t>
      </w:r>
      <w:r w:rsidRPr="00A33032">
        <w:rPr>
          <w:rFonts w:hint="cs"/>
        </w:rPr>
        <w:t xml:space="preserve">User Interface) </w:t>
      </w:r>
      <w:r w:rsidRPr="00A33032">
        <w:rPr>
          <w:rFonts w:hint="cs"/>
          <w:cs/>
        </w:rPr>
        <w:t xml:space="preserve">ที่พัฒนาด้วยภาษา </w:t>
      </w:r>
      <w:r w:rsidRPr="00A33032">
        <w:rPr>
          <w:rFonts w:hint="cs"/>
        </w:rPr>
        <w:t xml:space="preserve">Python </w:t>
      </w:r>
      <w:r w:rsidRPr="00A33032">
        <w:rPr>
          <w:rFonts w:hint="cs"/>
          <w:cs/>
        </w:rPr>
        <w:t>โดยทำหน้าที่รับแบบจำลองที่ผ่านการคัดเลือก (</w:t>
      </w:r>
      <w:r w:rsidRPr="00A33032">
        <w:rPr>
          <w:rFonts w:hint="cs"/>
        </w:rPr>
        <w:t xml:space="preserve">Best Model) </w:t>
      </w:r>
      <w:r w:rsidRPr="00A33032">
        <w:rPr>
          <w:rFonts w:hint="cs"/>
          <w:cs/>
        </w:rPr>
        <w:t>เข้ามาเพื่อใช้ในการพยากรณ์สถานการณ์น้ำจากข้อมูลล่าสุด</w:t>
      </w:r>
    </w:p>
    <w:p w14:paraId="4E4AE104" w14:textId="77777777" w:rsidR="008274B3" w:rsidRDefault="008274B3" w:rsidP="00926FBE">
      <w:pPr>
        <w:pStyle w:val="3"/>
        <w:ind w:firstLine="1986"/>
      </w:pPr>
      <w:r w:rsidRPr="00A33032">
        <w:rPr>
          <w:rFonts w:hint="cs"/>
          <w:cs/>
        </w:rPr>
        <w:t>การแสดงภาพข้อมูล (</w:t>
      </w:r>
      <w:r>
        <w:rPr>
          <w:rFonts w:hint="cs"/>
        </w:rPr>
        <w:t>Visualization)</w:t>
      </w:r>
      <w:r w:rsidRPr="00A33032">
        <w:rPr>
          <w:rFonts w:hint="cs"/>
        </w:rPr>
        <w:t xml:space="preserve"> </w:t>
      </w:r>
      <w:r w:rsidRPr="00A33032">
        <w:rPr>
          <w:rFonts w:hint="cs"/>
          <w:cs/>
        </w:rPr>
        <w:t>นำเสนอข้อมูลสถิติและสถานการณ์น้ำในรูปแบบกราฟ (</w:t>
      </w:r>
      <w:r w:rsidRPr="00A33032">
        <w:rPr>
          <w:rFonts w:hint="cs"/>
        </w:rPr>
        <w:t xml:space="preserve">Charts/Graphs) </w:t>
      </w:r>
      <w:r w:rsidRPr="00A33032">
        <w:rPr>
          <w:rFonts w:hint="cs"/>
          <w:cs/>
        </w:rPr>
        <w:t>ที่เข้าใจง่าย ทั้งในรูปแบบรายสัปดาห์ (</w:t>
      </w:r>
      <w:r w:rsidRPr="00A33032">
        <w:rPr>
          <w:rFonts w:hint="cs"/>
        </w:rPr>
        <w:t xml:space="preserve">Weekly) </w:t>
      </w:r>
      <w:r w:rsidRPr="00A33032">
        <w:rPr>
          <w:rFonts w:hint="cs"/>
          <w:cs/>
        </w:rPr>
        <w:t>และรายเดือน (</w:t>
      </w:r>
      <w:r w:rsidRPr="00A33032">
        <w:rPr>
          <w:rFonts w:hint="cs"/>
        </w:rPr>
        <w:t xml:space="preserve">Monthly) </w:t>
      </w:r>
      <w:r w:rsidRPr="00A33032">
        <w:rPr>
          <w:rFonts w:hint="cs"/>
          <w:cs/>
        </w:rPr>
        <w:t>เพื่อให้เห็นแนวโน้มการเปลี่ยนแปลงของระดับน้ำ</w:t>
      </w:r>
    </w:p>
    <w:p w14:paraId="29A72401" w14:textId="77777777" w:rsidR="008274B3" w:rsidRPr="00A33032" w:rsidRDefault="008274B3" w:rsidP="00926FBE">
      <w:pPr>
        <w:pStyle w:val="3"/>
        <w:ind w:firstLine="1986"/>
      </w:pPr>
      <w:r w:rsidRPr="00A33032">
        <w:rPr>
          <w:rFonts w:hint="cs"/>
          <w:cs/>
        </w:rPr>
        <w:lastRenderedPageBreak/>
        <w:t>การจำแนกระดับความเสี่ยง (</w:t>
      </w:r>
      <w:r w:rsidRPr="00A33032">
        <w:rPr>
          <w:rFonts w:hint="cs"/>
        </w:rPr>
        <w:t xml:space="preserve">Risk Level Classification) </w:t>
      </w:r>
      <w:r w:rsidRPr="00A33032">
        <w:rPr>
          <w:rFonts w:hint="cs"/>
          <w:cs/>
        </w:rPr>
        <w:t xml:space="preserve">แสดงผลลัพธ์สุดท้ายจากการพยากรณ์โดยระบุระดับความเสี่ยงของอ่างเก็บน้ำเป็น </w:t>
      </w:r>
      <w:r w:rsidRPr="00A33032">
        <w:rPr>
          <w:rFonts w:hint="cs"/>
        </w:rPr>
        <w:t xml:space="preserve">3 </w:t>
      </w:r>
      <w:r w:rsidRPr="00A33032">
        <w:rPr>
          <w:rFonts w:hint="cs"/>
          <w:cs/>
        </w:rPr>
        <w:t>ระดับ ได้แก่ เสี่ยงน้ำแห้ง</w:t>
      </w:r>
      <w:r>
        <w:rPr>
          <w:rFonts w:hint="cs"/>
          <w:cs/>
        </w:rPr>
        <w:t xml:space="preserve"> </w:t>
      </w:r>
      <w:r w:rsidRPr="00A33032">
        <w:rPr>
          <w:rFonts w:hint="cs"/>
          <w:cs/>
        </w:rPr>
        <w:t>ปกติ และเสี่ยงน้ำล้น ตามเกณฑ์ที่กำหนดไว้ในขอบเขตโครงงาน</w:t>
      </w:r>
    </w:p>
    <w:p w14:paraId="0C1D1422" w14:textId="77777777" w:rsidR="008274B3" w:rsidRPr="00A33032" w:rsidRDefault="008274B3" w:rsidP="00926FBE"/>
    <w:p w14:paraId="529A00B1" w14:textId="77777777" w:rsidR="008274B3" w:rsidRDefault="008274B3" w:rsidP="00926FBE">
      <w:pPr>
        <w:pStyle w:val="3"/>
      </w:pPr>
      <w:r w:rsidRPr="00A84A5A">
        <w:t>3.2.2</w:t>
      </w:r>
      <w:r>
        <w:tab/>
      </w:r>
      <w:r w:rsidRPr="00A84A5A">
        <w:rPr>
          <w:cs/>
        </w:rPr>
        <w:t>การออกแบบฐานข้อมูล</w:t>
      </w:r>
    </w:p>
    <w:p w14:paraId="791963CF" w14:textId="77777777" w:rsidR="008274B3" w:rsidRDefault="008274B3" w:rsidP="00926FBE">
      <w:pPr>
        <w:pStyle w:val="3"/>
      </w:pPr>
      <w:r>
        <w:rPr>
          <w:cs/>
        </w:rPr>
        <w:tab/>
      </w:r>
      <w:r w:rsidRPr="005065DD">
        <w:rPr>
          <w:cs/>
        </w:rPr>
        <w:t>ระบบมีการจัดเก็บข้อมูลในรูปแบบฐานข้อมูลเชิงสัมพันธ์ (</w:t>
      </w:r>
      <w:r w:rsidRPr="005065DD">
        <w:t xml:space="preserve">Relational Database) </w:t>
      </w:r>
      <w:r w:rsidRPr="005065DD">
        <w:rPr>
          <w:cs/>
        </w:rPr>
        <w:t>โดยออกแบบโครงสร้างตารางข้อมูลและกำหนดความสัมพันธ์ระหว่างเอนทิตี (</w:t>
      </w:r>
      <w:r w:rsidRPr="005065DD">
        <w:t xml:space="preserve">Entity Relationship) </w:t>
      </w:r>
      <w:r w:rsidRPr="005065DD">
        <w:rPr>
          <w:cs/>
        </w:rPr>
        <w:t>เพื่อให้รองรับการแสดงผลข้อมูลย้อนหลังและการพยากรณ์ล่วงหน้าบน</w:t>
      </w:r>
      <w:proofErr w:type="spellStart"/>
      <w:r w:rsidRPr="005065DD">
        <w:rPr>
          <w:cs/>
        </w:rPr>
        <w:t>แดช</w:t>
      </w:r>
      <w:proofErr w:type="spellEnd"/>
      <w:r w:rsidRPr="005065DD">
        <w:rPr>
          <w:cs/>
        </w:rPr>
        <w:t>บอร์ด ดัง</w:t>
      </w:r>
      <w:r>
        <w:rPr>
          <w:rFonts w:hint="cs"/>
          <w:cs/>
        </w:rPr>
        <w:t>ภาพที่ 3.2</w:t>
      </w:r>
    </w:p>
    <w:p w14:paraId="5E16F069" w14:textId="77777777" w:rsidR="008274B3" w:rsidRPr="00A33032" w:rsidRDefault="008274B3" w:rsidP="00926FBE"/>
    <w:p w14:paraId="3111E1DC" w14:textId="77777777" w:rsidR="008274B3" w:rsidRPr="005065DD" w:rsidRDefault="008274B3" w:rsidP="00926FBE">
      <w:pPr>
        <w:jc w:val="center"/>
      </w:pPr>
      <w:r>
        <w:rPr>
          <w:noProof/>
        </w:rPr>
        <w:drawing>
          <wp:inline distT="0" distB="0" distL="0" distR="0" wp14:anchorId="01A18340" wp14:editId="66AAF975">
            <wp:extent cx="3962400" cy="2829400"/>
            <wp:effectExtent l="0" t="0" r="0" b="9525"/>
            <wp:docPr id="495212772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2772" name="รูปภาพ 4952127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221" cy="28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761D" w14:textId="77777777" w:rsidR="008274B3" w:rsidRDefault="008274B3" w:rsidP="00926FBE">
      <w:pPr>
        <w:pStyle w:val="3"/>
        <w:jc w:val="center"/>
        <w:rPr>
          <w:b/>
          <w:bCs/>
        </w:rPr>
      </w:pPr>
    </w:p>
    <w:p w14:paraId="5D49EB0F" w14:textId="77777777" w:rsidR="008274B3" w:rsidRDefault="008274B3" w:rsidP="00926FBE">
      <w:pPr>
        <w:pStyle w:val="3"/>
        <w:jc w:val="center"/>
      </w:pPr>
      <w:r w:rsidRPr="00714DC5">
        <w:rPr>
          <w:b/>
          <w:bCs/>
          <w:cs/>
        </w:rPr>
        <w:t xml:space="preserve">ภาพที่ </w:t>
      </w:r>
      <w:r w:rsidRPr="00714DC5">
        <w:rPr>
          <w:b/>
          <w:bCs/>
        </w:rPr>
        <w:t>3.2</w:t>
      </w:r>
      <w:r w:rsidRPr="00714DC5">
        <w:t xml:space="preserve"> </w:t>
      </w:r>
      <w:r>
        <w:rPr>
          <w:cs/>
        </w:rPr>
        <w:t>แผนภาพความสัมพันธ์ของฐานข้อมูล</w:t>
      </w:r>
    </w:p>
    <w:p w14:paraId="77CB84F3" w14:textId="77777777" w:rsidR="008274B3" w:rsidRDefault="008274B3" w:rsidP="00926FBE">
      <w:pPr>
        <w:ind w:firstLine="1276"/>
      </w:pPr>
    </w:p>
    <w:p w14:paraId="55B84AB3" w14:textId="77777777" w:rsidR="008274B3" w:rsidRDefault="008274B3" w:rsidP="00926FBE">
      <w:pPr>
        <w:spacing w:line="240" w:lineRule="auto"/>
        <w:ind w:firstLine="1276"/>
        <w:jc w:val="thaiDistribute"/>
      </w:pPr>
      <w:r>
        <w:rPr>
          <w:rFonts w:hint="cs"/>
          <w:cs/>
        </w:rPr>
        <w:t>จาก</w:t>
      </w:r>
      <w:r>
        <w:rPr>
          <w:cs/>
        </w:rPr>
        <w:t xml:space="preserve">ภาพที่ 3.2 ระบบจัดเก็บข้อมูลในรูปแบบฐานข้อมูลเชิงสัมพันธ์ โดยแบ่งเป็น </w:t>
      </w:r>
      <w:r>
        <w:rPr>
          <w:rFonts w:hint="cs"/>
          <w:cs/>
        </w:rPr>
        <w:t xml:space="preserve">      </w:t>
      </w:r>
      <w:r>
        <w:rPr>
          <w:cs/>
        </w:rPr>
        <w:t xml:space="preserve">4 ตารางหลัก ได้แก่ </w:t>
      </w:r>
      <w:r>
        <w:rPr>
          <w:rFonts w:hint="cs"/>
          <w:cs/>
        </w:rPr>
        <w:t xml:space="preserve">ตาราง </w:t>
      </w:r>
      <w:proofErr w:type="spellStart"/>
      <w:r>
        <w:t>Dam_Info</w:t>
      </w:r>
      <w:proofErr w:type="spellEnd"/>
      <w:r>
        <w:rPr>
          <w:rFonts w:hint="cs"/>
          <w:cs/>
        </w:rPr>
        <w:t xml:space="preserve"> ตาราง</w:t>
      </w:r>
      <w:r>
        <w:t xml:space="preserve"> </w:t>
      </w:r>
      <w:proofErr w:type="spellStart"/>
      <w:r>
        <w:t>Actual_Water_Daily</w:t>
      </w:r>
      <w:proofErr w:type="spellEnd"/>
      <w:r>
        <w:rPr>
          <w:rFonts w:hint="cs"/>
          <w:cs/>
        </w:rPr>
        <w:t xml:space="preserve"> ตาราง</w:t>
      </w:r>
      <w:r>
        <w:t xml:space="preserve"> </w:t>
      </w:r>
      <w:proofErr w:type="spellStart"/>
      <w:r>
        <w:t>Forecast_Data</w:t>
      </w:r>
      <w:proofErr w:type="spellEnd"/>
      <w:r>
        <w:t xml:space="preserve"> </w:t>
      </w:r>
      <w:r>
        <w:rPr>
          <w:cs/>
        </w:rPr>
        <w:t xml:space="preserve">และ </w:t>
      </w:r>
      <w:r>
        <w:rPr>
          <w:rFonts w:hint="cs"/>
          <w:cs/>
        </w:rPr>
        <w:t xml:space="preserve">ตาราง </w:t>
      </w:r>
      <w:proofErr w:type="spellStart"/>
      <w:r>
        <w:t>Model_Registry</w:t>
      </w:r>
      <w:proofErr w:type="spellEnd"/>
      <w:r>
        <w:t xml:space="preserve"> </w:t>
      </w:r>
      <w:r>
        <w:rPr>
          <w:cs/>
        </w:rPr>
        <w:t>เพื่อรองรับการแสดงผลข้อมูลย้อนหลัง และการจัดเก็บผลการพยากรณ์สำหรับการแสดงบน</w:t>
      </w:r>
      <w:proofErr w:type="spellStart"/>
      <w:r>
        <w:rPr>
          <w:cs/>
        </w:rPr>
        <w:t>แดช</w:t>
      </w:r>
      <w:proofErr w:type="spellEnd"/>
      <w:r>
        <w:rPr>
          <w:cs/>
        </w:rPr>
        <w:t>บอร์ด ซึ่งความสัมพันธ์ระหว่างตารางมีดังนี้</w:t>
      </w:r>
    </w:p>
    <w:p w14:paraId="1A168893" w14:textId="77777777" w:rsidR="008274B3" w:rsidRPr="00DA724E" w:rsidRDefault="008274B3" w:rsidP="00926FBE">
      <w:pPr>
        <w:pStyle w:val="3"/>
        <w:rPr>
          <w:rFonts w:eastAsia="Times New Roman"/>
        </w:rPr>
      </w:pPr>
      <w:r>
        <w:rPr>
          <w:cs/>
        </w:rPr>
        <w:tab/>
      </w:r>
      <w:r w:rsidRPr="00DA724E">
        <w:rPr>
          <w:rFonts w:hint="cs"/>
        </w:rPr>
        <w:t xml:space="preserve">3.2.2.1 </w:t>
      </w:r>
      <w:r w:rsidRPr="00DA724E">
        <w:rPr>
          <w:rFonts w:hint="cs"/>
          <w:cs/>
        </w:rPr>
        <w:t>ความสัมพันธ์ระหว่าง</w:t>
      </w:r>
      <w:r w:rsidRPr="00DA724E">
        <w:rPr>
          <w:rFonts w:hint="cs"/>
        </w:rPr>
        <w:t xml:space="preserve"> </w:t>
      </w:r>
      <w:proofErr w:type="spellStart"/>
      <w:r w:rsidRPr="00DA724E">
        <w:rPr>
          <w:rStyle w:val="HTML"/>
          <w:rFonts w:eastAsia="TH SarabunPSK" w:hint="cs"/>
        </w:rPr>
        <w:t>Dam_Info</w:t>
      </w:r>
      <w:proofErr w:type="spellEnd"/>
      <w:r w:rsidRPr="00DA724E">
        <w:rPr>
          <w:rFonts w:hint="cs"/>
        </w:rPr>
        <w:t xml:space="preserve"> </w:t>
      </w:r>
      <w:r w:rsidRPr="00DA724E">
        <w:rPr>
          <w:rFonts w:hint="cs"/>
          <w:cs/>
        </w:rPr>
        <w:t>และ</w:t>
      </w:r>
      <w:r w:rsidRPr="00DA724E">
        <w:rPr>
          <w:rFonts w:hint="cs"/>
        </w:rPr>
        <w:t xml:space="preserve"> </w:t>
      </w:r>
      <w:proofErr w:type="spellStart"/>
      <w:r w:rsidRPr="00DA724E">
        <w:rPr>
          <w:rStyle w:val="HTML"/>
          <w:rFonts w:eastAsia="TH SarabunPSK" w:hint="cs"/>
        </w:rPr>
        <w:t>Actual_Water_Daily</w:t>
      </w:r>
      <w:proofErr w:type="spellEnd"/>
      <w:r w:rsidRPr="00DA724E">
        <w:rPr>
          <w:rFonts w:hint="cs"/>
        </w:rPr>
        <w:t xml:space="preserve"> (</w:t>
      </w:r>
      <w:proofErr w:type="gramStart"/>
      <w:r w:rsidRPr="00DA724E">
        <w:rPr>
          <w:rFonts w:hint="cs"/>
        </w:rPr>
        <w:t>1:N</w:t>
      </w:r>
      <w:proofErr w:type="gramEnd"/>
      <w:r w:rsidRPr="00DA724E">
        <w:rPr>
          <w:rFonts w:hint="cs"/>
        </w:rPr>
        <w:t>)</w:t>
      </w:r>
    </w:p>
    <w:p w14:paraId="6D82372E" w14:textId="77777777" w:rsidR="008274B3" w:rsidRPr="00DA724E" w:rsidRDefault="008274B3" w:rsidP="00926FBE">
      <w:pPr>
        <w:pStyle w:val="afa"/>
        <w:spacing w:line="240" w:lineRule="auto"/>
        <w:ind w:left="720" w:firstLine="1265"/>
        <w:rPr>
          <w:rFonts w:ascii="TH SarabunPSK" w:hAnsi="TH SarabunPSK" w:cs="TH SarabunPSK"/>
          <w:sz w:val="32"/>
          <w:szCs w:val="32"/>
        </w:rPr>
      </w:pPr>
      <w:r w:rsidRPr="00DA724E">
        <w:rPr>
          <w:rFonts w:ascii="TH SarabunPSK" w:hAnsi="TH SarabunPSK" w:cs="TH SarabunPSK" w:hint="cs"/>
          <w:sz w:val="32"/>
          <w:szCs w:val="32"/>
          <w:cs/>
        </w:rPr>
        <w:t>คีย์หลัก (</w:t>
      </w:r>
      <w:r w:rsidRPr="00DA724E">
        <w:rPr>
          <w:rFonts w:ascii="TH SarabunPSK" w:hAnsi="TH SarabunPSK" w:cs="TH SarabunPSK" w:hint="cs"/>
          <w:sz w:val="32"/>
          <w:szCs w:val="32"/>
        </w:rPr>
        <w:t xml:space="preserve">PK): </w:t>
      </w:r>
      <w:proofErr w:type="spellStart"/>
      <w:r w:rsidRPr="00DA724E">
        <w:rPr>
          <w:rStyle w:val="HTML"/>
          <w:rFonts w:ascii="TH SarabunPSK" w:eastAsia="TH SarabunPSK" w:hAnsi="TH SarabunPSK" w:cs="TH SarabunPSK" w:hint="cs"/>
          <w:sz w:val="32"/>
          <w:szCs w:val="32"/>
        </w:rPr>
        <w:t>Dam_Info.dam_id</w:t>
      </w:r>
      <w:proofErr w:type="spellEnd"/>
    </w:p>
    <w:p w14:paraId="378BE05D" w14:textId="77777777" w:rsidR="008274B3" w:rsidRPr="00DA724E" w:rsidRDefault="008274B3" w:rsidP="00926FBE">
      <w:pPr>
        <w:pStyle w:val="afa"/>
        <w:spacing w:line="240" w:lineRule="auto"/>
        <w:ind w:left="720" w:firstLine="1265"/>
        <w:rPr>
          <w:rFonts w:ascii="TH SarabunPSK" w:hAnsi="TH SarabunPSK" w:cs="TH SarabunPSK"/>
          <w:sz w:val="32"/>
          <w:szCs w:val="32"/>
        </w:rPr>
      </w:pPr>
      <w:r w:rsidRPr="00DA724E">
        <w:rPr>
          <w:rFonts w:ascii="TH SarabunPSK" w:hAnsi="TH SarabunPSK" w:cs="TH SarabunPSK" w:hint="cs"/>
          <w:sz w:val="32"/>
          <w:szCs w:val="32"/>
          <w:cs/>
        </w:rPr>
        <w:t>คีย์นอก (</w:t>
      </w:r>
      <w:r w:rsidRPr="00DA724E">
        <w:rPr>
          <w:rFonts w:ascii="TH SarabunPSK" w:hAnsi="TH SarabunPSK" w:cs="TH SarabunPSK" w:hint="cs"/>
          <w:sz w:val="32"/>
          <w:szCs w:val="32"/>
        </w:rPr>
        <w:t xml:space="preserve">FK): </w:t>
      </w:r>
      <w:proofErr w:type="spellStart"/>
      <w:r w:rsidRPr="00DA724E">
        <w:rPr>
          <w:rStyle w:val="HTML"/>
          <w:rFonts w:ascii="TH SarabunPSK" w:eastAsia="TH SarabunPSK" w:hAnsi="TH SarabunPSK" w:cs="TH SarabunPSK" w:hint="cs"/>
          <w:sz w:val="32"/>
          <w:szCs w:val="32"/>
        </w:rPr>
        <w:t>Actual_Water_Daily.dam_id</w:t>
      </w:r>
      <w:proofErr w:type="spellEnd"/>
    </w:p>
    <w:p w14:paraId="0C2B24FB" w14:textId="77777777" w:rsidR="008274B3" w:rsidRPr="00DA724E" w:rsidRDefault="008274B3" w:rsidP="00926FBE">
      <w:pPr>
        <w:pStyle w:val="afa"/>
        <w:spacing w:line="240" w:lineRule="auto"/>
        <w:ind w:left="3119" w:hanging="1134"/>
        <w:rPr>
          <w:rFonts w:ascii="TH SarabunPSK" w:hAnsi="TH SarabunPSK" w:cs="TH SarabunPSK"/>
          <w:sz w:val="32"/>
          <w:szCs w:val="32"/>
        </w:rPr>
      </w:pPr>
      <w:r w:rsidRPr="00DA724E">
        <w:rPr>
          <w:rFonts w:ascii="TH SarabunPSK" w:hAnsi="TH SarabunPSK" w:cs="TH SarabunPSK" w:hint="cs"/>
          <w:sz w:val="32"/>
          <w:szCs w:val="32"/>
          <w:cs/>
        </w:rPr>
        <w:lastRenderedPageBreak/>
        <w:t>ความสัมพันธ์:</w:t>
      </w:r>
      <w:r w:rsidRPr="00DA724E">
        <w:rPr>
          <w:rFonts w:ascii="TH SarabunPSK" w:hAnsi="TH SarabunPSK" w:cs="TH SarabunPSK" w:hint="cs"/>
          <w:sz w:val="32"/>
          <w:szCs w:val="32"/>
        </w:rPr>
        <w:t xml:space="preserve"> </w:t>
      </w:r>
      <w:r w:rsidRPr="00DA724E">
        <w:rPr>
          <w:rFonts w:ascii="TH SarabunPSK" w:hAnsi="TH SarabunPSK" w:cs="TH SarabunPSK"/>
          <w:sz w:val="32"/>
          <w:szCs w:val="32"/>
          <w:cs/>
        </w:rPr>
        <w:t>อ่างเก็บน้ำ 1 แห่ง (</w:t>
      </w:r>
      <w:proofErr w:type="spellStart"/>
      <w:r w:rsidRPr="00DA724E">
        <w:rPr>
          <w:rFonts w:ascii="TH SarabunPSK" w:hAnsi="TH SarabunPSK" w:cs="TH SarabunPSK"/>
          <w:sz w:val="32"/>
          <w:szCs w:val="32"/>
        </w:rPr>
        <w:t>Dam_Info</w:t>
      </w:r>
      <w:proofErr w:type="spellEnd"/>
      <w:r w:rsidRPr="00DA724E">
        <w:rPr>
          <w:rFonts w:ascii="TH SarabunPSK" w:hAnsi="TH SarabunPSK" w:cs="TH SarabunPSK"/>
          <w:sz w:val="32"/>
          <w:szCs w:val="32"/>
        </w:rPr>
        <w:t xml:space="preserve">) </w:t>
      </w:r>
      <w:r w:rsidRPr="00DA724E">
        <w:rPr>
          <w:rFonts w:ascii="TH SarabunPSK" w:hAnsi="TH SarabunPSK" w:cs="TH SarabunPSK"/>
          <w:sz w:val="32"/>
          <w:szCs w:val="32"/>
          <w:cs/>
        </w:rPr>
        <w:t>สามารถจัดเก็บข้อมูลสถานการณ์น้ำรายวัน (</w:t>
      </w:r>
      <w:proofErr w:type="spellStart"/>
      <w:r w:rsidRPr="00DA724E">
        <w:rPr>
          <w:rFonts w:ascii="TH SarabunPSK" w:hAnsi="TH SarabunPSK" w:cs="TH SarabunPSK"/>
          <w:sz w:val="32"/>
          <w:szCs w:val="32"/>
        </w:rPr>
        <w:t>Actual_Water_Daily</w:t>
      </w:r>
      <w:proofErr w:type="spellEnd"/>
      <w:r w:rsidRPr="00DA724E">
        <w:rPr>
          <w:rFonts w:ascii="TH SarabunPSK" w:hAnsi="TH SarabunPSK" w:cs="TH SarabunPSK"/>
          <w:sz w:val="32"/>
          <w:szCs w:val="32"/>
        </w:rPr>
        <w:t xml:space="preserve">) </w:t>
      </w:r>
      <w:r w:rsidRPr="00DA724E">
        <w:rPr>
          <w:rFonts w:ascii="TH SarabunPSK" w:hAnsi="TH SarabunPSK" w:cs="TH SarabunPSK"/>
          <w:sz w:val="32"/>
          <w:szCs w:val="32"/>
          <w:cs/>
        </w:rPr>
        <w:t>ได้หลายรายการตามช่วงเวลาที่ตรวจวัด</w:t>
      </w:r>
    </w:p>
    <w:p w14:paraId="6E3678D0" w14:textId="77777777" w:rsidR="008274B3" w:rsidRPr="00DA724E" w:rsidRDefault="008274B3" w:rsidP="00926FBE">
      <w:pPr>
        <w:pStyle w:val="3"/>
      </w:pPr>
      <w:r>
        <w:rPr>
          <w:cs/>
        </w:rPr>
        <w:tab/>
      </w:r>
      <w:r>
        <w:t xml:space="preserve">3.2.2.2 </w:t>
      </w:r>
      <w:r w:rsidRPr="00DA724E">
        <w:rPr>
          <w:cs/>
        </w:rPr>
        <w:t xml:space="preserve">ความสัมพันธ์ระหว่าง </w:t>
      </w:r>
      <w:proofErr w:type="spellStart"/>
      <w:r>
        <w:t>Dam_Info</w:t>
      </w:r>
      <w:proofErr w:type="spellEnd"/>
      <w:r>
        <w:t xml:space="preserve"> </w:t>
      </w:r>
      <w:r w:rsidRPr="00DA724E">
        <w:rPr>
          <w:cs/>
        </w:rPr>
        <w:t xml:space="preserve">และ </w:t>
      </w:r>
      <w:proofErr w:type="spellStart"/>
      <w:r>
        <w:t>Forecast_Data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3AC5B647" w14:textId="77777777" w:rsidR="008274B3" w:rsidRPr="00DA724E" w:rsidRDefault="008274B3" w:rsidP="00926FBE">
      <w:pPr>
        <w:pStyle w:val="afa"/>
        <w:spacing w:line="240" w:lineRule="auto"/>
        <w:ind w:left="2977" w:hanging="992"/>
        <w:rPr>
          <w:rFonts w:ascii="TH SarabunPSK" w:hAnsi="TH SarabunPSK" w:cs="TH SarabunPSK"/>
          <w:sz w:val="32"/>
          <w:szCs w:val="32"/>
        </w:rPr>
      </w:pPr>
      <w:r w:rsidRPr="00DA724E">
        <w:rPr>
          <w:rFonts w:ascii="TH SarabunPSK" w:hAnsi="TH SarabunPSK" w:cs="TH SarabunPSK" w:hint="cs"/>
          <w:sz w:val="32"/>
          <w:szCs w:val="32"/>
          <w:cs/>
        </w:rPr>
        <w:t>คีย์หลัก (</w:t>
      </w:r>
      <w:r w:rsidRPr="00DA724E">
        <w:rPr>
          <w:rFonts w:ascii="TH SarabunPSK" w:hAnsi="TH SarabunPSK" w:cs="TH SarabunPSK" w:hint="cs"/>
          <w:sz w:val="32"/>
          <w:szCs w:val="32"/>
        </w:rPr>
        <w:t xml:space="preserve">PK): </w:t>
      </w:r>
      <w:proofErr w:type="spellStart"/>
      <w:r w:rsidRPr="00DA724E">
        <w:rPr>
          <w:rStyle w:val="HTML"/>
          <w:rFonts w:ascii="TH SarabunPSK" w:eastAsia="TH SarabunPSK" w:hAnsi="TH SarabunPSK" w:cs="TH SarabunPSK" w:hint="cs"/>
          <w:sz w:val="32"/>
          <w:szCs w:val="32"/>
        </w:rPr>
        <w:t>Dam_Info.dam_id</w:t>
      </w:r>
      <w:proofErr w:type="spellEnd"/>
    </w:p>
    <w:p w14:paraId="4DEE9F3A" w14:textId="77777777" w:rsidR="008274B3" w:rsidRPr="00DA724E" w:rsidRDefault="008274B3" w:rsidP="00926FBE">
      <w:pPr>
        <w:pStyle w:val="afa"/>
        <w:spacing w:line="240" w:lineRule="auto"/>
        <w:ind w:left="2977" w:hanging="992"/>
        <w:rPr>
          <w:rFonts w:ascii="TH SarabunPSK" w:hAnsi="TH SarabunPSK" w:cs="TH SarabunPSK"/>
          <w:sz w:val="32"/>
          <w:szCs w:val="32"/>
        </w:rPr>
      </w:pPr>
      <w:r w:rsidRPr="00DA724E">
        <w:rPr>
          <w:rFonts w:ascii="TH SarabunPSK" w:hAnsi="TH SarabunPSK" w:cs="TH SarabunPSK" w:hint="cs"/>
          <w:sz w:val="32"/>
          <w:szCs w:val="32"/>
          <w:cs/>
        </w:rPr>
        <w:t>คีย์นอก (</w:t>
      </w:r>
      <w:r w:rsidRPr="00DA724E">
        <w:rPr>
          <w:rFonts w:ascii="TH SarabunPSK" w:hAnsi="TH SarabunPSK" w:cs="TH SarabunPSK" w:hint="cs"/>
          <w:sz w:val="32"/>
          <w:szCs w:val="32"/>
        </w:rPr>
        <w:t xml:space="preserve">FK): </w:t>
      </w:r>
      <w:proofErr w:type="spellStart"/>
      <w:r w:rsidRPr="00DA724E">
        <w:rPr>
          <w:rStyle w:val="HTML"/>
          <w:rFonts w:ascii="TH SarabunPSK" w:eastAsia="TH SarabunPSK" w:hAnsi="TH SarabunPSK" w:cs="TH SarabunPSK" w:hint="cs"/>
          <w:sz w:val="32"/>
          <w:szCs w:val="32"/>
        </w:rPr>
        <w:t>Forecast_Data.dam_id</w:t>
      </w:r>
      <w:proofErr w:type="spellEnd"/>
    </w:p>
    <w:p w14:paraId="565F6151" w14:textId="77777777" w:rsidR="008274B3" w:rsidRPr="00DA724E" w:rsidRDefault="008274B3" w:rsidP="00926FBE">
      <w:pPr>
        <w:pStyle w:val="afa"/>
        <w:spacing w:line="240" w:lineRule="auto"/>
        <w:ind w:left="2977" w:hanging="992"/>
        <w:rPr>
          <w:rFonts w:ascii="TH SarabunPSK" w:hAnsi="TH SarabunPSK" w:cs="TH SarabunPSK"/>
          <w:sz w:val="32"/>
          <w:szCs w:val="32"/>
        </w:rPr>
      </w:pPr>
      <w:r w:rsidRPr="00DA724E">
        <w:rPr>
          <w:rFonts w:ascii="TH SarabunPSK" w:hAnsi="TH SarabunPSK" w:cs="TH SarabunPSK" w:hint="cs"/>
          <w:sz w:val="32"/>
          <w:szCs w:val="32"/>
          <w:cs/>
        </w:rPr>
        <w:t>คำอธิบาย:</w:t>
      </w:r>
      <w:r w:rsidRPr="00DA724E">
        <w:rPr>
          <w:rFonts w:ascii="TH SarabunPSK" w:hAnsi="TH SarabunPSK" w:cs="TH SarabunPSK" w:hint="cs"/>
          <w:sz w:val="32"/>
          <w:szCs w:val="32"/>
        </w:rPr>
        <w:t xml:space="preserve"> </w:t>
      </w:r>
      <w:r w:rsidRPr="00DA724E">
        <w:rPr>
          <w:rFonts w:ascii="TH SarabunPSK" w:hAnsi="TH SarabunPSK" w:cs="TH SarabunPSK" w:hint="cs"/>
          <w:sz w:val="32"/>
          <w:szCs w:val="32"/>
          <w:cs/>
        </w:rPr>
        <w:t xml:space="preserve">อ่างเก็บน้ำ </w:t>
      </w:r>
      <w:r w:rsidRPr="00DA724E">
        <w:rPr>
          <w:rFonts w:ascii="TH SarabunPSK" w:hAnsi="TH SarabunPSK" w:cs="TH SarabunPSK" w:hint="cs"/>
          <w:sz w:val="32"/>
          <w:szCs w:val="32"/>
        </w:rPr>
        <w:t xml:space="preserve">1 </w:t>
      </w:r>
      <w:r w:rsidRPr="00DA724E">
        <w:rPr>
          <w:rFonts w:ascii="TH SarabunPSK" w:hAnsi="TH SarabunPSK" w:cs="TH SarabunPSK" w:hint="cs"/>
          <w:sz w:val="32"/>
          <w:szCs w:val="32"/>
          <w:cs/>
        </w:rPr>
        <w:t>แห่ง (</w:t>
      </w:r>
      <w:proofErr w:type="spellStart"/>
      <w:r w:rsidRPr="00DA724E">
        <w:rPr>
          <w:rFonts w:ascii="TH SarabunPSK" w:hAnsi="TH SarabunPSK" w:cs="TH SarabunPSK" w:hint="cs"/>
          <w:sz w:val="32"/>
          <w:szCs w:val="32"/>
        </w:rPr>
        <w:t>Dam_Info</w:t>
      </w:r>
      <w:proofErr w:type="spellEnd"/>
      <w:r w:rsidRPr="00DA724E">
        <w:rPr>
          <w:rFonts w:ascii="TH SarabunPSK" w:hAnsi="TH SarabunPSK" w:cs="TH SarabunPSK" w:hint="cs"/>
          <w:sz w:val="32"/>
          <w:szCs w:val="32"/>
        </w:rPr>
        <w:t xml:space="preserve">) </w:t>
      </w:r>
      <w:r w:rsidRPr="00DA724E">
        <w:rPr>
          <w:rFonts w:ascii="TH SarabunPSK" w:hAnsi="TH SarabunPSK" w:cs="TH SarabunPSK" w:hint="cs"/>
          <w:sz w:val="32"/>
          <w:szCs w:val="32"/>
          <w:cs/>
        </w:rPr>
        <w:t>สามารถมีผลการพยากรณ์ความเสี่ยง (</w:t>
      </w:r>
      <w:proofErr w:type="spellStart"/>
      <w:r w:rsidRPr="00DA724E">
        <w:rPr>
          <w:rFonts w:ascii="TH SarabunPSK" w:hAnsi="TH SarabunPSK" w:cs="TH SarabunPSK" w:hint="cs"/>
          <w:sz w:val="32"/>
          <w:szCs w:val="32"/>
        </w:rPr>
        <w:t>Forecast_Data</w:t>
      </w:r>
      <w:proofErr w:type="spellEnd"/>
      <w:r w:rsidRPr="00DA724E">
        <w:rPr>
          <w:rFonts w:ascii="TH SarabunPSK" w:hAnsi="TH SarabunPSK" w:cs="TH SarabunPSK" w:hint="cs"/>
          <w:sz w:val="32"/>
          <w:szCs w:val="32"/>
        </w:rPr>
        <w:t xml:space="preserve">) </w:t>
      </w:r>
      <w:r w:rsidRPr="00DA724E">
        <w:rPr>
          <w:rFonts w:ascii="TH SarabunPSK" w:hAnsi="TH SarabunPSK" w:cs="TH SarabunPSK" w:hint="cs"/>
          <w:sz w:val="32"/>
          <w:szCs w:val="32"/>
          <w:cs/>
        </w:rPr>
        <w:t>ได้หลายรายการตามวันที่คาดการณ์หรือตามรอบการประมวลผล</w:t>
      </w:r>
    </w:p>
    <w:p w14:paraId="242533D3" w14:textId="77777777" w:rsidR="008274B3" w:rsidRPr="00DA724E" w:rsidRDefault="008274B3" w:rsidP="00926FBE">
      <w:pPr>
        <w:pStyle w:val="3"/>
        <w:rPr>
          <w:rFonts w:eastAsia="Times New Roman"/>
        </w:rPr>
      </w:pPr>
      <w:r>
        <w:rPr>
          <w:cs/>
        </w:rPr>
        <w:tab/>
      </w:r>
      <w:r w:rsidRPr="00DA724E">
        <w:rPr>
          <w:rFonts w:hint="cs"/>
        </w:rPr>
        <w:t xml:space="preserve">3.2.2.3 </w:t>
      </w:r>
      <w:r w:rsidRPr="00DA724E">
        <w:rPr>
          <w:rFonts w:hint="cs"/>
          <w:cs/>
        </w:rPr>
        <w:t xml:space="preserve">ความสัมพันธ์ระหว่าง </w:t>
      </w:r>
      <w:proofErr w:type="spellStart"/>
      <w:r w:rsidRPr="00DA724E">
        <w:rPr>
          <w:rFonts w:hint="cs"/>
        </w:rPr>
        <w:t>Model_Registry</w:t>
      </w:r>
      <w:proofErr w:type="spellEnd"/>
      <w:r w:rsidRPr="00DA724E">
        <w:rPr>
          <w:rFonts w:hint="cs"/>
        </w:rPr>
        <w:t xml:space="preserve"> </w:t>
      </w:r>
      <w:r w:rsidRPr="00DA724E">
        <w:rPr>
          <w:rFonts w:hint="cs"/>
          <w:cs/>
        </w:rPr>
        <w:t xml:space="preserve">และ </w:t>
      </w:r>
      <w:proofErr w:type="spellStart"/>
      <w:r w:rsidRPr="00DA724E">
        <w:rPr>
          <w:rFonts w:hint="cs"/>
        </w:rPr>
        <w:t>Forecast_Data</w:t>
      </w:r>
      <w:proofErr w:type="spellEnd"/>
      <w:r w:rsidRPr="00DA724E">
        <w:rPr>
          <w:rFonts w:hint="cs"/>
        </w:rPr>
        <w:t xml:space="preserve"> (</w:t>
      </w:r>
      <w:proofErr w:type="gramStart"/>
      <w:r w:rsidRPr="00DA724E">
        <w:rPr>
          <w:rFonts w:hint="cs"/>
        </w:rPr>
        <w:t>1:N</w:t>
      </w:r>
      <w:proofErr w:type="gramEnd"/>
      <w:r w:rsidRPr="00DA724E">
        <w:rPr>
          <w:rFonts w:hint="cs"/>
        </w:rPr>
        <w:t>)</w:t>
      </w:r>
    </w:p>
    <w:p w14:paraId="4241DF7F" w14:textId="77777777" w:rsidR="008274B3" w:rsidRPr="00DA724E" w:rsidRDefault="008274B3" w:rsidP="00926FBE">
      <w:pPr>
        <w:pStyle w:val="afa"/>
        <w:spacing w:line="240" w:lineRule="auto"/>
        <w:ind w:left="2977" w:hanging="992"/>
        <w:rPr>
          <w:rFonts w:ascii="TH SarabunPSK" w:hAnsi="TH SarabunPSK" w:cs="TH SarabunPSK"/>
          <w:sz w:val="32"/>
          <w:szCs w:val="32"/>
        </w:rPr>
      </w:pPr>
      <w:r w:rsidRPr="00DA724E">
        <w:rPr>
          <w:rFonts w:ascii="TH SarabunPSK" w:hAnsi="TH SarabunPSK" w:cs="TH SarabunPSK" w:hint="cs"/>
          <w:sz w:val="32"/>
          <w:szCs w:val="32"/>
          <w:cs/>
        </w:rPr>
        <w:t>คีย์หลัก (</w:t>
      </w:r>
      <w:r w:rsidRPr="00DA724E">
        <w:rPr>
          <w:rFonts w:ascii="TH SarabunPSK" w:hAnsi="TH SarabunPSK" w:cs="TH SarabunPSK" w:hint="cs"/>
          <w:sz w:val="32"/>
          <w:szCs w:val="32"/>
        </w:rPr>
        <w:t xml:space="preserve">PK): </w:t>
      </w:r>
      <w:proofErr w:type="spellStart"/>
      <w:r w:rsidRPr="00DA724E">
        <w:rPr>
          <w:rStyle w:val="HTML"/>
          <w:rFonts w:ascii="TH SarabunPSK" w:eastAsia="TH SarabunPSK" w:hAnsi="TH SarabunPSK" w:cs="TH SarabunPSK" w:hint="cs"/>
          <w:sz w:val="32"/>
          <w:szCs w:val="32"/>
        </w:rPr>
        <w:t>Model_Registry.model_id</w:t>
      </w:r>
      <w:proofErr w:type="spellEnd"/>
    </w:p>
    <w:p w14:paraId="7427EDAA" w14:textId="77777777" w:rsidR="008274B3" w:rsidRPr="00DA724E" w:rsidRDefault="008274B3" w:rsidP="00926FBE">
      <w:pPr>
        <w:pStyle w:val="afa"/>
        <w:spacing w:line="240" w:lineRule="auto"/>
        <w:ind w:left="2977" w:hanging="992"/>
        <w:rPr>
          <w:rFonts w:ascii="TH SarabunPSK" w:hAnsi="TH SarabunPSK" w:cs="TH SarabunPSK"/>
          <w:sz w:val="32"/>
          <w:szCs w:val="32"/>
        </w:rPr>
      </w:pPr>
      <w:r w:rsidRPr="00DA724E">
        <w:rPr>
          <w:rFonts w:ascii="TH SarabunPSK" w:hAnsi="TH SarabunPSK" w:cs="TH SarabunPSK" w:hint="cs"/>
          <w:sz w:val="32"/>
          <w:szCs w:val="32"/>
          <w:cs/>
        </w:rPr>
        <w:t>คีย์นอก (</w:t>
      </w:r>
      <w:r w:rsidRPr="00DA724E">
        <w:rPr>
          <w:rFonts w:ascii="TH SarabunPSK" w:hAnsi="TH SarabunPSK" w:cs="TH SarabunPSK" w:hint="cs"/>
          <w:sz w:val="32"/>
          <w:szCs w:val="32"/>
        </w:rPr>
        <w:t xml:space="preserve">FK): </w:t>
      </w:r>
      <w:proofErr w:type="spellStart"/>
      <w:r w:rsidRPr="00DA724E">
        <w:rPr>
          <w:rStyle w:val="HTML"/>
          <w:rFonts w:ascii="TH SarabunPSK" w:eastAsia="TH SarabunPSK" w:hAnsi="TH SarabunPSK" w:cs="TH SarabunPSK" w:hint="cs"/>
          <w:sz w:val="32"/>
          <w:szCs w:val="32"/>
        </w:rPr>
        <w:t>Forecast_Data.model_id</w:t>
      </w:r>
      <w:proofErr w:type="spellEnd"/>
    </w:p>
    <w:p w14:paraId="3AD58D7E" w14:textId="77777777" w:rsidR="008274B3" w:rsidRDefault="008274B3" w:rsidP="00926FBE">
      <w:pPr>
        <w:pStyle w:val="afa"/>
        <w:spacing w:line="240" w:lineRule="auto"/>
        <w:ind w:left="2977" w:hanging="992"/>
        <w:rPr>
          <w:rFonts w:ascii="TH SarabunPSK" w:hAnsi="TH SarabunPSK" w:cs="TH SarabunPSK"/>
          <w:sz w:val="32"/>
          <w:szCs w:val="32"/>
        </w:rPr>
      </w:pPr>
      <w:r w:rsidRPr="00DA724E">
        <w:rPr>
          <w:rFonts w:ascii="TH SarabunPSK" w:hAnsi="TH SarabunPSK" w:cs="TH SarabunPSK" w:hint="cs"/>
          <w:sz w:val="32"/>
          <w:szCs w:val="32"/>
          <w:cs/>
        </w:rPr>
        <w:t>คำอธิบาย:</w:t>
      </w:r>
      <w:r w:rsidRPr="00DA724E">
        <w:rPr>
          <w:rFonts w:ascii="TH SarabunPSK" w:hAnsi="TH SarabunPSK" w:cs="TH SarabunPSK" w:hint="cs"/>
          <w:sz w:val="32"/>
          <w:szCs w:val="32"/>
        </w:rPr>
        <w:t xml:space="preserve"> </w:t>
      </w:r>
      <w:r w:rsidRPr="00DA724E">
        <w:rPr>
          <w:rFonts w:ascii="TH SarabunPSK" w:hAnsi="TH SarabunPSK" w:cs="TH SarabunPSK" w:hint="cs"/>
          <w:sz w:val="32"/>
          <w:szCs w:val="32"/>
          <w:cs/>
        </w:rPr>
        <w:t xml:space="preserve">แบบจำลองหรืออัลกอริทึม </w:t>
      </w:r>
      <w:r w:rsidRPr="00DA724E">
        <w:rPr>
          <w:rFonts w:ascii="TH SarabunPSK" w:hAnsi="TH SarabunPSK" w:cs="TH SarabunPSK" w:hint="cs"/>
          <w:sz w:val="32"/>
          <w:szCs w:val="32"/>
        </w:rPr>
        <w:t xml:space="preserve">1 </w:t>
      </w:r>
      <w:r w:rsidRPr="00DA724E">
        <w:rPr>
          <w:rFonts w:ascii="TH SarabunPSK" w:hAnsi="TH SarabunPSK" w:cs="TH SarabunPSK" w:hint="cs"/>
          <w:sz w:val="32"/>
          <w:szCs w:val="32"/>
          <w:cs/>
        </w:rPr>
        <w:t>ประเภท (</w:t>
      </w:r>
      <w:proofErr w:type="spellStart"/>
      <w:r w:rsidRPr="00DA724E">
        <w:rPr>
          <w:rFonts w:ascii="TH SarabunPSK" w:hAnsi="TH SarabunPSK" w:cs="TH SarabunPSK" w:hint="cs"/>
          <w:sz w:val="32"/>
          <w:szCs w:val="32"/>
        </w:rPr>
        <w:t>Model_Registry</w:t>
      </w:r>
      <w:proofErr w:type="spellEnd"/>
      <w:r w:rsidRPr="00DA724E">
        <w:rPr>
          <w:rFonts w:ascii="TH SarabunPSK" w:hAnsi="TH SarabunPSK" w:cs="TH SarabunPSK" w:hint="cs"/>
          <w:sz w:val="32"/>
          <w:szCs w:val="32"/>
        </w:rPr>
        <w:t xml:space="preserve">) </w:t>
      </w:r>
      <w:r w:rsidRPr="00DA724E">
        <w:rPr>
          <w:rFonts w:ascii="TH SarabunPSK" w:hAnsi="TH SarabunPSK" w:cs="TH SarabunPSK" w:hint="cs"/>
          <w:sz w:val="32"/>
          <w:szCs w:val="32"/>
          <w:cs/>
        </w:rPr>
        <w:t>สามารถใช้สร้างผลการพยากรณ์ (</w:t>
      </w:r>
      <w:proofErr w:type="spellStart"/>
      <w:r w:rsidRPr="00DA724E">
        <w:rPr>
          <w:rFonts w:ascii="TH SarabunPSK" w:hAnsi="TH SarabunPSK" w:cs="TH SarabunPSK" w:hint="cs"/>
          <w:sz w:val="32"/>
          <w:szCs w:val="32"/>
        </w:rPr>
        <w:t>Forecast_Data</w:t>
      </w:r>
      <w:proofErr w:type="spellEnd"/>
      <w:r w:rsidRPr="00DA724E">
        <w:rPr>
          <w:rFonts w:ascii="TH SarabunPSK" w:hAnsi="TH SarabunPSK" w:cs="TH SarabunPSK" w:hint="cs"/>
          <w:sz w:val="32"/>
          <w:szCs w:val="32"/>
        </w:rPr>
        <w:t xml:space="preserve">) </w:t>
      </w:r>
      <w:r w:rsidRPr="00DA724E">
        <w:rPr>
          <w:rFonts w:ascii="TH SarabunPSK" w:hAnsi="TH SarabunPSK" w:cs="TH SarabunPSK" w:hint="cs"/>
          <w:sz w:val="32"/>
          <w:szCs w:val="32"/>
          <w:cs/>
        </w:rPr>
        <w:t>ได้หลายรายการ</w:t>
      </w:r>
    </w:p>
    <w:p w14:paraId="2DA1E2A2" w14:textId="77777777" w:rsidR="008274B3" w:rsidRPr="00616301" w:rsidRDefault="008274B3" w:rsidP="00926FBE">
      <w:pPr>
        <w:pStyle w:val="4"/>
      </w:pPr>
      <w:r w:rsidRPr="00616301">
        <w:t xml:space="preserve">3.2.2.4 </w:t>
      </w:r>
      <w:r w:rsidRPr="00616301">
        <w:rPr>
          <w:cs/>
        </w:rPr>
        <w:t xml:space="preserve">ความสัมพันธ์ระหว่าง </w:t>
      </w:r>
      <w:r w:rsidRPr="00616301">
        <w:t xml:space="preserve">Users </w:t>
      </w:r>
      <w:r w:rsidRPr="00616301">
        <w:rPr>
          <w:cs/>
        </w:rPr>
        <w:t xml:space="preserve">และ </w:t>
      </w:r>
      <w:proofErr w:type="spellStart"/>
      <w:r w:rsidRPr="00616301">
        <w:t>Model_Registry</w:t>
      </w:r>
      <w:proofErr w:type="spellEnd"/>
      <w:r w:rsidRPr="00616301">
        <w:t xml:space="preserve"> (</w:t>
      </w:r>
      <w:proofErr w:type="gramStart"/>
      <w:r w:rsidRPr="00616301">
        <w:t>1:N</w:t>
      </w:r>
      <w:proofErr w:type="gramEnd"/>
      <w:r w:rsidRPr="00616301">
        <w:t>)</w:t>
      </w:r>
    </w:p>
    <w:p w14:paraId="36801BBF" w14:textId="77777777" w:rsidR="008274B3" w:rsidRPr="00616301" w:rsidRDefault="008274B3" w:rsidP="00926FBE">
      <w:pPr>
        <w:pStyle w:val="4"/>
        <w:ind w:left="1980" w:firstLine="0"/>
      </w:pPr>
      <w:r w:rsidRPr="00616301">
        <w:rPr>
          <w:cs/>
        </w:rPr>
        <w:t>คีย์หลัก (</w:t>
      </w:r>
      <w:r w:rsidRPr="00616301">
        <w:t xml:space="preserve">PK): </w:t>
      </w:r>
      <w:proofErr w:type="spellStart"/>
      <w:r w:rsidRPr="00616301">
        <w:t>Users.user_id</w:t>
      </w:r>
      <w:proofErr w:type="spellEnd"/>
    </w:p>
    <w:p w14:paraId="6BB53F62" w14:textId="77777777" w:rsidR="008274B3" w:rsidRPr="00616301" w:rsidRDefault="008274B3" w:rsidP="00926FBE">
      <w:pPr>
        <w:pStyle w:val="4"/>
        <w:tabs>
          <w:tab w:val="left" w:pos="2070"/>
        </w:tabs>
        <w:ind w:left="2970" w:hanging="990"/>
      </w:pPr>
      <w:r w:rsidRPr="00616301">
        <w:rPr>
          <w:cs/>
        </w:rPr>
        <w:t>คีย์นอก (</w:t>
      </w:r>
      <w:r w:rsidRPr="00616301">
        <w:t xml:space="preserve">FK): </w:t>
      </w:r>
      <w:proofErr w:type="spellStart"/>
      <w:r w:rsidRPr="00616301">
        <w:t>Model_Registry.created_by</w:t>
      </w:r>
      <w:proofErr w:type="spellEnd"/>
    </w:p>
    <w:p w14:paraId="234D7A01" w14:textId="77777777" w:rsidR="008274B3" w:rsidRPr="00616301" w:rsidRDefault="008274B3" w:rsidP="00926FBE">
      <w:pPr>
        <w:pStyle w:val="4"/>
        <w:tabs>
          <w:tab w:val="left" w:pos="2070"/>
        </w:tabs>
        <w:ind w:left="2970" w:hanging="990"/>
      </w:pPr>
      <w:r w:rsidRPr="00616301">
        <w:rPr>
          <w:cs/>
        </w:rPr>
        <w:t>คำอธิบาย</w:t>
      </w:r>
      <w:r w:rsidRPr="00616301">
        <w:t xml:space="preserve">: </w:t>
      </w:r>
      <w:r w:rsidRPr="00616301">
        <w:rPr>
          <w:cs/>
        </w:rPr>
        <w:t>ผู้ใช้งาน (</w:t>
      </w:r>
      <w:r w:rsidRPr="00616301">
        <w:t xml:space="preserve">Users) 1 </w:t>
      </w:r>
      <w:r w:rsidRPr="00616301">
        <w:rPr>
          <w:cs/>
        </w:rPr>
        <w:t>บัญชี สามารถนำเข้าหรือจัดการข้อมูลแบบจำลอง (</w:t>
      </w:r>
      <w:proofErr w:type="spellStart"/>
      <w:r w:rsidRPr="00616301">
        <w:t>Model_Registry</w:t>
      </w:r>
      <w:proofErr w:type="spellEnd"/>
      <w:r w:rsidRPr="00616301">
        <w:t xml:space="preserve">) </w:t>
      </w:r>
      <w:r w:rsidRPr="00616301">
        <w:rPr>
          <w:cs/>
        </w:rPr>
        <w:t xml:space="preserve">ได้ตั้งแต่ </w:t>
      </w:r>
      <w:r w:rsidRPr="00616301">
        <w:t xml:space="preserve">0 </w:t>
      </w:r>
      <w:r w:rsidRPr="00616301">
        <w:rPr>
          <w:cs/>
        </w:rPr>
        <w:t>ถึงหลายแบบจำลอง</w:t>
      </w:r>
    </w:p>
    <w:p w14:paraId="6E4E4550" w14:textId="77777777" w:rsidR="008274B3" w:rsidRPr="00DA724E" w:rsidRDefault="008274B3" w:rsidP="00926FBE">
      <w:pPr>
        <w:pStyle w:val="4"/>
      </w:pPr>
    </w:p>
    <w:p w14:paraId="4BC5FCCE" w14:textId="77777777" w:rsidR="008274B3" w:rsidRDefault="008274B3" w:rsidP="008274B3">
      <w:pPr>
        <w:pStyle w:val="3"/>
        <w:numPr>
          <w:ilvl w:val="2"/>
          <w:numId w:val="5"/>
        </w:numPr>
        <w:ind w:hanging="1858"/>
      </w:pPr>
      <w:r w:rsidRPr="00B7676A">
        <w:rPr>
          <w:cs/>
        </w:rPr>
        <w:t xml:space="preserve">การออกแบบกระบวนการพัฒนาแบบจำลอง </w:t>
      </w:r>
    </w:p>
    <w:p w14:paraId="058056A9" w14:textId="77777777" w:rsidR="008274B3" w:rsidRDefault="008274B3" w:rsidP="00926FBE">
      <w:pPr>
        <w:pStyle w:val="3"/>
        <w:ind w:firstLine="1276"/>
      </w:pPr>
      <w:r w:rsidRPr="00B7676A">
        <w:rPr>
          <w:cs/>
        </w:rPr>
        <w:t>ประกอบด้วยขั้นตอนการดำเนินงานเชิงเทคนิคเพื่อเปลี่ยนข้อมูลดิบให้เป็น</w:t>
      </w:r>
      <w:r>
        <w:rPr>
          <w:cs/>
        </w:rPr>
        <w:t>แบบจำลองที่มีประสิทธิภาพ ดังนี้</w:t>
      </w:r>
    </w:p>
    <w:p w14:paraId="2789537C" w14:textId="77777777" w:rsidR="008274B3" w:rsidRDefault="008274B3" w:rsidP="00926FBE">
      <w:pPr>
        <w:pStyle w:val="3"/>
        <w:ind w:firstLine="1564"/>
      </w:pPr>
      <w:r w:rsidRPr="00B7676A">
        <w:t xml:space="preserve">3.2.3.1 </w:t>
      </w:r>
      <w:r w:rsidRPr="00B7676A">
        <w:rPr>
          <w:cs/>
        </w:rPr>
        <w:t>การนำเข้าข้อมูล (</w:t>
      </w:r>
      <w:r w:rsidRPr="00B7676A">
        <w:t xml:space="preserve">Data Acquisition) </w:t>
      </w:r>
      <w:r w:rsidRPr="00B7676A">
        <w:rPr>
          <w:cs/>
        </w:rPr>
        <w:t xml:space="preserve">ดำเนินการดึงข้อมูลปริมาณน้ำและตัวแปรที่เกี่ยวข้องจาก </w:t>
      </w:r>
      <w:r w:rsidRPr="00B7676A">
        <w:t xml:space="preserve">API </w:t>
      </w:r>
      <w:r w:rsidRPr="00B7676A">
        <w:rPr>
          <w:cs/>
        </w:rPr>
        <w:t xml:space="preserve">ของกรมชลประทานในรูปแบบไฟล์ </w:t>
      </w:r>
      <w:r w:rsidRPr="00B7676A">
        <w:t xml:space="preserve">JSON </w:t>
      </w:r>
      <w:r w:rsidRPr="00B7676A">
        <w:rPr>
          <w:cs/>
        </w:rPr>
        <w:t>เพื่อใช้เป็นข้อมูลชุดตั้งต้น (</w:t>
      </w:r>
      <w:r w:rsidRPr="00B7676A">
        <w:t xml:space="preserve">Raw Data) </w:t>
      </w:r>
      <w:r w:rsidRPr="00B7676A">
        <w:rPr>
          <w:cs/>
        </w:rPr>
        <w:t>สำหรับกระบวนการเตรียมข้อมูล</w:t>
      </w:r>
    </w:p>
    <w:p w14:paraId="5A547777" w14:textId="77777777" w:rsidR="008274B3" w:rsidRDefault="008274B3" w:rsidP="00926FBE">
      <w:pPr>
        <w:pStyle w:val="3"/>
        <w:ind w:firstLine="1564"/>
      </w:pPr>
      <w:r w:rsidRPr="00B7676A">
        <w:t xml:space="preserve">3.2.3.2 </w:t>
      </w:r>
      <w:r w:rsidRPr="00B7676A">
        <w:rPr>
          <w:cs/>
        </w:rPr>
        <w:t>การเตรียมและแปลงข้อมูล (</w:t>
      </w:r>
      <w:r w:rsidRPr="00B7676A">
        <w:t xml:space="preserve">Data Preprocessing) </w:t>
      </w:r>
      <w:r w:rsidRPr="00B7676A">
        <w:rPr>
          <w:cs/>
        </w:rPr>
        <w:t>ดำเนินการตรวจสอบความสมบูรณ์ของข้อมูลและจัดการค่าที่สูญหาย (</w:t>
      </w:r>
      <w:r w:rsidRPr="00B7676A">
        <w:t xml:space="preserve">Missing Values) </w:t>
      </w:r>
      <w:r w:rsidRPr="00B7676A">
        <w:rPr>
          <w:cs/>
        </w:rPr>
        <w:t>จากนั้นจึงทำการกำหนดฉลากข้อมูล (</w:t>
      </w:r>
      <w:r w:rsidRPr="00B7676A">
        <w:t xml:space="preserve">Data Labeling) </w:t>
      </w:r>
      <w:r w:rsidRPr="00B7676A">
        <w:rPr>
          <w:cs/>
        </w:rPr>
        <w:t xml:space="preserve">เพื่อระบุระดับความเสี่ยงตามเกณฑ์เปอร์เซ็นต์ความจุที่กำหนด และทำการแปลงรูปแบบข้อมูลให้เป็นไฟล์ </w:t>
      </w:r>
      <w:r w:rsidRPr="00B7676A">
        <w:t xml:space="preserve">ARFF </w:t>
      </w:r>
      <w:r w:rsidRPr="00B7676A">
        <w:rPr>
          <w:cs/>
        </w:rPr>
        <w:t xml:space="preserve">เพื่อให้รองรับการประมวลผลด้วยโปรแกรม </w:t>
      </w:r>
      <w:r w:rsidRPr="00B7676A">
        <w:t>WEKA</w:t>
      </w:r>
    </w:p>
    <w:p w14:paraId="7577EBA4" w14:textId="77777777" w:rsidR="008274B3" w:rsidRDefault="008274B3" w:rsidP="00926FBE">
      <w:pPr>
        <w:pStyle w:val="3"/>
        <w:ind w:firstLine="1564"/>
      </w:pPr>
      <w:r w:rsidRPr="00B7676A">
        <w:lastRenderedPageBreak/>
        <w:t xml:space="preserve">3.2.3.3 </w:t>
      </w:r>
      <w:r w:rsidRPr="00B7676A">
        <w:rPr>
          <w:cs/>
        </w:rPr>
        <w:t>การแบ่งชุดข้อมูล (</w:t>
      </w:r>
      <w:r w:rsidRPr="00B7676A">
        <w:t xml:space="preserve">Data Splitting) </w:t>
      </w:r>
      <w:r w:rsidRPr="004832E7">
        <w:rPr>
          <w:cs/>
        </w:rPr>
        <w:t xml:space="preserve">นำชุดข้อมูลที่เตรียมเสร็จสิ้นซึ่งรวบรวมข้อมูลทั้ง </w:t>
      </w:r>
      <w:r w:rsidRPr="004832E7">
        <w:t xml:space="preserve">2 </w:t>
      </w:r>
      <w:r w:rsidRPr="004832E7">
        <w:rPr>
          <w:cs/>
        </w:rPr>
        <w:t xml:space="preserve">ปี มาแบ่งออกเป็น </w:t>
      </w:r>
      <w:r w:rsidRPr="004832E7">
        <w:t xml:space="preserve">2 </w:t>
      </w:r>
      <w:r w:rsidRPr="004832E7">
        <w:rPr>
          <w:cs/>
        </w:rPr>
        <w:t xml:space="preserve">ส่วนด้วยเทคนิค </w:t>
      </w:r>
      <w:r w:rsidRPr="004832E7">
        <w:t xml:space="preserve">Percentage Split (Train/Test Split 80:20) </w:t>
      </w:r>
      <w:r w:rsidRPr="004832E7">
        <w:rPr>
          <w:cs/>
        </w:rPr>
        <w:t>ได้แก่ ข้อมูลสำหรับเป็นชุดฝึกสอน (</w:t>
      </w:r>
      <w:r w:rsidRPr="004832E7">
        <w:t xml:space="preserve">Training Set) </w:t>
      </w:r>
      <w:r w:rsidRPr="004832E7">
        <w:rPr>
          <w:cs/>
        </w:rPr>
        <w:t xml:space="preserve">สัดส่วนร้อยละ </w:t>
      </w:r>
      <w:r w:rsidRPr="004832E7">
        <w:t xml:space="preserve">80 </w:t>
      </w:r>
      <w:r w:rsidRPr="004832E7">
        <w:rPr>
          <w:cs/>
        </w:rPr>
        <w:t>และข้อมูลสำหรับเป็นชุดทดสอบ (</w:t>
      </w:r>
      <w:r w:rsidRPr="004832E7">
        <w:t xml:space="preserve">Testing Set) </w:t>
      </w:r>
      <w:r w:rsidRPr="004832E7">
        <w:rPr>
          <w:cs/>
        </w:rPr>
        <w:t xml:space="preserve">สัดส่วนร้อยละ </w:t>
      </w:r>
      <w:r w:rsidRPr="004832E7">
        <w:t xml:space="preserve">20 </w:t>
      </w:r>
      <w:r w:rsidRPr="004832E7">
        <w:rPr>
          <w:cs/>
        </w:rPr>
        <w:t>เพื่อใช้ประเมินความแม่นยำของแบบจำลองกับข้อมูลที่ไม่เคยพบมาก่อน</w:t>
      </w:r>
    </w:p>
    <w:p w14:paraId="1497E37F" w14:textId="77777777" w:rsidR="008274B3" w:rsidRDefault="008274B3" w:rsidP="00926FBE">
      <w:pPr>
        <w:pStyle w:val="3"/>
        <w:ind w:firstLine="1564"/>
      </w:pPr>
      <w:r w:rsidRPr="00B7676A">
        <w:t xml:space="preserve">3.2.3.4 </w:t>
      </w:r>
      <w:r w:rsidRPr="00B7676A">
        <w:rPr>
          <w:cs/>
        </w:rPr>
        <w:t>การสร้างและฝึกสอนแบบจำลอง (</w:t>
      </w:r>
      <w:r w:rsidRPr="00B7676A">
        <w:t xml:space="preserve">Model Training) </w:t>
      </w:r>
      <w:r w:rsidRPr="00B7676A">
        <w:rPr>
          <w:cs/>
        </w:rPr>
        <w:t>นำชุดข้อมูลฝึกสอนเข้าสู่กระบวนการเรียนรู้ของเครื่องผ่านอัลกอริทึมการจำแนกประเภท (</w:t>
      </w:r>
      <w:r w:rsidRPr="00B7676A">
        <w:t xml:space="preserve">Classification) </w:t>
      </w:r>
      <w:r w:rsidRPr="00B7676A">
        <w:rPr>
          <w:cs/>
        </w:rPr>
        <w:t xml:space="preserve">จำนวน </w:t>
      </w:r>
      <w:r w:rsidRPr="00B7676A">
        <w:t xml:space="preserve">3 </w:t>
      </w:r>
      <w:r w:rsidRPr="00B7676A">
        <w:rPr>
          <w:cs/>
        </w:rPr>
        <w:t>รูปแบบที่คัดเลือกไว้ เพื่อสร้างแบบจำลองในการพยากรณ์ระดับความเสี่ยงของสถานการณ์น้ำ</w:t>
      </w:r>
    </w:p>
    <w:p w14:paraId="21FF4ECA" w14:textId="77777777" w:rsidR="008274B3" w:rsidRPr="00B7676A" w:rsidRDefault="008274B3" w:rsidP="00926FBE">
      <w:pPr>
        <w:pStyle w:val="3"/>
        <w:ind w:firstLine="1564"/>
      </w:pPr>
      <w:r w:rsidRPr="00B7676A">
        <w:t xml:space="preserve">3.2.3.5 </w:t>
      </w:r>
      <w:r w:rsidRPr="00B7676A">
        <w:rPr>
          <w:cs/>
        </w:rPr>
        <w:t>การประเมินผลและคัดเลือกแบบจำลอง (</w:t>
      </w:r>
      <w:r w:rsidRPr="00B7676A">
        <w:t xml:space="preserve">Evaluation &amp; Selection) </w:t>
      </w:r>
      <w:r w:rsidRPr="00B7676A">
        <w:rPr>
          <w:cs/>
        </w:rPr>
        <w:t xml:space="preserve">ทดสอบแบบจำลองด้วยชุดข้อมูลทดสอบและวัดผลด้วยตัวชี้วัด </w:t>
      </w:r>
      <w:r w:rsidRPr="00E41089">
        <w:rPr>
          <w:cs/>
        </w:rPr>
        <w:t>ได้แก่ ค่าความถูกต้อง (</w:t>
      </w:r>
      <w:r w:rsidRPr="00E41089">
        <w:t xml:space="preserve">Accuracy) </w:t>
      </w:r>
      <w:r w:rsidRPr="00E41089">
        <w:rPr>
          <w:cs/>
        </w:rPr>
        <w:t>ค่าความแม่นยำ (</w:t>
      </w:r>
      <w:r w:rsidRPr="00E41089">
        <w:t xml:space="preserve">Precision) </w:t>
      </w:r>
      <w:r w:rsidRPr="00E41089">
        <w:rPr>
          <w:cs/>
        </w:rPr>
        <w:t>ค่าความครอบคลุม (</w:t>
      </w:r>
      <w:r w:rsidRPr="00E41089">
        <w:t xml:space="preserve">Recall) </w:t>
      </w:r>
      <w:r w:rsidRPr="00E41089">
        <w:rPr>
          <w:cs/>
        </w:rPr>
        <w:t>และค่าเอฟวัน (</w:t>
      </w:r>
      <w:r w:rsidRPr="00E41089">
        <w:t xml:space="preserve">F1-score) </w:t>
      </w:r>
      <w:r w:rsidRPr="00B7676A">
        <w:rPr>
          <w:cs/>
        </w:rPr>
        <w:t>เพื่อเปรียบเทียบประสิทธิภาพและคัดเลือกแบบจำลองที่มีความเหมาะสมที่สุดไปเชื่อมต่อกับระบบฐานข้อมูลและ</w:t>
      </w:r>
      <w:proofErr w:type="spellStart"/>
      <w:r w:rsidRPr="00B7676A">
        <w:rPr>
          <w:cs/>
        </w:rPr>
        <w:t>แดช</w:t>
      </w:r>
      <w:proofErr w:type="spellEnd"/>
      <w:r w:rsidRPr="00B7676A">
        <w:rPr>
          <w:cs/>
        </w:rPr>
        <w:t>บอร์ด</w:t>
      </w:r>
    </w:p>
    <w:p w14:paraId="5A7E5214" w14:textId="77777777" w:rsidR="008274B3" w:rsidRDefault="008274B3" w:rsidP="00926FBE">
      <w:pPr>
        <w:pStyle w:val="3"/>
      </w:pPr>
      <w:r w:rsidRPr="00045823">
        <w:t xml:space="preserve">3.2.4 </w:t>
      </w:r>
      <w:r>
        <w:tab/>
      </w:r>
      <w:r>
        <w:rPr>
          <w:cs/>
        </w:rPr>
        <w:t>การออกแบบ</w:t>
      </w:r>
      <w:r>
        <w:rPr>
          <w:rFonts w:hint="cs"/>
          <w:cs/>
        </w:rPr>
        <w:t>แบบจำลองจำแนกระดับความเสี่ยง</w:t>
      </w:r>
    </w:p>
    <w:p w14:paraId="3B1FBA09" w14:textId="77777777" w:rsidR="008274B3" w:rsidRDefault="008274B3" w:rsidP="00926FBE">
      <w:pPr>
        <w:pStyle w:val="3"/>
      </w:pPr>
      <w:r>
        <w:tab/>
      </w:r>
      <w:r w:rsidRPr="00486C01">
        <w:rPr>
          <w:rFonts w:hint="cs"/>
          <w:cs/>
        </w:rPr>
        <w:t>ในการพัฒนาแบบจำลองเพื่อพยากรณ์ระดับความเสี่ยงสถานการณ์น้ำ ผู้จัดทำได้กำหนดรายละเอียดคุณลักษณะของข้อมูลและอัลกอริทึมที่ใช้ ดังนี้</w:t>
      </w:r>
    </w:p>
    <w:p w14:paraId="4B30ACE8" w14:textId="77777777" w:rsidR="008274B3" w:rsidRDefault="008274B3" w:rsidP="00926FBE">
      <w:pPr>
        <w:pStyle w:val="3"/>
      </w:pPr>
      <w:r>
        <w:tab/>
      </w:r>
      <w:r w:rsidRPr="00486C01">
        <w:rPr>
          <w:rFonts w:hint="cs"/>
        </w:rPr>
        <w:t xml:space="preserve">3.2.4.1 </w:t>
      </w:r>
      <w:r w:rsidRPr="00486C01">
        <w:rPr>
          <w:rFonts w:hint="cs"/>
          <w:cs/>
        </w:rPr>
        <w:t>ข้อมูลนำเข้าและตัวแปรเป้าหมาย (</w:t>
      </w:r>
      <w:r w:rsidRPr="00486C01">
        <w:rPr>
          <w:rFonts w:hint="cs"/>
        </w:rPr>
        <w:t xml:space="preserve">Input Features and Target Class) </w:t>
      </w:r>
      <w:r w:rsidRPr="00486C01">
        <w:rPr>
          <w:rFonts w:hint="cs"/>
          <w:cs/>
        </w:rPr>
        <w:t>เพื่อให้แบบจำลองสามารถเรียนรู้พฤติกรรมของน้ำได้อย่างมีประสิทธิภาพ จึงได้กำหนด</w:t>
      </w:r>
      <w:r>
        <w:rPr>
          <w:rFonts w:hint="cs"/>
          <w:cs/>
        </w:rPr>
        <w:t>ตัวแปรที่ใช้ในการประมวลผลดังนี้</w:t>
      </w:r>
    </w:p>
    <w:p w14:paraId="25661E9E" w14:textId="77777777" w:rsidR="008274B3" w:rsidRDefault="008274B3" w:rsidP="00926FBE">
      <w:pPr>
        <w:pStyle w:val="3"/>
      </w:pPr>
      <w:r>
        <w:tab/>
      </w:r>
      <w:r w:rsidRPr="00486C01">
        <w:rPr>
          <w:rFonts w:hint="cs"/>
          <w:cs/>
        </w:rPr>
        <w:t>ตัวแปรนำเข้า (</w:t>
      </w:r>
      <w:r>
        <w:rPr>
          <w:rFonts w:hint="cs"/>
        </w:rPr>
        <w:t>Input Features)</w:t>
      </w:r>
      <w:r w:rsidRPr="00486C01">
        <w:rPr>
          <w:rFonts w:hint="cs"/>
        </w:rPr>
        <w:t xml:space="preserve"> </w:t>
      </w:r>
      <w:r w:rsidRPr="00486C01">
        <w:rPr>
          <w:rFonts w:hint="cs"/>
          <w:cs/>
        </w:rPr>
        <w:t>ประกอบด้วย ปริมาณน้ำไหลเข้า (</w:t>
      </w:r>
      <w:r>
        <w:rPr>
          <w:rFonts w:hint="cs"/>
        </w:rPr>
        <w:t>Inflow)</w:t>
      </w:r>
      <w:r w:rsidRPr="00486C01">
        <w:rPr>
          <w:rFonts w:hint="cs"/>
        </w:rPr>
        <w:t xml:space="preserve"> </w:t>
      </w:r>
      <w:r w:rsidRPr="00486C01">
        <w:rPr>
          <w:rFonts w:hint="cs"/>
          <w:cs/>
        </w:rPr>
        <w:t>ปริมาณน้ำระบาย (</w:t>
      </w:r>
      <w:r w:rsidRPr="00486C01">
        <w:rPr>
          <w:rFonts w:hint="cs"/>
        </w:rPr>
        <w:t xml:space="preserve">Outflow) </w:t>
      </w:r>
      <w:r w:rsidRPr="00486C01">
        <w:rPr>
          <w:rFonts w:hint="cs"/>
          <w:cs/>
        </w:rPr>
        <w:t>และร้อยละของความจุอ่างเก็บน้ำ (%</w:t>
      </w:r>
      <w:r w:rsidRPr="00486C01">
        <w:rPr>
          <w:rFonts w:hint="cs"/>
        </w:rPr>
        <w:t xml:space="preserve">Capacity) </w:t>
      </w:r>
      <w:r w:rsidRPr="00486C01">
        <w:rPr>
          <w:rFonts w:hint="cs"/>
          <w:cs/>
        </w:rPr>
        <w:t>ซึ่งเป็นปัจจัยหลักในการตัดสินระดับน้ำ</w:t>
      </w:r>
    </w:p>
    <w:p w14:paraId="59B1612C" w14:textId="77777777" w:rsidR="008274B3" w:rsidRDefault="008274B3" w:rsidP="00926FBE">
      <w:pPr>
        <w:pStyle w:val="3"/>
      </w:pPr>
      <w:r>
        <w:tab/>
      </w:r>
      <w:r w:rsidRPr="00486C01">
        <w:rPr>
          <w:rFonts w:hint="cs"/>
          <w:cs/>
        </w:rPr>
        <w:t>ตัวแปรเป้าหมาย (</w:t>
      </w:r>
      <w:r>
        <w:rPr>
          <w:rFonts w:hint="cs"/>
        </w:rPr>
        <w:t>Target Class)</w:t>
      </w:r>
      <w:r w:rsidRPr="00486C01">
        <w:rPr>
          <w:rFonts w:hint="cs"/>
        </w:rPr>
        <w:t xml:space="preserve"> </w:t>
      </w:r>
      <w:r w:rsidRPr="00486C01">
        <w:rPr>
          <w:rFonts w:hint="cs"/>
          <w:cs/>
        </w:rPr>
        <w:t xml:space="preserve">คือระดับความเสี่ยง </w:t>
      </w:r>
      <w:r w:rsidRPr="00486C01">
        <w:rPr>
          <w:rFonts w:hint="cs"/>
        </w:rPr>
        <w:t xml:space="preserve">3 </w:t>
      </w:r>
      <w:r>
        <w:rPr>
          <w:rFonts w:hint="cs"/>
          <w:cs/>
        </w:rPr>
        <w:t xml:space="preserve">ระดับ ได้แก่ </w:t>
      </w:r>
      <w:r w:rsidRPr="00486C01">
        <w:rPr>
          <w:rFonts w:hint="cs"/>
          <w:cs/>
        </w:rPr>
        <w:t>เสี่ยงน้ำแห้ง</w:t>
      </w:r>
      <w:r w:rsidRPr="00486C01">
        <w:rPr>
          <w:rFonts w:hint="cs"/>
        </w:rPr>
        <w:t xml:space="preserve"> </w:t>
      </w:r>
      <w:r w:rsidRPr="00486C01">
        <w:rPr>
          <w:rFonts w:hint="cs"/>
          <w:cs/>
        </w:rPr>
        <w:t>ปกติ</w:t>
      </w:r>
      <w:r w:rsidRPr="00486C01">
        <w:rPr>
          <w:rFonts w:hint="cs"/>
        </w:rPr>
        <w:t xml:space="preserve"> </w:t>
      </w:r>
      <w:r>
        <w:rPr>
          <w:rFonts w:hint="cs"/>
          <w:cs/>
        </w:rPr>
        <w:t>เสี่ยงน้ำล้น</w:t>
      </w:r>
      <w:r w:rsidRPr="00486C01">
        <w:rPr>
          <w:rFonts w:hint="cs"/>
          <w:cs/>
        </w:rPr>
        <w:t xml:space="preserve"> ที่ผ่านกระบวนการทำ </w:t>
      </w:r>
      <w:r w:rsidRPr="00486C01">
        <w:rPr>
          <w:rFonts w:hint="cs"/>
        </w:rPr>
        <w:t xml:space="preserve">Data Labeling </w:t>
      </w:r>
      <w:r w:rsidRPr="00486C01">
        <w:rPr>
          <w:rFonts w:hint="cs"/>
          <w:cs/>
        </w:rPr>
        <w:t>ตามเกณฑ์เปอร์เซ็นต์ความจุที่ระบุในขอบเขตโครงงาน</w:t>
      </w:r>
    </w:p>
    <w:p w14:paraId="04E9C3A8" w14:textId="77777777" w:rsidR="008274B3" w:rsidRDefault="008274B3" w:rsidP="00926FBE">
      <w:pPr>
        <w:pStyle w:val="3"/>
      </w:pPr>
      <w:r>
        <w:rPr>
          <w:cs/>
        </w:rPr>
        <w:tab/>
      </w:r>
      <w:r w:rsidRPr="00486C01">
        <w:rPr>
          <w:rFonts w:hint="cs"/>
        </w:rPr>
        <w:t xml:space="preserve">3.2.4.2 </w:t>
      </w:r>
      <w:r w:rsidRPr="00486C01">
        <w:rPr>
          <w:rFonts w:hint="cs"/>
          <w:cs/>
        </w:rPr>
        <w:t>รายละเอียดอัลกอริทึมที่ใช้เปรียบเทียบ</w:t>
      </w:r>
      <w:r w:rsidRPr="00486C01">
        <w:rPr>
          <w:rFonts w:hint="cs"/>
        </w:rPr>
        <w:t xml:space="preserve"> </w:t>
      </w:r>
      <w:r w:rsidRPr="00486C01">
        <w:rPr>
          <w:rFonts w:hint="cs"/>
          <w:cs/>
        </w:rPr>
        <w:t xml:space="preserve">ผู้จัดทำเลือกใช้ </w:t>
      </w:r>
      <w:r w:rsidRPr="00486C01">
        <w:rPr>
          <w:rFonts w:hint="cs"/>
        </w:rPr>
        <w:t xml:space="preserve">3 </w:t>
      </w:r>
      <w:r w:rsidRPr="00486C01">
        <w:rPr>
          <w:rFonts w:hint="cs"/>
          <w:cs/>
        </w:rPr>
        <w:t>อัลกอริทึมที่มีจุดเด่นแตกต่างกัน เพื่อค้นหาแบบจำลองที่เหม</w:t>
      </w:r>
      <w:r>
        <w:rPr>
          <w:rFonts w:hint="cs"/>
          <w:cs/>
        </w:rPr>
        <w:t>าะสมที่สุดกับลักษณะข้อมูลชุดนี้</w:t>
      </w:r>
    </w:p>
    <w:p w14:paraId="1703C260" w14:textId="77777777" w:rsidR="008274B3" w:rsidRDefault="008274B3" w:rsidP="00926FBE">
      <w:pPr>
        <w:pStyle w:val="3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86C01">
        <w:rPr>
          <w:rFonts w:hint="cs"/>
          <w:cs/>
        </w:rPr>
        <w:t>เรนดอม</w:t>
      </w:r>
      <w:proofErr w:type="spellStart"/>
      <w:r w:rsidRPr="00486C01">
        <w:rPr>
          <w:rFonts w:hint="cs"/>
          <w:cs/>
        </w:rPr>
        <w:t>ฟอเร</w:t>
      </w:r>
      <w:proofErr w:type="spellEnd"/>
      <w:r w:rsidRPr="00486C01">
        <w:rPr>
          <w:rFonts w:hint="cs"/>
          <w:cs/>
        </w:rPr>
        <w:t>สต์ (</w:t>
      </w:r>
      <w:r>
        <w:rPr>
          <w:rFonts w:hint="cs"/>
        </w:rPr>
        <w:t>Random Forest)</w:t>
      </w:r>
      <w:r w:rsidRPr="00486C01">
        <w:rPr>
          <w:rFonts w:hint="cs"/>
        </w:rPr>
        <w:t xml:space="preserve"> </w:t>
      </w:r>
      <w:r w:rsidRPr="00486C01">
        <w:rPr>
          <w:rFonts w:hint="cs"/>
          <w:cs/>
        </w:rPr>
        <w:t>ใช้เทคนิคการสร้างต้นไม้ตัดสินใจจำนวนมาก (</w:t>
      </w:r>
      <w:r w:rsidRPr="00486C01">
        <w:rPr>
          <w:rFonts w:hint="cs"/>
        </w:rPr>
        <w:t xml:space="preserve">Ensemble Learning) </w:t>
      </w:r>
      <w:r w:rsidRPr="00486C01">
        <w:rPr>
          <w:rFonts w:hint="cs"/>
          <w:cs/>
        </w:rPr>
        <w:t>แล้วนำผลลัพธ์มาโหวตร่วมกัน จุดเด่นคือมีความแม่นยำสูงและลดปัญหาการเรียนรู้เกิน (</w:t>
      </w:r>
      <w:r w:rsidRPr="00486C01">
        <w:rPr>
          <w:rFonts w:hint="cs"/>
        </w:rPr>
        <w:t xml:space="preserve">Overfitting) </w:t>
      </w:r>
      <w:r w:rsidRPr="00486C01">
        <w:rPr>
          <w:rFonts w:hint="cs"/>
          <w:cs/>
        </w:rPr>
        <w:t>ได้ดีเมื่อเทียบกับต้นไม้ตัดสินใจแบบเดี่ยว (</w:t>
      </w:r>
      <w:r w:rsidRPr="00486C01">
        <w:rPr>
          <w:rFonts w:hint="cs"/>
        </w:rPr>
        <w:t>Witten et al., 2016)</w:t>
      </w:r>
    </w:p>
    <w:p w14:paraId="06449526" w14:textId="77777777" w:rsidR="008274B3" w:rsidRDefault="008274B3" w:rsidP="00926FBE">
      <w:pPr>
        <w:pStyle w:val="3"/>
      </w:pPr>
      <w:r>
        <w:rPr>
          <w:cs/>
        </w:rPr>
        <w:lastRenderedPageBreak/>
        <w:tab/>
      </w:r>
      <w:r>
        <w:rPr>
          <w:cs/>
        </w:rPr>
        <w:tab/>
      </w:r>
      <w:r>
        <w:rPr>
          <w:cs/>
        </w:rPr>
        <w:tab/>
      </w:r>
      <w:r w:rsidRPr="00486C01">
        <w:rPr>
          <w:rFonts w:hint="cs"/>
          <w:cs/>
        </w:rPr>
        <w:t>อัลกอริทึมต้นไม้ตัดสินใจ (</w:t>
      </w:r>
      <w:r>
        <w:rPr>
          <w:rFonts w:hint="cs"/>
        </w:rPr>
        <w:t>J48)</w:t>
      </w:r>
      <w:r w:rsidRPr="00486C01">
        <w:rPr>
          <w:rFonts w:hint="cs"/>
        </w:rPr>
        <w:t xml:space="preserve"> </w:t>
      </w:r>
      <w:r w:rsidRPr="00486C01">
        <w:rPr>
          <w:rFonts w:hint="cs"/>
          <w:cs/>
        </w:rPr>
        <w:t xml:space="preserve">เป็นการนำอัลกอริทึม </w:t>
      </w:r>
      <w:r w:rsidRPr="00486C01">
        <w:rPr>
          <w:rFonts w:hint="cs"/>
        </w:rPr>
        <w:t xml:space="preserve">C4.5 </w:t>
      </w:r>
      <w:r w:rsidRPr="00486C01">
        <w:rPr>
          <w:rFonts w:hint="cs"/>
          <w:cs/>
        </w:rPr>
        <w:t xml:space="preserve">มาประยุกต์ใช้ใน </w:t>
      </w:r>
      <w:r w:rsidRPr="00486C01">
        <w:rPr>
          <w:rFonts w:hint="cs"/>
        </w:rPr>
        <w:t xml:space="preserve">WEKA </w:t>
      </w:r>
      <w:r w:rsidRPr="00486C01">
        <w:rPr>
          <w:rFonts w:hint="cs"/>
          <w:cs/>
        </w:rPr>
        <w:t>จุดเด่นคือผลลัพธ์ที่ได้อยู่ในรูปแบบกฎที่มนุษย์สามารถตีความได้ง่าย (</w:t>
      </w:r>
      <w:r w:rsidRPr="00486C01">
        <w:rPr>
          <w:rFonts w:hint="cs"/>
        </w:rPr>
        <w:t xml:space="preserve">Interpretability) </w:t>
      </w:r>
      <w:r w:rsidRPr="00486C01">
        <w:rPr>
          <w:rFonts w:hint="cs"/>
          <w:cs/>
        </w:rPr>
        <w:t>ช่วยให้เข้าใจเหตุผลเบื้องหลังการจำแนกความเสี่ยงน้ำได้อย่างชัดเจน (</w:t>
      </w:r>
      <w:r w:rsidRPr="00486C01">
        <w:rPr>
          <w:rFonts w:hint="cs"/>
        </w:rPr>
        <w:t>Witten et al., 2016)</w:t>
      </w:r>
    </w:p>
    <w:p w14:paraId="101A9618" w14:textId="77777777" w:rsidR="008274B3" w:rsidRPr="00486C01" w:rsidRDefault="008274B3" w:rsidP="00926FBE">
      <w:pPr>
        <w:pStyle w:val="3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86C01">
        <w:rPr>
          <w:rFonts w:hint="cs"/>
          <w:cs/>
        </w:rPr>
        <w:t>การถดถอย</w:t>
      </w:r>
      <w:proofErr w:type="spellStart"/>
      <w:r w:rsidRPr="00486C01">
        <w:rPr>
          <w:rFonts w:hint="cs"/>
          <w:cs/>
        </w:rPr>
        <w:t>โล</w:t>
      </w:r>
      <w:proofErr w:type="spellEnd"/>
      <w:r w:rsidRPr="00486C01">
        <w:rPr>
          <w:rFonts w:hint="cs"/>
          <w:cs/>
        </w:rPr>
        <w:t>จิสติก (</w:t>
      </w:r>
      <w:r>
        <w:rPr>
          <w:rFonts w:hint="cs"/>
        </w:rPr>
        <w:t>Logistic Regression)</w:t>
      </w:r>
      <w:r w:rsidRPr="00486C01">
        <w:rPr>
          <w:rFonts w:hint="cs"/>
        </w:rPr>
        <w:t xml:space="preserve"> </w:t>
      </w:r>
      <w:r w:rsidRPr="00486C01">
        <w:rPr>
          <w:rFonts w:hint="cs"/>
          <w:cs/>
        </w:rPr>
        <w:t>ใช้เป็นโมเดลพื้นฐาน (</w:t>
      </w:r>
      <w:r w:rsidRPr="00486C01">
        <w:rPr>
          <w:rFonts w:hint="cs"/>
        </w:rPr>
        <w:t xml:space="preserve">Baseline Model) </w:t>
      </w:r>
      <w:r w:rsidRPr="00486C01">
        <w:rPr>
          <w:rFonts w:hint="cs"/>
          <w:cs/>
        </w:rPr>
        <w:t>เพื่อวิเคราะห์ความสัมพันธ์เชิงความน่าจะเป็นระหว่างปัจจัยนำเข้าและระดับความเสี่ยง เหมาะสำหรับงานจำแนกประเภทข้อมูลที่มีความสัมพันธ์เชิงเส้น (</w:t>
      </w:r>
      <w:r w:rsidRPr="00486C01">
        <w:rPr>
          <w:rFonts w:hint="cs"/>
        </w:rPr>
        <w:t>Witten et al., 2016)</w:t>
      </w:r>
    </w:p>
    <w:p w14:paraId="66FCCE8A" w14:textId="77777777" w:rsidR="008274B3" w:rsidRPr="00874812" w:rsidRDefault="008274B3" w:rsidP="00926FBE">
      <w:pPr>
        <w:pStyle w:val="3"/>
      </w:pPr>
      <w:r>
        <w:t>3.2.5</w:t>
      </w:r>
      <w:r>
        <w:tab/>
      </w:r>
      <w:r w:rsidRPr="00874812">
        <w:rPr>
          <w:cs/>
        </w:rPr>
        <w:t>การออกแบบส่วนติดต่อผู้ใช้</w:t>
      </w:r>
    </w:p>
    <w:p w14:paraId="0B8C6A57" w14:textId="77777777" w:rsidR="008274B3" w:rsidRDefault="008274B3" w:rsidP="00926FBE">
      <w:pPr>
        <w:pStyle w:val="3"/>
      </w:pPr>
      <w:r>
        <w:rPr>
          <w:cs/>
        </w:rPr>
        <w:tab/>
      </w:r>
      <w:r w:rsidRPr="006B7C59">
        <w:rPr>
          <w:cs/>
        </w:rPr>
        <w:t>การออกแบบส่วนติดต่อผู้ใช้ของระบบพยากรณ์ความเสี่ยงน้ำในอ่างเก็บน้ำขนาดใหญ่ พัฒนาขึ้นในรูปแบบโปรแกรมประยุกต์บนเว็บ (</w:t>
      </w:r>
      <w:r w:rsidRPr="006B7C59">
        <w:t xml:space="preserve">Web Application) </w:t>
      </w:r>
      <w:r w:rsidRPr="006B7C59">
        <w:rPr>
          <w:cs/>
        </w:rPr>
        <w:t>โดยมุ่งเน้นการนำเสนอข้อมูลด้วยภาพ (</w:t>
      </w:r>
      <w:r w:rsidRPr="006B7C59">
        <w:t xml:space="preserve">Data Visualization) </w:t>
      </w:r>
      <w:r w:rsidRPr="006B7C59">
        <w:rPr>
          <w:cs/>
        </w:rPr>
        <w:t>ที่มีความชัดเจน ลดความซับซ้อนในการใช้งาน เพื่อสนับสนุนการตัดสินใจของผู้บริหารจัดการน้ำ</w:t>
      </w:r>
      <w:r w:rsidRPr="006B7C59">
        <w:t xml:space="preserve"> </w:t>
      </w:r>
      <w:r w:rsidRPr="006B7C59">
        <w:rPr>
          <w:cs/>
        </w:rPr>
        <w:t xml:space="preserve">ทั้งนี้ ระบบได้ถูกออกแบบให้มีการแบ่งส่วนติดต่อผู้ใช้ออกเป็น </w:t>
      </w:r>
      <w:r w:rsidRPr="006B7C59">
        <w:t xml:space="preserve">2 </w:t>
      </w:r>
      <w:r w:rsidRPr="006B7C59">
        <w:rPr>
          <w:cs/>
        </w:rPr>
        <w:t>มุมมองหลัก เพื่อให้เหมาะสมกับความต้องการของกลุ่มเป้าหมายที่แตกต่างกัน ดังนี้</w:t>
      </w:r>
    </w:p>
    <w:p w14:paraId="24D835CB" w14:textId="77777777" w:rsidR="008274B3" w:rsidRDefault="008274B3" w:rsidP="00926FBE">
      <w:pPr>
        <w:pStyle w:val="4"/>
      </w:pPr>
      <w:r w:rsidRPr="006B7C59">
        <w:t xml:space="preserve">3.2.5.1 </w:t>
      </w:r>
      <w:r>
        <w:rPr>
          <w:cs/>
        </w:rPr>
        <w:tab/>
      </w:r>
      <w:r w:rsidRPr="006B7C59">
        <w:rPr>
          <w:cs/>
        </w:rPr>
        <w:t>มุมมองสำหรับประชาชนทั่วไป</w:t>
      </w:r>
    </w:p>
    <w:p w14:paraId="15946A57" w14:textId="77777777" w:rsidR="008274B3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6B7C59">
        <w:rPr>
          <w:cs/>
        </w:rPr>
        <w:t xml:space="preserve">หน้าจอถูกออกแบบมาเพื่อให้ประชาชนสามารถรับรู้สถานการณ์น้ำได้อย่างรวดเร็วและเข้าใจง่าย โดยแสดงผลระดับความเสี่ยงปัจจุบันในรูปแบบกล่องสีขนาดใหญ่ที่ชัดเจน เช่น สีเขียวสำหรับสถานะปกติ พร้อมทั้งแสดงผลการพยากรณ์ความเสี่ยงในอนาคตล่วงหน้า </w:t>
      </w:r>
      <w:r w:rsidRPr="006B7C59">
        <w:t xml:space="preserve">7 </w:t>
      </w:r>
      <w:r w:rsidRPr="006B7C59">
        <w:rPr>
          <w:cs/>
        </w:rPr>
        <w:t xml:space="preserve">วัน และ </w:t>
      </w:r>
      <w:r w:rsidRPr="006B7C59">
        <w:t xml:space="preserve">30 </w:t>
      </w:r>
      <w:r w:rsidRPr="006B7C59">
        <w:rPr>
          <w:cs/>
        </w:rPr>
        <w:t xml:space="preserve">วัน โดยไม่แสดงข้อมูลตัวเลขเชิงลึกหรือกราฟทางสถิติที่ซับซ้อน เพื่อลดความสับสนและให้ประชาชนสามารถติดตามสถานการณ์ได้อย่างตรงไปตรงมา ดังภาพที่ </w:t>
      </w:r>
      <w:r w:rsidRPr="006B7C59">
        <w:t>3.3</w:t>
      </w:r>
    </w:p>
    <w:p w14:paraId="300998D1" w14:textId="77777777" w:rsidR="008274B3" w:rsidRPr="008274B3" w:rsidRDefault="008274B3" w:rsidP="008274B3"/>
    <w:p w14:paraId="79C04AEB" w14:textId="77777777" w:rsidR="008274B3" w:rsidRDefault="008274B3" w:rsidP="00926FBE">
      <w:pPr>
        <w:jc w:val="center"/>
      </w:pPr>
      <w:r>
        <w:rPr>
          <w:noProof/>
        </w:rPr>
        <w:drawing>
          <wp:inline distT="0" distB="0" distL="0" distR="0" wp14:anchorId="03F26C2E" wp14:editId="7FFB7BA1">
            <wp:extent cx="4286250" cy="2482681"/>
            <wp:effectExtent l="19050" t="19050" r="19050" b="13335"/>
            <wp:docPr id="4357409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40944" name="รูปภาพ 4357409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499" cy="249093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83F3FA" w14:textId="77777777" w:rsidR="008274B3" w:rsidRDefault="008274B3" w:rsidP="00926FBE">
      <w:pPr>
        <w:jc w:val="center"/>
        <w:rPr>
          <w:b/>
          <w:bCs/>
        </w:rPr>
      </w:pPr>
    </w:p>
    <w:p w14:paraId="610705DE" w14:textId="7B384A36" w:rsidR="008274B3" w:rsidRDefault="008274B3" w:rsidP="00926FBE">
      <w:pPr>
        <w:jc w:val="center"/>
      </w:pPr>
      <w:r w:rsidRPr="00A67FAC">
        <w:rPr>
          <w:b/>
          <w:bCs/>
          <w:cs/>
        </w:rPr>
        <w:t xml:space="preserve">ภาพที่ </w:t>
      </w:r>
      <w:r w:rsidRPr="00A67FAC">
        <w:rPr>
          <w:b/>
          <w:bCs/>
        </w:rPr>
        <w:t>3.</w:t>
      </w:r>
      <w:r>
        <w:rPr>
          <w:b/>
          <w:bCs/>
        </w:rPr>
        <w:t>3</w:t>
      </w:r>
      <w:r w:rsidRPr="00A67FAC">
        <w:t xml:space="preserve"> </w:t>
      </w:r>
      <w:r w:rsidRPr="006B7C59">
        <w:rPr>
          <w:cs/>
        </w:rPr>
        <w:t>การออกแบบส่วนติดต่อผู้ใช้หน้าจอแสดงผลสำหรับประชาชนทั่วไป</w:t>
      </w:r>
    </w:p>
    <w:p w14:paraId="6B9F5F0C" w14:textId="77777777" w:rsidR="008274B3" w:rsidRDefault="008274B3" w:rsidP="00926FBE">
      <w:pPr>
        <w:pStyle w:val="4"/>
      </w:pPr>
      <w:r w:rsidRPr="006B7C59">
        <w:lastRenderedPageBreak/>
        <w:t xml:space="preserve">3.2.5.2 </w:t>
      </w:r>
      <w:r>
        <w:rPr>
          <w:cs/>
        </w:rPr>
        <w:tab/>
      </w:r>
      <w:r w:rsidRPr="006B7C59">
        <w:rPr>
          <w:cs/>
        </w:rPr>
        <w:t>มุมมองสำหรับเจ้าหน้าที่</w:t>
      </w:r>
    </w:p>
    <w:p w14:paraId="5C0E2E24" w14:textId="77777777" w:rsidR="008274B3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6B7C59">
        <w:rPr>
          <w:cs/>
        </w:rPr>
        <w:t>หน้าจอสำหรับเจ้าหน้าที่ผู้ปฏิบัติงานถูกออกแบบมาเพื่อแสดงข้อมูลเชิงลึกทางสถิติสำหรับการวิเคราะห์และสนับสนุนการตัดสินใจ โดยจะแสดงข้อมูลสถานการณ์ปัจจุบันที่ครบถ้วน ได้แก่ ระดับความเสี่ยง</w:t>
      </w:r>
      <w:r w:rsidRPr="006B7C59">
        <w:t xml:space="preserve">, </w:t>
      </w:r>
      <w:r w:rsidRPr="006B7C59">
        <w:rPr>
          <w:cs/>
        </w:rPr>
        <w:t>ร้อยละความจุ</w:t>
      </w:r>
      <w:r w:rsidRPr="006B7C59">
        <w:t xml:space="preserve">, </w:t>
      </w:r>
      <w:r w:rsidRPr="006B7C59">
        <w:rPr>
          <w:cs/>
        </w:rPr>
        <w:t>ปริมาณน้ำไหลเข้า (</w:t>
      </w:r>
      <w:r w:rsidRPr="006B7C59">
        <w:t xml:space="preserve">Inflow), </w:t>
      </w:r>
      <w:r w:rsidRPr="006B7C59">
        <w:rPr>
          <w:cs/>
        </w:rPr>
        <w:t>และปริมาณน้ำระบาย (</w:t>
      </w:r>
      <w:r w:rsidRPr="006B7C59">
        <w:t xml:space="preserve">Outflow) </w:t>
      </w:r>
      <w:r w:rsidRPr="006B7C59">
        <w:rPr>
          <w:cs/>
        </w:rPr>
        <w:t xml:space="preserve">รวมไปถึงการแสดงกราฟแนวโน้มร้อยละความจุย้อนหลังที่มาพร้อมเส้นเกณฑ์ความเสี่ยง (เสี่ยงน้ำแห้ง </w:t>
      </w:r>
      <w:r w:rsidRPr="006B7C59">
        <w:t xml:space="preserve">30% </w:t>
      </w:r>
      <w:r w:rsidRPr="006B7C59">
        <w:rPr>
          <w:cs/>
        </w:rPr>
        <w:t xml:space="preserve">และ เสี่ยงน้ำล้น </w:t>
      </w:r>
      <w:r w:rsidRPr="006B7C59">
        <w:t xml:space="preserve">80%) </w:t>
      </w:r>
      <w:r w:rsidRPr="006B7C59">
        <w:rPr>
          <w:cs/>
        </w:rPr>
        <w:t xml:space="preserve">และส่วนสรุปแผนการจัดการน้ำเพื่อเป็นข้อเสนอแนะในการปฏิบัติงาน ดังภาพที่ </w:t>
      </w:r>
      <w:r w:rsidRPr="006B7C59">
        <w:t>3.4</w:t>
      </w:r>
    </w:p>
    <w:p w14:paraId="52205928" w14:textId="77777777" w:rsidR="008274B3" w:rsidRPr="008274B3" w:rsidRDefault="008274B3" w:rsidP="008274B3"/>
    <w:p w14:paraId="270D12BE" w14:textId="77777777" w:rsidR="008274B3" w:rsidRDefault="008274B3" w:rsidP="00926FBE">
      <w:pPr>
        <w:jc w:val="center"/>
      </w:pPr>
      <w:r>
        <w:rPr>
          <w:noProof/>
        </w:rPr>
        <w:drawing>
          <wp:inline distT="0" distB="0" distL="0" distR="0" wp14:anchorId="7E5B339F" wp14:editId="7F47C91E">
            <wp:extent cx="4521568" cy="3371850"/>
            <wp:effectExtent l="19050" t="19050" r="12700" b="19050"/>
            <wp:docPr id="134319729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97290" name="รูปภาพ 13431972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401" cy="337694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217292" w14:textId="77777777" w:rsidR="008274B3" w:rsidRDefault="008274B3" w:rsidP="00926FBE">
      <w:pPr>
        <w:jc w:val="center"/>
        <w:rPr>
          <w:b/>
          <w:bCs/>
        </w:rPr>
      </w:pPr>
    </w:p>
    <w:p w14:paraId="3B94B992" w14:textId="3E0926C7" w:rsidR="008274B3" w:rsidRDefault="008274B3" w:rsidP="00926FBE">
      <w:pPr>
        <w:jc w:val="center"/>
      </w:pPr>
      <w:r w:rsidRPr="006B7C59">
        <w:rPr>
          <w:b/>
          <w:bCs/>
          <w:cs/>
        </w:rPr>
        <w:t xml:space="preserve">ภาพที่ </w:t>
      </w:r>
      <w:r w:rsidRPr="006B7C59">
        <w:rPr>
          <w:b/>
          <w:bCs/>
        </w:rPr>
        <w:t>3.4</w:t>
      </w:r>
      <w:r w:rsidRPr="006B7C59">
        <w:t xml:space="preserve"> </w:t>
      </w:r>
      <w:r w:rsidRPr="006B7C59">
        <w:rPr>
          <w:cs/>
        </w:rPr>
        <w:t>การออกแบบส่วนติดต่อผู้ใช้หน้าจอแสดงผลสำหรับเจ้าหน้าที่</w:t>
      </w:r>
    </w:p>
    <w:p w14:paraId="539FF8DE" w14:textId="77777777" w:rsidR="008274B3" w:rsidRPr="006B7C59" w:rsidRDefault="008274B3" w:rsidP="00926FBE">
      <w:pPr>
        <w:jc w:val="center"/>
      </w:pPr>
    </w:p>
    <w:p w14:paraId="3B1B4CE4" w14:textId="77777777" w:rsidR="008274B3" w:rsidRDefault="008274B3" w:rsidP="00926FBE">
      <w:pPr>
        <w:pStyle w:val="3"/>
      </w:pPr>
      <w:r w:rsidRPr="00B33D46">
        <w:t xml:space="preserve">3.2.6 </w:t>
      </w:r>
      <w:r>
        <w:rPr>
          <w:cs/>
        </w:rPr>
        <w:tab/>
      </w:r>
      <w:r w:rsidRPr="00B33D46">
        <w:rPr>
          <w:cs/>
        </w:rPr>
        <w:t>รายละเอียดองค์ประกอบและการทำงานของหน้าจอ</w:t>
      </w:r>
      <w:r w:rsidRPr="00B33D46">
        <w:t xml:space="preserve"> </w:t>
      </w:r>
    </w:p>
    <w:p w14:paraId="2161A46A" w14:textId="67657605" w:rsidR="008274B3" w:rsidRDefault="008274B3" w:rsidP="00926FBE">
      <w:pPr>
        <w:pStyle w:val="3"/>
      </w:pPr>
      <w:r>
        <w:rPr>
          <w:cs/>
        </w:rPr>
        <w:tab/>
      </w:r>
      <w:r w:rsidRPr="00B33D46">
        <w:rPr>
          <w:cs/>
        </w:rPr>
        <w:t>หน้าจอแสดงผลหลักของระบบ (</w:t>
      </w:r>
      <w:r w:rsidRPr="00B33D46">
        <w:t xml:space="preserve">Dashboard) </w:t>
      </w:r>
      <w:r w:rsidRPr="00B33D46">
        <w:rPr>
          <w:cs/>
        </w:rPr>
        <w:t>ได้รับการออกแบบโดยแบ่งการแสดงผลตามมุมมองของผู้ใช้งาน ได้แก่ มุมมองสำหรับประชาชนทั่วไปและมุมมองสำหรับเจ้าหน้าที่ เพื่อให้การนำเสนอข้อมูลมีความเหมาะสมกับวัตถุประสงค์การใช้งาน โดยมีรายละเอียดองค์ประกอบและการทำงานในแต่ละส่วนดังนี้</w:t>
      </w:r>
    </w:p>
    <w:p w14:paraId="3A6D8119" w14:textId="77777777" w:rsidR="00A2750D" w:rsidRPr="00A2750D" w:rsidRDefault="00A2750D" w:rsidP="00A2750D"/>
    <w:p w14:paraId="39ED4B54" w14:textId="77777777" w:rsidR="008274B3" w:rsidRDefault="008274B3" w:rsidP="00926FBE">
      <w:pPr>
        <w:pStyle w:val="4"/>
      </w:pPr>
      <w:r w:rsidRPr="00D24173">
        <w:lastRenderedPageBreak/>
        <w:t xml:space="preserve">3.2.6.1 </w:t>
      </w:r>
      <w:r>
        <w:tab/>
      </w:r>
      <w:r w:rsidRPr="00D24173">
        <w:rPr>
          <w:cs/>
        </w:rPr>
        <w:t>การเลือกอ่างเก็บน้ำ</w:t>
      </w:r>
    </w:p>
    <w:p w14:paraId="5F6FA0AB" w14:textId="77777777" w:rsidR="008274B3" w:rsidRPr="00D24173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B33D46">
        <w:rPr>
          <w:cs/>
        </w:rPr>
        <w:t>ส่วนสำหรับเลือกอ่างเก็บน้ำขนาดใหญ่ที่ต้องการตรวจสอบสถานการณ์น้ำผ่านรายการแบบเลื่อนลง (</w:t>
      </w:r>
      <w:r w:rsidRPr="00B33D46">
        <w:t xml:space="preserve">Dropdown Menu) </w:t>
      </w:r>
      <w:r w:rsidRPr="00B33D46">
        <w:rPr>
          <w:cs/>
        </w:rPr>
        <w:t>บริเวณแถบเมนูด้านข้าง (</w:t>
      </w:r>
      <w:r w:rsidRPr="00B33D46">
        <w:t xml:space="preserve">Sidebar) </w:t>
      </w:r>
      <w:r w:rsidRPr="00B33D46">
        <w:rPr>
          <w:cs/>
        </w:rPr>
        <w:t>เมื่อมีการเปลี่ยนอ่างเก็บน้ำ ข้อมูลทั้งหมดบน</w:t>
      </w:r>
      <w:proofErr w:type="spellStart"/>
      <w:r w:rsidRPr="00B33D46">
        <w:rPr>
          <w:cs/>
        </w:rPr>
        <w:t>แดช</w:t>
      </w:r>
      <w:proofErr w:type="spellEnd"/>
      <w:r w:rsidRPr="00B33D46">
        <w:rPr>
          <w:cs/>
        </w:rPr>
        <w:t>บอร์ดจะถูกปรับเปลี่ยนให้สอดคล้องกับอ่างเก็บน้ำที่เลือก เพื่อให้การแสดงผลมีความเฉพาะเจาะจง</w:t>
      </w:r>
    </w:p>
    <w:p w14:paraId="5873A114" w14:textId="77777777" w:rsidR="008274B3" w:rsidRDefault="008274B3" w:rsidP="00926FBE">
      <w:pPr>
        <w:pStyle w:val="4"/>
      </w:pPr>
      <w:r w:rsidRPr="00D24173">
        <w:t xml:space="preserve">3.2.6.2 </w:t>
      </w:r>
      <w:r>
        <w:tab/>
      </w:r>
      <w:r w:rsidRPr="00D24173">
        <w:rPr>
          <w:cs/>
        </w:rPr>
        <w:t>การแสดงสถานการณ์น้ำปัจจุบัน</w:t>
      </w:r>
    </w:p>
    <w:p w14:paraId="66F757C0" w14:textId="77777777" w:rsidR="008274B3" w:rsidRPr="00B33D46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B33D46">
        <w:rPr>
          <w:cs/>
        </w:rPr>
        <w:t>ระบบจะแสดงข้อมูลสรุปของสถานการณ์น้ำปัจจุบัน เพื่อให้ผู้ใช้งานสามารถรับรู้สถานการณ์ได้ทันที โดยมีการแสดงผลแตกต่างกันตามมุมมอง ดังนี้</w:t>
      </w:r>
    </w:p>
    <w:p w14:paraId="1621ADD0" w14:textId="77777777" w:rsidR="00A2750D" w:rsidRDefault="008274B3" w:rsidP="00926FBE">
      <w:pPr>
        <w:pStyle w:val="5"/>
        <w:ind w:left="2070" w:firstLine="4"/>
      </w:pPr>
      <w:r w:rsidRPr="00B33D46">
        <w:rPr>
          <w:rFonts w:hint="cs"/>
          <w:cs/>
        </w:rPr>
        <w:t>1</w:t>
      </w:r>
      <w:r>
        <w:t>)</w:t>
      </w:r>
      <w:r w:rsidRPr="00B33D46">
        <w:rPr>
          <w:rFonts w:hint="cs"/>
          <w:cs/>
        </w:rPr>
        <w:t xml:space="preserve"> </w:t>
      </w:r>
      <w:r w:rsidRPr="00B33D46">
        <w:rPr>
          <w:cs/>
        </w:rPr>
        <w:t>มุมมองสำหรับประชาชนทั่วไป</w:t>
      </w:r>
      <w:r w:rsidRPr="00B33D46">
        <w:t xml:space="preserve"> </w:t>
      </w:r>
    </w:p>
    <w:p w14:paraId="39EE58A3" w14:textId="0BD1A798" w:rsidR="008274B3" w:rsidRPr="00B33D46" w:rsidRDefault="00A2750D" w:rsidP="00A2750D">
      <w:pPr>
        <w:pStyle w:val="5"/>
        <w:tabs>
          <w:tab w:val="clear" w:pos="2070"/>
        </w:tabs>
        <w:ind w:left="0" w:firstLine="2268"/>
      </w:pPr>
      <w:r>
        <w:rPr>
          <w:cs/>
        </w:rPr>
        <w:tab/>
      </w:r>
      <w:r w:rsidR="008274B3" w:rsidRPr="00B33D46">
        <w:rPr>
          <w:cs/>
        </w:rPr>
        <w:t>แสดงระดับความเสี่ยงสถานการณ์น้ำปัจจุบัน (</w:t>
      </w:r>
      <w:r w:rsidR="008274B3" w:rsidRPr="00B33D46">
        <w:t xml:space="preserve">Risk Level) </w:t>
      </w:r>
      <w:r w:rsidR="008274B3" w:rsidRPr="00B33D46">
        <w:rPr>
          <w:cs/>
        </w:rPr>
        <w:t>อย่างชัดเจนในรูปแบบกล่องสีขนาดใหญ่ (เช่น สีเขียวสำหรับสถานการณ์ปกติ) เพื่อให้เข้าใจง่ายโดยไม่ต้องตีความตัวเลข</w:t>
      </w:r>
    </w:p>
    <w:p w14:paraId="5E2490D0" w14:textId="77777777" w:rsidR="00A2750D" w:rsidRDefault="008274B3" w:rsidP="00926FBE">
      <w:pPr>
        <w:pStyle w:val="5"/>
        <w:ind w:left="2070" w:firstLine="4"/>
      </w:pPr>
      <w:r w:rsidRPr="00B33D46">
        <w:rPr>
          <w:rFonts w:hint="cs"/>
          <w:cs/>
        </w:rPr>
        <w:t>2</w:t>
      </w:r>
      <w:r>
        <w:t>)</w:t>
      </w:r>
      <w:r w:rsidRPr="00B33D46">
        <w:rPr>
          <w:rFonts w:hint="cs"/>
          <w:cs/>
        </w:rPr>
        <w:t xml:space="preserve"> </w:t>
      </w:r>
      <w:r w:rsidRPr="00B33D46">
        <w:rPr>
          <w:cs/>
        </w:rPr>
        <w:t>มุมมองสำหรับเจ้าหน้าที่</w:t>
      </w:r>
      <w:r>
        <w:rPr>
          <w:rFonts w:hint="cs"/>
          <w:cs/>
        </w:rPr>
        <w:t xml:space="preserve"> </w:t>
      </w:r>
    </w:p>
    <w:p w14:paraId="07CB30AC" w14:textId="28263DFB" w:rsidR="008274B3" w:rsidRPr="00B33D46" w:rsidRDefault="008274B3" w:rsidP="00A2750D">
      <w:pPr>
        <w:pStyle w:val="5"/>
        <w:tabs>
          <w:tab w:val="clear" w:pos="2070"/>
        </w:tabs>
        <w:ind w:left="0" w:firstLine="2268"/>
      </w:pPr>
      <w:r w:rsidRPr="00B33D46">
        <w:rPr>
          <w:cs/>
        </w:rPr>
        <w:t xml:space="preserve">แสดงข้อมูลในรูปแบบกล่องข้อมูลประกอบด้วยข้อมูลสำคัญ </w:t>
      </w:r>
      <w:r>
        <w:rPr>
          <w:rFonts w:hint="cs"/>
          <w:cs/>
        </w:rPr>
        <w:t>เช่น</w:t>
      </w:r>
      <w:r w:rsidRPr="00B33D46">
        <w:rPr>
          <w:cs/>
        </w:rPr>
        <w:t xml:space="preserve"> ระดับความเสี่ยงสถานการณ์น้ำ</w:t>
      </w:r>
      <w:r w:rsidRPr="00B33D46">
        <w:t xml:space="preserve">, </w:t>
      </w:r>
      <w:r w:rsidRPr="00B33D46">
        <w:rPr>
          <w:cs/>
        </w:rPr>
        <w:t>ร้อยละความจุปัจจุบันของอ่างเก็บน้ำ (%</w:t>
      </w:r>
      <w:r w:rsidRPr="00B33D46">
        <w:t xml:space="preserve">Capacity), </w:t>
      </w:r>
      <w:r w:rsidRPr="00B33D46">
        <w:rPr>
          <w:cs/>
        </w:rPr>
        <w:t>ปริมาณน้ำไหลเข้า (</w:t>
      </w:r>
      <w:r w:rsidRPr="00B33D46">
        <w:t xml:space="preserve">Inflow) </w:t>
      </w:r>
      <w:r w:rsidRPr="00B33D46">
        <w:rPr>
          <w:cs/>
        </w:rPr>
        <w:t>และปริมาณน้ำระบายออก (</w:t>
      </w:r>
      <w:r w:rsidRPr="00B33D46">
        <w:t xml:space="preserve">Outflow) </w:t>
      </w:r>
      <w:r w:rsidRPr="00B33D46">
        <w:rPr>
          <w:cs/>
        </w:rPr>
        <w:t>เพื่อสนับสนุนการวิเคราะห์สมดุลน้ำ</w:t>
      </w:r>
    </w:p>
    <w:p w14:paraId="1916E697" w14:textId="77777777" w:rsidR="008274B3" w:rsidRDefault="008274B3" w:rsidP="00926FBE">
      <w:pPr>
        <w:pStyle w:val="4"/>
      </w:pPr>
      <w:r w:rsidRPr="009B5EDC">
        <w:t xml:space="preserve">3.2.6.3 </w:t>
      </w:r>
      <w:r>
        <w:tab/>
      </w:r>
      <w:r w:rsidRPr="009B5EDC">
        <w:rPr>
          <w:cs/>
        </w:rPr>
        <w:t>การแสดงกราฟแนวโน้มปริมาณน้ำย้อนหลัง</w:t>
      </w:r>
      <w:r w:rsidRPr="00B33D46">
        <w:rPr>
          <w:cs/>
        </w:rPr>
        <w:t>สำหรับเจ้าหน้าที่</w:t>
      </w:r>
    </w:p>
    <w:p w14:paraId="1E98F9DC" w14:textId="77777777" w:rsidR="008274B3" w:rsidRPr="009B5EDC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9B5EDC">
        <w:rPr>
          <w:cs/>
        </w:rPr>
        <w:t>ส่วนแสดงผลกราฟเส้นแสดงแนวโน้มร้อยละความจุของอ่างเก็บน้ำย้อนหลังตามลำดับเวลา</w:t>
      </w:r>
      <w:r>
        <w:rPr>
          <w:rFonts w:hint="cs"/>
          <w:cs/>
        </w:rPr>
        <w:t xml:space="preserve"> </w:t>
      </w:r>
      <w:r w:rsidRPr="009B5EDC">
        <w:rPr>
          <w:cs/>
        </w:rPr>
        <w:t>ซึ่งเป็นข้อมูลเชิงเวลาภายในกราฟประกอบด้วย</w:t>
      </w:r>
    </w:p>
    <w:p w14:paraId="6DB63FF1" w14:textId="77777777" w:rsidR="008274B3" w:rsidRPr="009B5EDC" w:rsidRDefault="008274B3" w:rsidP="00926FBE">
      <w:pPr>
        <w:pStyle w:val="5"/>
      </w:pPr>
      <w:r>
        <w:t xml:space="preserve">1) </w:t>
      </w:r>
      <w:r w:rsidRPr="009B5EDC">
        <w:rPr>
          <w:cs/>
        </w:rPr>
        <w:t>แกนแนวนอนแสดงช่วงเวลาในหน่วยวัน</w:t>
      </w:r>
    </w:p>
    <w:p w14:paraId="03BFE449" w14:textId="77777777" w:rsidR="008274B3" w:rsidRPr="009B5EDC" w:rsidRDefault="008274B3" w:rsidP="00926FBE">
      <w:pPr>
        <w:pStyle w:val="5"/>
      </w:pPr>
      <w:r>
        <w:t xml:space="preserve">2) </w:t>
      </w:r>
      <w:r w:rsidRPr="009B5EDC">
        <w:rPr>
          <w:cs/>
        </w:rPr>
        <w:t>แกนแนวตั้งแสดงร้อยละความจุของอ่างเก็บน้ำ (%</w:t>
      </w:r>
      <w:r w:rsidRPr="009B5EDC">
        <w:t>Capacity)</w:t>
      </w:r>
    </w:p>
    <w:p w14:paraId="73A56F00" w14:textId="77777777" w:rsidR="008274B3" w:rsidRDefault="008274B3" w:rsidP="00926FBE">
      <w:pPr>
        <w:pStyle w:val="5"/>
      </w:pPr>
      <w:r>
        <w:t xml:space="preserve">3) </w:t>
      </w:r>
      <w:r w:rsidRPr="009B5EDC">
        <w:rPr>
          <w:cs/>
        </w:rPr>
        <w:t>เส้นกราฟแสดงแนวโน้มการเปลี่ยนแปลงของระดับน้ำย้อนหลัง</w:t>
      </w:r>
    </w:p>
    <w:p w14:paraId="2CA052D4" w14:textId="77777777" w:rsidR="008274B3" w:rsidRPr="009B5EDC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9B5EDC">
        <w:rPr>
          <w:cs/>
        </w:rPr>
        <w:t xml:space="preserve">นอกจากนี้ ยังมีการแสดงเส้นเกณฑ์ระดับความเสี่ยงเพื่อช่วยในการตีความข้อมูล ได้แก่ เส้นเกณฑ์ร้อยละ </w:t>
      </w:r>
      <w:r w:rsidRPr="009B5EDC">
        <w:t xml:space="preserve">30 </w:t>
      </w:r>
      <w:r w:rsidRPr="009B5EDC">
        <w:rPr>
          <w:cs/>
        </w:rPr>
        <w:t xml:space="preserve">สำหรับสถานการณ์เสี่ยงน้ำแห้ง (เส้นประล่าง) และเส้นเกณฑ์ร้อยละ </w:t>
      </w:r>
      <w:r w:rsidRPr="009B5EDC">
        <w:t xml:space="preserve">80 </w:t>
      </w:r>
      <w:r w:rsidRPr="009B5EDC">
        <w:rPr>
          <w:cs/>
        </w:rPr>
        <w:t>สำหรับสถานการณ์เสี่ยงน้ำล้น (เส้นประบน) กราฟดังกล่าวช่วยให้</w:t>
      </w:r>
      <w:r>
        <w:rPr>
          <w:rFonts w:hint="cs"/>
          <w:cs/>
        </w:rPr>
        <w:t>เจ้าหน้าที่</w:t>
      </w:r>
      <w:r w:rsidRPr="009B5EDC">
        <w:rPr>
          <w:cs/>
        </w:rPr>
        <w:t>สามารถเข้าใจแนวโน้มการเปลี่ยนแปลงของระดับน้ำในช่วงที่ผ่านมาได้อย่างชัดเจน</w:t>
      </w:r>
    </w:p>
    <w:p w14:paraId="1D96645D" w14:textId="77777777" w:rsidR="008274B3" w:rsidRDefault="008274B3" w:rsidP="00926FBE">
      <w:pPr>
        <w:pStyle w:val="4"/>
      </w:pPr>
      <w:r w:rsidRPr="009B5EDC">
        <w:t xml:space="preserve">3.2.6.4 </w:t>
      </w:r>
      <w:r>
        <w:tab/>
      </w:r>
      <w:r w:rsidRPr="009B5EDC">
        <w:rPr>
          <w:cs/>
        </w:rPr>
        <w:t>การแสดงผลการพยากรณ์ความเสี่ยงสถานการณ์น้ำ</w:t>
      </w:r>
      <w:r w:rsidRPr="00477302">
        <w:rPr>
          <w:cs/>
        </w:rPr>
        <w:t>สำหรับประชาชนทั่วไป</w:t>
      </w:r>
    </w:p>
    <w:p w14:paraId="2D94F2FE" w14:textId="2E602A6A" w:rsidR="008274B3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9B5EDC">
        <w:rPr>
          <w:cs/>
        </w:rPr>
        <w:t xml:space="preserve">เพื่อให้สอดคล้องกับวัตถุประสงค์ของระบบในการพยากรณ์ความเสี่ยง </w:t>
      </w:r>
      <w:proofErr w:type="spellStart"/>
      <w:r w:rsidRPr="009B5EDC">
        <w:rPr>
          <w:cs/>
        </w:rPr>
        <w:t>แดช</w:t>
      </w:r>
      <w:proofErr w:type="spellEnd"/>
      <w:r w:rsidRPr="009B5EDC">
        <w:rPr>
          <w:cs/>
        </w:rPr>
        <w:t xml:space="preserve">บอร์ดได้แสดงผลการพยากรณ์ระดับความเสี่ยงของสถานการณ์น้ำในอนาคต โดยแบ่งออกเป็น </w:t>
      </w:r>
      <w:r w:rsidRPr="009B5EDC">
        <w:t xml:space="preserve">2 </w:t>
      </w:r>
      <w:r w:rsidRPr="009B5EDC">
        <w:rPr>
          <w:cs/>
        </w:rPr>
        <w:t>ช่วงเวลา ได้แก่</w:t>
      </w:r>
    </w:p>
    <w:p w14:paraId="3A47EFD0" w14:textId="77777777" w:rsidR="00A2750D" w:rsidRPr="00A2750D" w:rsidRDefault="00A2750D" w:rsidP="00A2750D"/>
    <w:p w14:paraId="463ABE62" w14:textId="77777777" w:rsidR="008274B3" w:rsidRPr="009B5EDC" w:rsidRDefault="008274B3" w:rsidP="00926FBE">
      <w:pPr>
        <w:pStyle w:val="5"/>
      </w:pPr>
      <w:r>
        <w:lastRenderedPageBreak/>
        <w:t xml:space="preserve">1) </w:t>
      </w:r>
      <w:r w:rsidRPr="009B5EDC">
        <w:rPr>
          <w:cs/>
        </w:rPr>
        <w:t xml:space="preserve">การพยากรณ์ระยะสั้น </w:t>
      </w:r>
      <w:r w:rsidRPr="009B5EDC">
        <w:t xml:space="preserve">7 </w:t>
      </w:r>
      <w:r w:rsidRPr="009B5EDC">
        <w:rPr>
          <w:cs/>
        </w:rPr>
        <w:t>วัน</w:t>
      </w:r>
    </w:p>
    <w:p w14:paraId="56A693B6" w14:textId="77777777" w:rsidR="008274B3" w:rsidRDefault="008274B3" w:rsidP="00926FBE">
      <w:pPr>
        <w:pStyle w:val="5"/>
      </w:pPr>
      <w:r>
        <w:t xml:space="preserve">2) </w:t>
      </w:r>
      <w:r w:rsidRPr="009B5EDC">
        <w:rPr>
          <w:cs/>
        </w:rPr>
        <w:t xml:space="preserve">การพยากรณ์ระยะยาว </w:t>
      </w:r>
      <w:r w:rsidRPr="009B5EDC">
        <w:t xml:space="preserve">30 </w:t>
      </w:r>
      <w:r w:rsidRPr="009B5EDC">
        <w:rPr>
          <w:cs/>
        </w:rPr>
        <w:t>วัน</w:t>
      </w:r>
    </w:p>
    <w:p w14:paraId="4F7D8C5A" w14:textId="77777777" w:rsidR="008274B3" w:rsidRPr="009B5EDC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9B5EDC">
        <w:rPr>
          <w:cs/>
        </w:rPr>
        <w:t>ผลการพยากรณ์จะแสดงในรูปแบบข้อความที่สรุประดับความเสี่ยง เช่น ระดับปกติ หรือระดับเสี่ยงน้ำล้น</w:t>
      </w:r>
      <w:r w:rsidRPr="009B5EDC">
        <w:t xml:space="preserve"> </w:t>
      </w:r>
      <w:r w:rsidRPr="009B5EDC">
        <w:rPr>
          <w:cs/>
        </w:rPr>
        <w:t>เพื่อให้ผู้ใช้งานสามารถรับรู้สถานการณ์ล่วงหน้าและใช้ประกอบการวางแผนบริหารจัดการน้ำ</w:t>
      </w:r>
    </w:p>
    <w:p w14:paraId="1E7E2D5E" w14:textId="77777777" w:rsidR="008274B3" w:rsidRDefault="008274B3" w:rsidP="00926FBE">
      <w:pPr>
        <w:pStyle w:val="4"/>
      </w:pPr>
      <w:r w:rsidRPr="00477302">
        <w:t xml:space="preserve">3.2.6.5 </w:t>
      </w:r>
      <w:r>
        <w:tab/>
      </w:r>
      <w:r w:rsidRPr="00477302">
        <w:rPr>
          <w:cs/>
        </w:rPr>
        <w:t>ส่วนสรุปแผนการจัดการน้ำเพื่อสนับสนุนการตัดสินใจสำหรับเจ้าหน้าที่</w:t>
      </w:r>
      <w:r w:rsidRPr="00477302">
        <w:t xml:space="preserve"> </w:t>
      </w:r>
      <w:r>
        <w:tab/>
      </w:r>
      <w:r>
        <w:tab/>
      </w:r>
      <w:r>
        <w:tab/>
      </w:r>
      <w:r w:rsidRPr="00477302">
        <w:rPr>
          <w:cs/>
        </w:rPr>
        <w:t xml:space="preserve">นอกจากการแสดงข้อมูลเชิงตัวเลขและกราฟ </w:t>
      </w:r>
      <w:proofErr w:type="spellStart"/>
      <w:r w:rsidRPr="00477302">
        <w:rPr>
          <w:cs/>
        </w:rPr>
        <w:t>แดช</w:t>
      </w:r>
      <w:proofErr w:type="spellEnd"/>
      <w:r w:rsidRPr="00477302">
        <w:rPr>
          <w:cs/>
        </w:rPr>
        <w:t>บอร์ดฝั่งเจ้าหน้าที่มีส่วนสรุปผลการวิเคราะห์ในรูปแบบข้อความ (</w:t>
      </w:r>
      <w:r w:rsidRPr="00477302">
        <w:t xml:space="preserve">Text Summary) </w:t>
      </w:r>
      <w:r w:rsidRPr="00477302">
        <w:rPr>
          <w:cs/>
        </w:rPr>
        <w:t>บริเวณด้านล่างของหน้าจอ เพื่ออธิบายภาพรวมของสถานการณ์น้ำและแนวโน้มการพยากรณ์ ช่วยสนับสนุนการตัดสินใจของผู้ปฏิบัติงานในการปรับแผนฉุกเฉินหรือการบริหารจัดการน้ำได้อย่างเหมาะสม</w:t>
      </w:r>
    </w:p>
    <w:p w14:paraId="204C6E75" w14:textId="77777777" w:rsidR="008274B3" w:rsidRPr="008274B3" w:rsidRDefault="008274B3" w:rsidP="008274B3"/>
    <w:p w14:paraId="699F2C5D" w14:textId="77777777" w:rsidR="008274B3" w:rsidRDefault="008274B3" w:rsidP="00926FBE">
      <w:pPr>
        <w:pStyle w:val="2"/>
      </w:pPr>
      <w:bookmarkStart w:id="24" w:name="_Toc224741250"/>
      <w:r w:rsidRPr="003E10AC">
        <w:t xml:space="preserve">3.3 </w:t>
      </w:r>
      <w:r>
        <w:rPr>
          <w:cs/>
        </w:rPr>
        <w:tab/>
      </w:r>
      <w:r w:rsidRPr="003E10AC">
        <w:rPr>
          <w:cs/>
        </w:rPr>
        <w:t>การสร้างโมเดล</w:t>
      </w:r>
      <w:bookmarkEnd w:id="24"/>
      <w:r w:rsidRPr="003E10AC">
        <w:t xml:space="preserve"> </w:t>
      </w:r>
    </w:p>
    <w:p w14:paraId="1A75D4FD" w14:textId="77777777" w:rsidR="008274B3" w:rsidRPr="00486C01" w:rsidRDefault="008274B3" w:rsidP="00926FBE">
      <w:pPr>
        <w:pStyle w:val="3"/>
      </w:pPr>
      <w:r w:rsidRPr="00486C01">
        <w:rPr>
          <w:cs/>
        </w:rPr>
        <w:t xml:space="preserve">ในขั้นตอนนี้ ผู้จัดทำได้ดำเนินการสร้างแบบจำลองจำแนกระดับความเสี่ยงของสถานการณ์น้ำโดยใช้โปรแกรม </w:t>
      </w:r>
      <w:r w:rsidRPr="00486C01">
        <w:t xml:space="preserve">WEKA </w:t>
      </w:r>
      <w:r w:rsidRPr="00486C01">
        <w:rPr>
          <w:cs/>
        </w:rPr>
        <w:t xml:space="preserve">โดยเริ่มจากการเตรียมข้อมูลจริงจาก </w:t>
      </w:r>
      <w:r w:rsidRPr="00486C01">
        <w:t xml:space="preserve">API </w:t>
      </w:r>
      <w:r w:rsidRPr="00486C01">
        <w:rPr>
          <w:cs/>
        </w:rPr>
        <w:t>ของกรมชลประทาน จัดรูปแบบข้อมูลให้พร้อมใช้งาน และทำการฝึกสอนโมเดลด้วยอัลกอริทึมที่กำหนด จากนั้นประเมินผลและเลือกโมเดลที่เหมาะสมที่สุดเพื่อใช้งานในระบบ</w:t>
      </w:r>
      <w:proofErr w:type="spellStart"/>
      <w:r w:rsidRPr="00486C01">
        <w:rPr>
          <w:cs/>
        </w:rPr>
        <w:t>แดช</w:t>
      </w:r>
      <w:proofErr w:type="spellEnd"/>
      <w:r w:rsidRPr="00486C01">
        <w:rPr>
          <w:cs/>
        </w:rPr>
        <w:t>บอร์ด โดยมีขั้นตอนการปฏิบัติดังนี้</w:t>
      </w:r>
    </w:p>
    <w:p w14:paraId="3578A249" w14:textId="77777777" w:rsidR="008274B3" w:rsidRDefault="008274B3" w:rsidP="00926FBE">
      <w:pPr>
        <w:pStyle w:val="3"/>
      </w:pPr>
      <w:r w:rsidRPr="00486C01">
        <w:t xml:space="preserve">3.3.1 </w:t>
      </w:r>
      <w:r w:rsidRPr="00486C01">
        <w:tab/>
      </w:r>
      <w:r w:rsidRPr="00486C01">
        <w:rPr>
          <w:cs/>
        </w:rPr>
        <w:t>การเตรียมและแปลงข้อมูล (</w:t>
      </w:r>
      <w:r w:rsidRPr="00486C01">
        <w:t>Data Preprocessing &amp; Transformation)</w:t>
      </w:r>
    </w:p>
    <w:p w14:paraId="6FF6A315" w14:textId="77777777" w:rsidR="008274B3" w:rsidRDefault="008274B3" w:rsidP="00926FBE">
      <w:pPr>
        <w:pStyle w:val="3"/>
        <w:tabs>
          <w:tab w:val="left" w:pos="2127"/>
        </w:tabs>
      </w:pPr>
      <w:r>
        <w:rPr>
          <w:cs/>
        </w:rPr>
        <w:tab/>
      </w:r>
      <w:r w:rsidRPr="00486C01">
        <w:t xml:space="preserve">3.3.1.1 </w:t>
      </w:r>
      <w:r>
        <w:rPr>
          <w:cs/>
        </w:rPr>
        <w:tab/>
      </w:r>
      <w:r w:rsidRPr="00486C01">
        <w:rPr>
          <w:cs/>
        </w:rPr>
        <w:t xml:space="preserve">การดึงข้อมูลจาก </w:t>
      </w:r>
      <w:r w:rsidRPr="00486C01">
        <w:t>API</w:t>
      </w:r>
    </w:p>
    <w:p w14:paraId="63DB514A" w14:textId="77777777" w:rsidR="008274B3" w:rsidRDefault="008274B3" w:rsidP="00926FBE">
      <w:pPr>
        <w:pStyle w:val="3"/>
        <w:tabs>
          <w:tab w:val="left" w:pos="2127"/>
        </w:tabs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86C01">
        <w:rPr>
          <w:cs/>
        </w:rPr>
        <w:t xml:space="preserve">ผู้จัดทำทำการดึงข้อมูลสถานการณ์น้ำรายวันย้อนหลังจาก </w:t>
      </w:r>
      <w:r w:rsidRPr="00486C01">
        <w:t xml:space="preserve">API </w:t>
      </w:r>
      <w:r w:rsidRPr="00486C01">
        <w:rPr>
          <w:cs/>
        </w:rPr>
        <w:t xml:space="preserve">ของกรมชลประทานในรูปแบบ </w:t>
      </w:r>
      <w:r w:rsidRPr="00486C01">
        <w:t xml:space="preserve">JSON </w:t>
      </w:r>
      <w:r w:rsidRPr="00486C01">
        <w:rPr>
          <w:cs/>
        </w:rPr>
        <w:t>จากนั้นจัดเก็บข้อมูลที่ได้ในรูปแบบตาราง (</w:t>
      </w:r>
      <w:r w:rsidRPr="00486C01">
        <w:t xml:space="preserve">Tabular Format) </w:t>
      </w:r>
      <w:r w:rsidRPr="00486C01">
        <w:rPr>
          <w:cs/>
        </w:rPr>
        <w:t>เพื่อให้สามารถนำไปประมวลผลในขั้นตอนถัดไปได้</w:t>
      </w:r>
    </w:p>
    <w:p w14:paraId="6FCA7D0A" w14:textId="77777777" w:rsidR="008274B3" w:rsidRDefault="008274B3" w:rsidP="00926FBE">
      <w:pPr>
        <w:pStyle w:val="3"/>
        <w:tabs>
          <w:tab w:val="left" w:pos="2127"/>
        </w:tabs>
      </w:pPr>
      <w:r>
        <w:rPr>
          <w:cs/>
        </w:rPr>
        <w:tab/>
        <w:t xml:space="preserve">3.3.1.2 </w:t>
      </w:r>
      <w:r>
        <w:rPr>
          <w:cs/>
        </w:rPr>
        <w:tab/>
        <w:t>การคัดเลือกตัวแปรและสร้างฟีเจอร์</w:t>
      </w:r>
    </w:p>
    <w:p w14:paraId="462BDDD2" w14:textId="77777777" w:rsidR="008274B3" w:rsidRDefault="008274B3" w:rsidP="00926FBE">
      <w:pPr>
        <w:pStyle w:val="3"/>
        <w:tabs>
          <w:tab w:val="left" w:pos="2127"/>
        </w:tabs>
      </w:pPr>
      <w:r>
        <w:rPr>
          <w:cs/>
        </w:rPr>
        <w:tab/>
      </w:r>
      <w:r>
        <w:rPr>
          <w:cs/>
        </w:rPr>
        <w:tab/>
        <w:t>ผู้จัดทำเลือกใช้ตัวแปรนำเข้า (</w:t>
      </w:r>
      <w:r>
        <w:t xml:space="preserve">Input Features) </w:t>
      </w:r>
      <w:r>
        <w:rPr>
          <w:cs/>
        </w:rPr>
        <w:t>ที่เกี่ยวข้องกับการเปลี่ยนแปลงของสถานการณ์น้ำ ได้แก่</w:t>
      </w:r>
      <w:r>
        <w:rPr>
          <w:rFonts w:hint="cs"/>
          <w:cs/>
        </w:rPr>
        <w:t xml:space="preserve"> </w:t>
      </w:r>
      <w:r>
        <w:rPr>
          <w:cs/>
        </w:rPr>
        <w:t>ปริมาณน้ำไหลเข้า (</w:t>
      </w:r>
      <w:r>
        <w:t>Inflow)</w:t>
      </w:r>
      <w:r>
        <w:rPr>
          <w:rFonts w:hint="cs"/>
          <w:cs/>
        </w:rPr>
        <w:t xml:space="preserve"> </w:t>
      </w:r>
      <w:r>
        <w:rPr>
          <w:cs/>
        </w:rPr>
        <w:t>ปริมาณน้ำระบาย (</w:t>
      </w:r>
      <w:r>
        <w:t>Outflow)</w:t>
      </w:r>
      <w:r>
        <w:rPr>
          <w:rFonts w:hint="cs"/>
          <w:cs/>
        </w:rPr>
        <w:t xml:space="preserve"> </w:t>
      </w:r>
      <w:r>
        <w:rPr>
          <w:cs/>
        </w:rPr>
        <w:t>ปริมาณน้ำกักเก็บ (</w:t>
      </w:r>
      <w:r>
        <w:t>Volume)</w:t>
      </w:r>
      <w:r>
        <w:rPr>
          <w:rFonts w:hint="cs"/>
          <w:cs/>
        </w:rPr>
        <w:t xml:space="preserve"> </w:t>
      </w:r>
      <w:r>
        <w:rPr>
          <w:cs/>
        </w:rPr>
        <w:t>วันที่ (</w:t>
      </w:r>
      <w:r>
        <w:t>Date)</w:t>
      </w:r>
    </w:p>
    <w:p w14:paraId="1BE99E6D" w14:textId="77777777" w:rsidR="008274B3" w:rsidRDefault="008274B3" w:rsidP="00926FBE">
      <w:pPr>
        <w:spacing w:line="240" w:lineRule="auto"/>
        <w:ind w:firstLine="2127"/>
        <w:jc w:val="thaiDistribute"/>
      </w:pPr>
      <w:r w:rsidRPr="00486C01">
        <w:rPr>
          <w:cs/>
        </w:rPr>
        <w:t>จากนั้นดำเนินการแปลงข้อมูลวันที่ (</w:t>
      </w:r>
      <w:r w:rsidRPr="00486C01">
        <w:t xml:space="preserve">Date) </w:t>
      </w:r>
      <w:r w:rsidRPr="00486C01">
        <w:rPr>
          <w:cs/>
        </w:rPr>
        <w:t>ให้เป็นตัวแปรเชิงเวลา เช่น เดือน (</w:t>
      </w:r>
      <w:r w:rsidRPr="00486C01">
        <w:t xml:space="preserve">Month) </w:t>
      </w:r>
      <w:r w:rsidRPr="00486C01">
        <w:rPr>
          <w:cs/>
        </w:rPr>
        <w:t>และสร้างตัวแปรฤดูกาล (</w:t>
      </w:r>
      <w:proofErr w:type="spellStart"/>
      <w:r w:rsidRPr="00486C01">
        <w:t>IsRainySeason</w:t>
      </w:r>
      <w:proofErr w:type="spellEnd"/>
      <w:r w:rsidRPr="00486C01">
        <w:t xml:space="preserve">) </w:t>
      </w:r>
      <w:r w:rsidRPr="00486C01">
        <w:rPr>
          <w:cs/>
        </w:rPr>
        <w:t>เพื่อให้แบบจำลองสามารถเรียนรู้รูปแบบการเปลี่ยนแปลงตามฤดูกาลได้ชัดเจนยิ่งขึ้น</w:t>
      </w:r>
    </w:p>
    <w:p w14:paraId="6C6F8CF8" w14:textId="77777777" w:rsidR="008274B3" w:rsidRDefault="008274B3" w:rsidP="00926FBE">
      <w:pPr>
        <w:pStyle w:val="3"/>
        <w:tabs>
          <w:tab w:val="left" w:pos="2127"/>
        </w:tabs>
      </w:pPr>
      <w:r>
        <w:rPr>
          <w:cs/>
        </w:rPr>
        <w:tab/>
        <w:t>3.3.1.3</w:t>
      </w:r>
      <w:r>
        <w:rPr>
          <w:cs/>
        </w:rPr>
        <w:tab/>
        <w:t>การกำหนดฉลากความเสี่ยง (</w:t>
      </w:r>
      <w:r>
        <w:t>Data Labeling)</w:t>
      </w:r>
    </w:p>
    <w:p w14:paraId="0E7FE9FA" w14:textId="77777777" w:rsidR="008274B3" w:rsidRPr="00486C01" w:rsidRDefault="008274B3" w:rsidP="00926FBE">
      <w:pPr>
        <w:pStyle w:val="3"/>
        <w:tabs>
          <w:tab w:val="left" w:pos="2127"/>
        </w:tabs>
      </w:pPr>
      <w:r>
        <w:rPr>
          <w:cs/>
        </w:rPr>
        <w:lastRenderedPageBreak/>
        <w:tab/>
      </w:r>
      <w:r>
        <w:rPr>
          <w:cs/>
        </w:rPr>
        <w:tab/>
        <w:t>ผู้จัดทำกำหนดตัวแปรเป้าหมาย (</w:t>
      </w:r>
      <w:r>
        <w:t xml:space="preserve">Target Class) </w:t>
      </w:r>
      <w:r>
        <w:rPr>
          <w:cs/>
        </w:rPr>
        <w:t>จากค่าเปอร์เซ็นต์ความจุของอ่างเก็บน้ำ (%</w:t>
      </w:r>
      <w:r>
        <w:t xml:space="preserve">Capacity) </w:t>
      </w:r>
      <w:r>
        <w:rPr>
          <w:cs/>
        </w:rPr>
        <w:t xml:space="preserve">ตามเกณฑ์ที่กำหนดไว้ในขอบเขตโครงงาน โดยแบ่งเป็น 3 ระดับ ได้แก่ </w:t>
      </w:r>
      <w:r>
        <w:t xml:space="preserve">Dry Risk, Medium Risk </w:t>
      </w:r>
      <w:r>
        <w:rPr>
          <w:cs/>
        </w:rPr>
        <w:t xml:space="preserve">และ </w:t>
      </w:r>
      <w:r>
        <w:t>Flood Risk</w:t>
      </w:r>
    </w:p>
    <w:p w14:paraId="5C3FD43D" w14:textId="77777777" w:rsidR="008274B3" w:rsidRDefault="008274B3" w:rsidP="00926FBE">
      <w:pPr>
        <w:pStyle w:val="3"/>
        <w:tabs>
          <w:tab w:val="left" w:pos="2127"/>
        </w:tabs>
      </w:pPr>
      <w:r w:rsidRPr="00486C01">
        <w:tab/>
      </w:r>
      <w:r>
        <w:t>3.3.1.4</w:t>
      </w:r>
      <w:r>
        <w:rPr>
          <w:cs/>
        </w:rPr>
        <w:tab/>
        <w:t>การสร้างชุดข้อมูลสำหรับการคาดการณ์ล่วงหน้า (</w:t>
      </w:r>
      <w:r>
        <w:t>Prediction Horizon)</w:t>
      </w:r>
    </w:p>
    <w:p w14:paraId="17BE1FC0" w14:textId="77777777" w:rsidR="008274B3" w:rsidRDefault="008274B3" w:rsidP="00926FBE">
      <w:pPr>
        <w:pStyle w:val="3"/>
        <w:tabs>
          <w:tab w:val="left" w:pos="2127"/>
        </w:tabs>
      </w:pPr>
      <w:r>
        <w:rPr>
          <w:cs/>
        </w:rPr>
        <w:tab/>
      </w:r>
      <w:r>
        <w:rPr>
          <w:cs/>
        </w:rPr>
        <w:tab/>
        <w:t xml:space="preserve">เพื่อรองรับการพยากรณ์ระดับความเสี่ยงล่วงหน้า ผู้จัดทำสร้างชุดข้อมูล </w:t>
      </w:r>
      <w:r>
        <w:t>2</w:t>
      </w:r>
      <w:r>
        <w:rPr>
          <w:cs/>
        </w:rPr>
        <w:t xml:space="preserve"> รูปแบบ ได้แก่</w:t>
      </w:r>
      <w:r>
        <w:rPr>
          <w:rFonts w:hint="cs"/>
          <w:cs/>
        </w:rPr>
        <w:t xml:space="preserve"> </w:t>
      </w:r>
      <w:r>
        <w:rPr>
          <w:cs/>
        </w:rPr>
        <w:t xml:space="preserve">ชุดข้อมูลสำหรับคาดการณ์ล่วงหน้า </w:t>
      </w:r>
      <w:r>
        <w:t>7</w:t>
      </w:r>
      <w:r>
        <w:rPr>
          <w:cs/>
        </w:rPr>
        <w:t xml:space="preserve"> วัน โดยจับคู่ข้อมูลนำเข้าของวันปัจจุบันกับระดับความเสี่ยงที่เกิดขึ้นจริงในอีก </w:t>
      </w:r>
      <w:r>
        <w:t>7</w:t>
      </w:r>
      <w:r>
        <w:rPr>
          <w:cs/>
        </w:rPr>
        <w:t xml:space="preserve"> วันถัดไป</w:t>
      </w:r>
      <w:r>
        <w:rPr>
          <w:rFonts w:hint="cs"/>
          <w:cs/>
        </w:rPr>
        <w:t xml:space="preserve"> </w:t>
      </w:r>
      <w:r>
        <w:rPr>
          <w:cs/>
        </w:rPr>
        <w:t xml:space="preserve">ชุดข้อมูลสำหรับคาดการณ์ล่วงหน้า </w:t>
      </w:r>
      <w:r>
        <w:t xml:space="preserve">30 </w:t>
      </w:r>
      <w:r>
        <w:rPr>
          <w:cs/>
        </w:rPr>
        <w:t xml:space="preserve">วัน โดยจับคู่ข้อมูลนำเข้าของวันปัจจุบันกับระดับความเสี่ยงที่เกิดขึ้นจริงในอีก </w:t>
      </w:r>
      <w:r>
        <w:t xml:space="preserve">30 </w:t>
      </w:r>
      <w:r>
        <w:rPr>
          <w:cs/>
        </w:rPr>
        <w:t>วันถัดไป</w:t>
      </w:r>
    </w:p>
    <w:p w14:paraId="73D4B854" w14:textId="77777777" w:rsidR="008274B3" w:rsidRDefault="008274B3" w:rsidP="00926FBE">
      <w:pPr>
        <w:pStyle w:val="3"/>
        <w:tabs>
          <w:tab w:val="left" w:pos="2127"/>
        </w:tabs>
      </w:pPr>
      <w:r>
        <w:rPr>
          <w:cs/>
        </w:rPr>
        <w:tab/>
        <w:t xml:space="preserve">3.3.1.5 </w:t>
      </w:r>
      <w:r>
        <w:rPr>
          <w:cs/>
        </w:rPr>
        <w:tab/>
        <w:t xml:space="preserve">การแปลงข้อมูลเป็นไฟล์ </w:t>
      </w:r>
      <w:r>
        <w:t>ARFF</w:t>
      </w:r>
    </w:p>
    <w:p w14:paraId="42B05578" w14:textId="77777777" w:rsidR="008274B3" w:rsidRDefault="008274B3" w:rsidP="00926FBE">
      <w:pPr>
        <w:pStyle w:val="3"/>
        <w:tabs>
          <w:tab w:val="left" w:pos="2127"/>
        </w:tabs>
      </w:pPr>
      <w:r>
        <w:rPr>
          <w:cs/>
        </w:rPr>
        <w:tab/>
      </w:r>
      <w:r>
        <w:rPr>
          <w:cs/>
        </w:rPr>
        <w:tab/>
        <w:t xml:space="preserve">เมื่อได้ข้อมูลที่ผ่านการเตรียมแล้ว ผู้จัดทำแปลงข้อมูลให้อยู่ในรูปแบบไฟล์ </w:t>
      </w:r>
      <w:r>
        <w:t xml:space="preserve">ARFF </w:t>
      </w:r>
      <w:r>
        <w:rPr>
          <w:cs/>
        </w:rPr>
        <w:t>และกำหนดชนิดของแอ</w:t>
      </w:r>
      <w:proofErr w:type="spellStart"/>
      <w:r>
        <w:rPr>
          <w:cs/>
        </w:rPr>
        <w:t>ตท</w:t>
      </w:r>
      <w:proofErr w:type="spellEnd"/>
      <w:r>
        <w:rPr>
          <w:cs/>
        </w:rPr>
        <w:t>ริบิว</w:t>
      </w:r>
      <w:proofErr w:type="spellStart"/>
      <w:r>
        <w:rPr>
          <w:cs/>
        </w:rPr>
        <w:t>ต์</w:t>
      </w:r>
      <w:proofErr w:type="spellEnd"/>
      <w:r>
        <w:rPr>
          <w:cs/>
        </w:rPr>
        <w:t xml:space="preserve"> (</w:t>
      </w:r>
      <w:r>
        <w:t xml:space="preserve">Attribute Type) </w:t>
      </w:r>
      <w:r>
        <w:rPr>
          <w:cs/>
        </w:rPr>
        <w:t xml:space="preserve">ให้ถูกต้อง เพื่อใช้เป็นข้อมูลนำเข้าของโปรแกรม </w:t>
      </w:r>
      <w:r>
        <w:t>WEKA</w:t>
      </w:r>
    </w:p>
    <w:p w14:paraId="01CBA641" w14:textId="77777777" w:rsidR="008274B3" w:rsidRPr="001E04F6" w:rsidRDefault="008274B3" w:rsidP="00926FBE"/>
    <w:p w14:paraId="7CB5ADED" w14:textId="77777777" w:rsidR="008274B3" w:rsidRPr="001E04F6" w:rsidRDefault="008274B3" w:rsidP="00926FBE">
      <w:pPr>
        <w:pStyle w:val="3"/>
        <w:rPr>
          <w:rFonts w:eastAsia="Times New Roman"/>
        </w:rPr>
      </w:pPr>
      <w:r>
        <w:t xml:space="preserve">3.3.2    </w:t>
      </w:r>
      <w:r w:rsidRPr="001E04F6">
        <w:rPr>
          <w:rStyle w:val="a8"/>
          <w:rFonts w:hint="cs"/>
          <w:b w:val="0"/>
          <w:bCs w:val="0"/>
          <w:cs/>
        </w:rPr>
        <w:t>การฝึกสอนและคัดเลือกแบบจำลอง (</w:t>
      </w:r>
      <w:r w:rsidRPr="001E04F6">
        <w:rPr>
          <w:rStyle w:val="a8"/>
          <w:rFonts w:hint="cs"/>
          <w:b w:val="0"/>
          <w:bCs w:val="0"/>
        </w:rPr>
        <w:t>Model Training &amp; Selection)</w:t>
      </w:r>
    </w:p>
    <w:p w14:paraId="60DE64A5" w14:textId="77777777" w:rsidR="008274B3" w:rsidRDefault="008274B3" w:rsidP="00926FBE">
      <w:pPr>
        <w:pStyle w:val="4"/>
        <w:rPr>
          <w:rStyle w:val="a8"/>
          <w:b w:val="0"/>
          <w:bCs w:val="0"/>
        </w:rPr>
      </w:pPr>
      <w:r w:rsidRPr="001E04F6">
        <w:rPr>
          <w:rStyle w:val="a8"/>
          <w:rFonts w:hint="cs"/>
          <w:b w:val="0"/>
          <w:bCs w:val="0"/>
        </w:rPr>
        <w:t xml:space="preserve">3.3.2.1 </w:t>
      </w:r>
      <w:r w:rsidRPr="001E04F6">
        <w:rPr>
          <w:rStyle w:val="a8"/>
          <w:rFonts w:hint="cs"/>
          <w:b w:val="0"/>
          <w:bCs w:val="0"/>
          <w:cs/>
        </w:rPr>
        <w:t xml:space="preserve">การนำเข้าข้อมูลใน </w:t>
      </w:r>
      <w:r w:rsidRPr="001E04F6">
        <w:rPr>
          <w:rStyle w:val="a8"/>
          <w:rFonts w:hint="cs"/>
          <w:b w:val="0"/>
          <w:bCs w:val="0"/>
        </w:rPr>
        <w:t>WEKA</w:t>
      </w:r>
    </w:p>
    <w:p w14:paraId="4EC7EEF9" w14:textId="77777777" w:rsidR="008274B3" w:rsidRPr="001E04F6" w:rsidRDefault="008274B3" w:rsidP="00926FBE">
      <w:pPr>
        <w:pStyle w:val="4"/>
        <w:ind w:firstLine="1985"/>
      </w:pPr>
      <w:r w:rsidRPr="001E04F6">
        <w:rPr>
          <w:rFonts w:hint="cs"/>
          <w:cs/>
        </w:rPr>
        <w:t xml:space="preserve">ผู้จัดทำเปิดโปรแกรม </w:t>
      </w:r>
      <w:r w:rsidRPr="001E04F6">
        <w:rPr>
          <w:rFonts w:hint="cs"/>
        </w:rPr>
        <w:t xml:space="preserve">WEKA </w:t>
      </w:r>
      <w:r w:rsidRPr="001E04F6">
        <w:rPr>
          <w:rFonts w:hint="cs"/>
          <w:cs/>
        </w:rPr>
        <w:t xml:space="preserve">และนำเข้าไฟล์ </w:t>
      </w:r>
      <w:r w:rsidRPr="001E04F6">
        <w:rPr>
          <w:rFonts w:hint="cs"/>
        </w:rPr>
        <w:t xml:space="preserve">ARFF </w:t>
      </w:r>
      <w:r w:rsidRPr="001E04F6">
        <w:rPr>
          <w:rFonts w:hint="cs"/>
          <w:cs/>
        </w:rPr>
        <w:t xml:space="preserve">ผ่านเมนู </w:t>
      </w:r>
      <w:r w:rsidRPr="001E04F6">
        <w:rPr>
          <w:rFonts w:hint="cs"/>
        </w:rPr>
        <w:t xml:space="preserve">Explorer </w:t>
      </w:r>
      <w:r w:rsidRPr="001E04F6">
        <w:rPr>
          <w:rFonts w:ascii="Arial" w:hAnsi="Arial" w:cs="Arial"/>
        </w:rPr>
        <w:t>→</w:t>
      </w:r>
      <w:r w:rsidRPr="001E04F6">
        <w:rPr>
          <w:rFonts w:hint="cs"/>
        </w:rPr>
        <w:t xml:space="preserve"> Preprocess </w:t>
      </w:r>
      <w:r w:rsidRPr="001E04F6">
        <w:rPr>
          <w:rFonts w:hint="cs"/>
          <w:cs/>
        </w:rPr>
        <w:t>เพื่อตรวจสอบจำนวนข้อมูล ตัวแปร และความถูกต้องของชนิดข้อมูลก่อนเริ่มฝึกสอน</w:t>
      </w:r>
    </w:p>
    <w:p w14:paraId="6727A8E9" w14:textId="77777777" w:rsidR="008274B3" w:rsidRDefault="008274B3" w:rsidP="00926FBE">
      <w:pPr>
        <w:pStyle w:val="4"/>
        <w:rPr>
          <w:rStyle w:val="a8"/>
          <w:b w:val="0"/>
          <w:bCs w:val="0"/>
        </w:rPr>
      </w:pPr>
      <w:r w:rsidRPr="001E04F6">
        <w:rPr>
          <w:rStyle w:val="a8"/>
          <w:rFonts w:hint="cs"/>
          <w:b w:val="0"/>
          <w:bCs w:val="0"/>
        </w:rPr>
        <w:t xml:space="preserve">3.3.2.2 </w:t>
      </w:r>
      <w:r w:rsidRPr="001E04F6">
        <w:rPr>
          <w:rStyle w:val="a8"/>
          <w:rFonts w:hint="cs"/>
          <w:b w:val="0"/>
          <w:bCs w:val="0"/>
          <w:cs/>
        </w:rPr>
        <w:t>การกำหนดรูปแบบการทดสอบ (</w:t>
      </w:r>
      <w:r w:rsidRPr="001E04F6">
        <w:rPr>
          <w:rStyle w:val="a8"/>
          <w:rFonts w:hint="cs"/>
          <w:b w:val="0"/>
          <w:bCs w:val="0"/>
        </w:rPr>
        <w:t>Test Option)</w:t>
      </w:r>
    </w:p>
    <w:p w14:paraId="7787E668" w14:textId="77777777" w:rsidR="008274B3" w:rsidRPr="001E04F6" w:rsidRDefault="008274B3" w:rsidP="00926FBE">
      <w:pPr>
        <w:pStyle w:val="4"/>
        <w:ind w:firstLine="1987"/>
      </w:pPr>
      <w:r w:rsidRPr="001E04F6">
        <w:rPr>
          <w:rFonts w:hint="cs"/>
          <w:cs/>
        </w:rPr>
        <w:t>ผู้จัดทำ</w:t>
      </w:r>
      <w:r w:rsidRPr="00250113">
        <w:rPr>
          <w:cs/>
        </w:rPr>
        <w:t>เลือกวิธีการประเมินผลแบบแบ่งชุดข้อมูลตามสัดส่วนร้อยละ (</w:t>
      </w:r>
      <w:r w:rsidRPr="00250113">
        <w:t xml:space="preserve">Percentage Split) </w:t>
      </w:r>
      <w:r w:rsidRPr="00250113">
        <w:rPr>
          <w:cs/>
        </w:rPr>
        <w:t xml:space="preserve">โดยกำหนดข้อมูลร้อยละ </w:t>
      </w:r>
      <w:r w:rsidRPr="00250113">
        <w:t xml:space="preserve">80 </w:t>
      </w:r>
      <w:r w:rsidRPr="00250113">
        <w:rPr>
          <w:cs/>
        </w:rPr>
        <w:t>เป็นชุดฝึกสอน (</w:t>
      </w:r>
      <w:r w:rsidRPr="00250113">
        <w:t xml:space="preserve">Training Set) </w:t>
      </w:r>
      <w:r w:rsidRPr="00250113">
        <w:rPr>
          <w:cs/>
        </w:rPr>
        <w:t xml:space="preserve">และข้อมูลร้อยละ </w:t>
      </w:r>
      <w:r w:rsidRPr="00250113">
        <w:t xml:space="preserve">20 </w:t>
      </w:r>
      <w:r w:rsidRPr="00250113">
        <w:rPr>
          <w:cs/>
        </w:rPr>
        <w:t>เป็นชุดทดสอบ (</w:t>
      </w:r>
      <w:r w:rsidRPr="00250113">
        <w:t xml:space="preserve">Testing Set) </w:t>
      </w:r>
      <w:r w:rsidRPr="00250113">
        <w:rPr>
          <w:cs/>
        </w:rPr>
        <w:t>เพื่อให้การประเมินผลสอดคล้องกับสถานการณ์การใช้งานจริงและครอบคลุมความหลากหลายของข้อมูลทั้งชุด</w:t>
      </w:r>
    </w:p>
    <w:p w14:paraId="339F15F9" w14:textId="77777777" w:rsidR="008274B3" w:rsidRDefault="008274B3" w:rsidP="008274B3">
      <w:pPr>
        <w:pStyle w:val="4"/>
        <w:numPr>
          <w:ilvl w:val="3"/>
          <w:numId w:val="6"/>
        </w:numPr>
        <w:rPr>
          <w:rStyle w:val="a8"/>
          <w:b w:val="0"/>
          <w:bCs w:val="0"/>
        </w:rPr>
      </w:pPr>
      <w:r w:rsidRPr="001E04F6">
        <w:rPr>
          <w:rStyle w:val="a8"/>
          <w:rFonts w:hint="cs"/>
          <w:b w:val="0"/>
          <w:bCs w:val="0"/>
          <w:cs/>
        </w:rPr>
        <w:t>การฝึกสอนโมเดลด้วยอัลกอริทึมที่กำหนด</w:t>
      </w:r>
    </w:p>
    <w:p w14:paraId="791AC466" w14:textId="77777777" w:rsidR="008274B3" w:rsidRPr="001E04F6" w:rsidRDefault="008274B3" w:rsidP="00926FBE">
      <w:pPr>
        <w:pStyle w:val="4"/>
        <w:tabs>
          <w:tab w:val="left" w:pos="1985"/>
        </w:tabs>
        <w:ind w:firstLine="1985"/>
      </w:pPr>
      <w:r w:rsidRPr="001E04F6">
        <w:rPr>
          <w:rFonts w:hint="cs"/>
          <w:cs/>
        </w:rPr>
        <w:t xml:space="preserve">ผู้จัดทำทำการฝึกสอนโมเดลด้วยอัลกอริทึมทั้ง </w:t>
      </w:r>
      <w:r w:rsidRPr="001E04F6">
        <w:rPr>
          <w:rFonts w:hint="cs"/>
        </w:rPr>
        <w:t xml:space="preserve">3 </w:t>
      </w:r>
      <w:r w:rsidRPr="001E04F6">
        <w:rPr>
          <w:rFonts w:hint="cs"/>
          <w:cs/>
        </w:rPr>
        <w:t>รูปแบบ ได้แก่</w:t>
      </w:r>
      <w:r>
        <w:t xml:space="preserve"> </w:t>
      </w:r>
      <w:r w:rsidRPr="001E04F6">
        <w:rPr>
          <w:rFonts w:hint="cs"/>
        </w:rPr>
        <w:t>Logistic Regression (Baseline)</w:t>
      </w:r>
      <w:r>
        <w:t xml:space="preserve"> </w:t>
      </w:r>
      <w:r w:rsidRPr="001E04F6">
        <w:rPr>
          <w:rFonts w:hint="cs"/>
        </w:rPr>
        <w:t>Random Forest</w:t>
      </w:r>
      <w:r>
        <w:t xml:space="preserve"> </w:t>
      </w:r>
      <w:r>
        <w:rPr>
          <w:rFonts w:hint="cs"/>
          <w:cs/>
        </w:rPr>
        <w:t xml:space="preserve">และ </w:t>
      </w:r>
      <w:r w:rsidRPr="001E04F6">
        <w:rPr>
          <w:rFonts w:hint="cs"/>
        </w:rPr>
        <w:t>J48 Decision Tree</w:t>
      </w:r>
      <w:r>
        <w:rPr>
          <w:rFonts w:hint="cs"/>
          <w:cs/>
        </w:rPr>
        <w:t xml:space="preserve"> </w:t>
      </w:r>
      <w:r w:rsidRPr="001E04F6">
        <w:rPr>
          <w:rFonts w:hint="cs"/>
          <w:cs/>
        </w:rPr>
        <w:t>โดยทำการทดลองแต่ละโมเดลภายใต้ชุดข้อมูลเดียวกัน เพื</w:t>
      </w:r>
      <w:r>
        <w:rPr>
          <w:rFonts w:hint="cs"/>
          <w:cs/>
        </w:rPr>
        <w:t>่อให้สามารถเปรียบเทียบผลได้</w:t>
      </w:r>
    </w:p>
    <w:p w14:paraId="12ED802F" w14:textId="77777777" w:rsidR="008274B3" w:rsidRDefault="008274B3" w:rsidP="008274B3">
      <w:pPr>
        <w:pStyle w:val="4"/>
        <w:numPr>
          <w:ilvl w:val="3"/>
          <w:numId w:val="6"/>
        </w:numPr>
        <w:rPr>
          <w:rStyle w:val="a8"/>
          <w:b w:val="0"/>
          <w:bCs w:val="0"/>
        </w:rPr>
      </w:pPr>
      <w:r w:rsidRPr="001E04F6">
        <w:rPr>
          <w:rStyle w:val="a8"/>
          <w:rFonts w:hint="cs"/>
          <w:b w:val="0"/>
          <w:bCs w:val="0"/>
          <w:cs/>
        </w:rPr>
        <w:t>การประเมินผลและเลือกโมเดลที่ดีที่สุด</w:t>
      </w:r>
    </w:p>
    <w:p w14:paraId="3C5B39C1" w14:textId="77777777" w:rsidR="008274B3" w:rsidRPr="001E04F6" w:rsidRDefault="008274B3" w:rsidP="00926FBE">
      <w:pPr>
        <w:pStyle w:val="4"/>
        <w:ind w:firstLine="1986"/>
      </w:pPr>
      <w:r w:rsidRPr="001E04F6">
        <w:rPr>
          <w:rFonts w:hint="cs"/>
          <w:cs/>
        </w:rPr>
        <w:t xml:space="preserve">ผู้จัดทำประเมินผลการจำแนกด้วยตัวชี้วัด </w:t>
      </w:r>
      <w:r w:rsidRPr="001E04F6">
        <w:rPr>
          <w:rFonts w:hint="cs"/>
        </w:rPr>
        <w:t>Accuracy</w:t>
      </w:r>
      <w:r>
        <w:rPr>
          <w:rFonts w:hint="cs"/>
        </w:rPr>
        <w:t xml:space="preserve"> Precision</w:t>
      </w:r>
      <w:r w:rsidRPr="001E04F6">
        <w:rPr>
          <w:rFonts w:hint="cs"/>
        </w:rPr>
        <w:t xml:space="preserve"> Recall </w:t>
      </w:r>
      <w:r w:rsidRPr="001E04F6">
        <w:rPr>
          <w:rFonts w:hint="cs"/>
          <w:cs/>
        </w:rPr>
        <w:t xml:space="preserve">และ </w:t>
      </w:r>
      <w:r w:rsidRPr="001E04F6">
        <w:rPr>
          <w:rFonts w:hint="cs"/>
        </w:rPr>
        <w:t xml:space="preserve">F1-score </w:t>
      </w:r>
      <w:r w:rsidRPr="001E04F6">
        <w:rPr>
          <w:rFonts w:hint="cs"/>
          <w:cs/>
        </w:rPr>
        <w:t xml:space="preserve">จากผลลัพธ์ของ </w:t>
      </w:r>
      <w:r w:rsidRPr="001E04F6">
        <w:rPr>
          <w:rFonts w:hint="cs"/>
        </w:rPr>
        <w:t xml:space="preserve">WEKA </w:t>
      </w:r>
      <w:r w:rsidRPr="001E04F6">
        <w:rPr>
          <w:rFonts w:hint="cs"/>
          <w:cs/>
        </w:rPr>
        <w:t>และเลือกโมเดลที่มีประสิทธิภาพดีที่สุดเพื่อใช้งานจริง</w:t>
      </w:r>
    </w:p>
    <w:p w14:paraId="12C3812D" w14:textId="77777777" w:rsidR="008274B3" w:rsidRDefault="008274B3" w:rsidP="008274B3">
      <w:pPr>
        <w:pStyle w:val="4"/>
        <w:numPr>
          <w:ilvl w:val="3"/>
          <w:numId w:val="6"/>
        </w:numPr>
        <w:rPr>
          <w:rStyle w:val="a8"/>
          <w:b w:val="0"/>
          <w:bCs w:val="0"/>
        </w:rPr>
      </w:pPr>
      <w:r w:rsidRPr="001E04F6">
        <w:rPr>
          <w:rStyle w:val="a8"/>
          <w:rFonts w:hint="cs"/>
          <w:b w:val="0"/>
          <w:bCs w:val="0"/>
          <w:cs/>
        </w:rPr>
        <w:t>การบันทึกโมเดลและนำไปใช้งาน</w:t>
      </w:r>
    </w:p>
    <w:p w14:paraId="713F4993" w14:textId="77777777" w:rsidR="008274B3" w:rsidRPr="001E04F6" w:rsidRDefault="008274B3" w:rsidP="00926FBE">
      <w:pPr>
        <w:pStyle w:val="4"/>
        <w:ind w:firstLine="1986"/>
      </w:pPr>
      <w:r w:rsidRPr="001E04F6">
        <w:rPr>
          <w:rFonts w:hint="cs"/>
          <w:cs/>
        </w:rPr>
        <w:lastRenderedPageBreak/>
        <w:t>เมื่อได้โมเดลที่เหมาะสมที่สุด ผู้จัดทำทำการบันทึกโมเดลในรูปแบบไฟล์</w:t>
      </w:r>
      <w:r w:rsidRPr="001E04F6">
        <w:rPr>
          <w:rFonts w:hint="cs"/>
        </w:rPr>
        <w:t xml:space="preserve"> </w:t>
      </w:r>
      <w:r w:rsidRPr="001E04F6">
        <w:rPr>
          <w:rStyle w:val="HTML"/>
          <w:rFonts w:eastAsia="TH SarabunPSK" w:hint="cs"/>
        </w:rPr>
        <w:t>.model</w:t>
      </w:r>
      <w:r w:rsidRPr="001E04F6">
        <w:rPr>
          <w:rFonts w:hint="cs"/>
        </w:rPr>
        <w:t xml:space="preserve"> </w:t>
      </w:r>
      <w:r w:rsidRPr="001E04F6">
        <w:rPr>
          <w:rFonts w:hint="cs"/>
          <w:cs/>
        </w:rPr>
        <w:t>และจัดเก็บข้อมูลรายละเอียดของโมเดลไว้ในฐานข้อมูล เพื่อให้ระบบสามารถเรียกใช้งานโมเดลในการพยากรณ์ระดับความเสี่ยงและแสดงผลบน</w:t>
      </w:r>
      <w:proofErr w:type="spellStart"/>
      <w:r w:rsidRPr="001E04F6">
        <w:rPr>
          <w:rFonts w:hint="cs"/>
          <w:cs/>
        </w:rPr>
        <w:t>แดช</w:t>
      </w:r>
      <w:proofErr w:type="spellEnd"/>
      <w:r w:rsidRPr="001E04F6">
        <w:rPr>
          <w:rFonts w:hint="cs"/>
          <w:cs/>
        </w:rPr>
        <w:t>บอร์ดได้ในขั้นตอนถัดไป</w:t>
      </w:r>
    </w:p>
    <w:p w14:paraId="23F68F61" w14:textId="77777777" w:rsidR="008274B3" w:rsidRPr="001E04F6" w:rsidRDefault="008274B3" w:rsidP="00926FBE"/>
    <w:p w14:paraId="44E74332" w14:textId="77777777" w:rsidR="008274B3" w:rsidRDefault="008274B3" w:rsidP="00926FBE">
      <w:pPr>
        <w:pStyle w:val="2"/>
      </w:pPr>
      <w:bookmarkStart w:id="25" w:name="_Toc224741251"/>
      <w:r w:rsidRPr="003E10AC">
        <w:t xml:space="preserve">3.4 </w:t>
      </w:r>
      <w:r>
        <w:rPr>
          <w:cs/>
        </w:rPr>
        <w:tab/>
      </w:r>
      <w:r w:rsidRPr="003E10AC">
        <w:rPr>
          <w:cs/>
        </w:rPr>
        <w:t>การพัฒนาระบบ</w:t>
      </w:r>
      <w:bookmarkEnd w:id="25"/>
    </w:p>
    <w:p w14:paraId="7709AF86" w14:textId="77777777" w:rsidR="008274B3" w:rsidRDefault="008274B3" w:rsidP="00926FBE">
      <w:pPr>
        <w:pStyle w:val="3"/>
      </w:pPr>
      <w:r w:rsidRPr="00000C30">
        <w:t xml:space="preserve">3.4.1 </w:t>
      </w:r>
      <w:r>
        <w:tab/>
      </w:r>
      <w:r w:rsidRPr="00000C30">
        <w:rPr>
          <w:cs/>
        </w:rPr>
        <w:t>เครื่องมือที่ใช้ในการพัฒนา</w:t>
      </w:r>
      <w:r w:rsidRPr="00000C30">
        <w:t xml:space="preserve"> </w:t>
      </w:r>
    </w:p>
    <w:p w14:paraId="499FAA21" w14:textId="77777777" w:rsidR="008274B3" w:rsidRDefault="008274B3" w:rsidP="00926FBE">
      <w:pPr>
        <w:pStyle w:val="4"/>
      </w:pPr>
      <w:r>
        <w:t>3.4.1.1</w:t>
      </w:r>
      <w:r w:rsidRPr="00000C30">
        <w:t xml:space="preserve"> </w:t>
      </w:r>
      <w:r>
        <w:rPr>
          <w:cs/>
        </w:rPr>
        <w:tab/>
      </w:r>
      <w:r w:rsidRPr="00000C30">
        <w:rPr>
          <w:cs/>
        </w:rPr>
        <w:t xml:space="preserve">ภาษา </w:t>
      </w:r>
      <w:r w:rsidRPr="00000C30">
        <w:t xml:space="preserve">Python </w:t>
      </w:r>
    </w:p>
    <w:p w14:paraId="0D4E96F9" w14:textId="77777777" w:rsidR="008274B3" w:rsidRDefault="008274B3" w:rsidP="00926FBE">
      <w:pPr>
        <w:pStyle w:val="4"/>
      </w:pPr>
      <w:r>
        <w:tab/>
      </w:r>
      <w:r>
        <w:tab/>
      </w:r>
      <w:r w:rsidRPr="000B1B04">
        <w:rPr>
          <w:cs/>
        </w:rPr>
        <w:t>สำหรับพัฒนาระบบส่วนหลังบ้าน (</w:t>
      </w:r>
      <w:r w:rsidRPr="000B1B04">
        <w:t xml:space="preserve">Backend) </w:t>
      </w:r>
      <w:r>
        <w:rPr>
          <w:rFonts w:hint="cs"/>
          <w:cs/>
        </w:rPr>
        <w:t>ระบบ</w:t>
      </w:r>
      <w:r w:rsidRPr="000B1B04">
        <w:rPr>
          <w:cs/>
        </w:rPr>
        <w:t>การจัดการข้อมูล และประมวลผลของระบบ</w:t>
      </w:r>
    </w:p>
    <w:p w14:paraId="1B027FEA" w14:textId="77777777" w:rsidR="008274B3" w:rsidRDefault="008274B3" w:rsidP="00926FBE">
      <w:pPr>
        <w:pStyle w:val="4"/>
      </w:pPr>
      <w:r>
        <w:t>3.4.1.2</w:t>
      </w:r>
      <w:r w:rsidRPr="00000C30">
        <w:t xml:space="preserve"> </w:t>
      </w:r>
      <w:r>
        <w:tab/>
      </w:r>
      <w:proofErr w:type="spellStart"/>
      <w:r w:rsidRPr="00000C30">
        <w:t>Streamlit</w:t>
      </w:r>
      <w:proofErr w:type="spellEnd"/>
      <w:r w:rsidRPr="00000C30">
        <w:t xml:space="preserve"> Framework </w:t>
      </w:r>
    </w:p>
    <w:p w14:paraId="49F1E2FD" w14:textId="77777777" w:rsidR="008274B3" w:rsidRDefault="008274B3" w:rsidP="00926FBE">
      <w:pPr>
        <w:pStyle w:val="4"/>
      </w:pPr>
      <w:r>
        <w:tab/>
      </w:r>
      <w:r>
        <w:tab/>
      </w:r>
      <w:r w:rsidRPr="000B1B04">
        <w:rPr>
          <w:cs/>
        </w:rPr>
        <w:t>สำหรับพัฒนาส่วนติดต่อผู้ใช้ (</w:t>
      </w:r>
      <w:r w:rsidRPr="000B1B04">
        <w:t xml:space="preserve">Frontend) </w:t>
      </w:r>
      <w:r w:rsidRPr="000B1B04">
        <w:rPr>
          <w:cs/>
        </w:rPr>
        <w:t>และสร้าง</w:t>
      </w:r>
      <w:proofErr w:type="spellStart"/>
      <w:r w:rsidRPr="000B1B04">
        <w:rPr>
          <w:cs/>
        </w:rPr>
        <w:t>แดช</w:t>
      </w:r>
      <w:proofErr w:type="spellEnd"/>
      <w:r w:rsidRPr="000B1B04">
        <w:rPr>
          <w:cs/>
        </w:rPr>
        <w:t>บอร์ดแสดงผลข้อมูลแบบโต้ตอบ (</w:t>
      </w:r>
      <w:r w:rsidRPr="000B1B04">
        <w:t>Interactive Dashboard)</w:t>
      </w:r>
    </w:p>
    <w:p w14:paraId="5F9DD97A" w14:textId="77777777" w:rsidR="008274B3" w:rsidRDefault="008274B3" w:rsidP="00926FBE">
      <w:pPr>
        <w:pStyle w:val="4"/>
      </w:pPr>
      <w:r>
        <w:t>3.4.1.3</w:t>
      </w:r>
      <w:r w:rsidRPr="00000C30">
        <w:t xml:space="preserve"> </w:t>
      </w:r>
      <w:r>
        <w:tab/>
      </w:r>
      <w:r w:rsidRPr="00000C30">
        <w:t xml:space="preserve">Python-WEKA-Wrapper </w:t>
      </w:r>
    </w:p>
    <w:p w14:paraId="45AD07CB" w14:textId="77777777" w:rsidR="008274B3" w:rsidRDefault="008274B3" w:rsidP="00926FBE">
      <w:pPr>
        <w:pStyle w:val="4"/>
      </w:pPr>
      <w:r>
        <w:tab/>
      </w:r>
      <w:r>
        <w:tab/>
      </w:r>
      <w:r w:rsidRPr="0005051B">
        <w:rPr>
          <w:cs/>
        </w:rPr>
        <w:t xml:space="preserve">ไลบรารีสำหรับเชื่อมต่อระหว่าง </w:t>
      </w:r>
      <w:r w:rsidRPr="0005051B">
        <w:t xml:space="preserve">Python Web Application </w:t>
      </w:r>
      <w:r w:rsidRPr="0005051B">
        <w:rPr>
          <w:cs/>
        </w:rPr>
        <w:t xml:space="preserve">กับแกนประมวลผลของ </w:t>
      </w:r>
      <w:r w:rsidRPr="0005051B">
        <w:t xml:space="preserve">WEKA </w:t>
      </w:r>
      <w:r w:rsidRPr="0005051B">
        <w:rPr>
          <w:cs/>
        </w:rPr>
        <w:t>เพื่อโหลดไฟล์โมเดลและทำการพยากรณ์ข้อมูลใหม่</w:t>
      </w:r>
    </w:p>
    <w:p w14:paraId="1A10D4DC" w14:textId="77777777" w:rsidR="008274B3" w:rsidRDefault="008274B3" w:rsidP="00926FBE">
      <w:pPr>
        <w:pStyle w:val="4"/>
      </w:pPr>
      <w:r>
        <w:t>3.4.1.4</w:t>
      </w:r>
      <w:r>
        <w:tab/>
      </w:r>
      <w:r>
        <w:rPr>
          <w:rFonts w:hint="cs"/>
          <w:cs/>
        </w:rPr>
        <w:t xml:space="preserve">ฐานข้อมูล </w:t>
      </w:r>
      <w:r w:rsidRPr="00000C30">
        <w:t>MySQL</w:t>
      </w:r>
    </w:p>
    <w:p w14:paraId="12C2B4CC" w14:textId="77777777" w:rsidR="008274B3" w:rsidRDefault="008274B3" w:rsidP="00926FBE">
      <w:pPr>
        <w:pStyle w:val="4"/>
      </w:pPr>
      <w:r>
        <w:tab/>
      </w:r>
      <w:r>
        <w:tab/>
      </w:r>
      <w:r w:rsidRPr="0005051B">
        <w:rPr>
          <w:cs/>
        </w:rPr>
        <w:t>ระบบจัดการฐานข้อมูลสำหรับจัดเก็บข้อมูลปริมาณน้ำรายวัน</w:t>
      </w:r>
      <w:r w:rsidRPr="0005051B">
        <w:t xml:space="preserve"> </w:t>
      </w:r>
      <w:r w:rsidRPr="0005051B">
        <w:rPr>
          <w:cs/>
        </w:rPr>
        <w:t>ผลลัพธ์การพยากรณ์ และท</w:t>
      </w:r>
      <w:r>
        <w:rPr>
          <w:rFonts w:hint="cs"/>
          <w:cs/>
        </w:rPr>
        <w:t>ี่อยู่</w:t>
      </w:r>
      <w:r w:rsidRPr="0005051B">
        <w:rPr>
          <w:cs/>
        </w:rPr>
        <w:t>โมเดล</w:t>
      </w:r>
    </w:p>
    <w:p w14:paraId="529EA46A" w14:textId="77777777" w:rsidR="008274B3" w:rsidRDefault="008274B3" w:rsidP="00926FBE">
      <w:pPr>
        <w:pStyle w:val="3"/>
      </w:pPr>
      <w:r w:rsidRPr="00000C30">
        <w:t xml:space="preserve">3.4.2 </w:t>
      </w:r>
      <w:r>
        <w:tab/>
      </w:r>
      <w:r w:rsidRPr="00000C30">
        <w:rPr>
          <w:cs/>
        </w:rPr>
        <w:t>การพัฒนาส่วนติดต่อผู้ใช้ (</w:t>
      </w:r>
      <w:r w:rsidRPr="00000C30">
        <w:t xml:space="preserve">User Interface) </w:t>
      </w:r>
    </w:p>
    <w:p w14:paraId="2B165A17" w14:textId="77777777" w:rsidR="008274B3" w:rsidRDefault="008274B3" w:rsidP="00926FBE">
      <w:pPr>
        <w:pStyle w:val="3"/>
      </w:pPr>
      <w:r>
        <w:tab/>
      </w:r>
      <w:r w:rsidRPr="00000C30">
        <w:rPr>
          <w:cs/>
        </w:rPr>
        <w:t xml:space="preserve">พัฒนาหน้าจอ </w:t>
      </w:r>
      <w:r w:rsidRPr="00000C30">
        <w:t xml:space="preserve">Dashboard </w:t>
      </w:r>
      <w:r w:rsidRPr="0005051B">
        <w:rPr>
          <w:cs/>
        </w:rPr>
        <w:t>ตามการออกแบบเพื่อให้ผู้ใช้งานสามารถเข้าถึงข้อมูลได้ง่าย ประกอบด้วยส่วนสำคัญดังนี้</w:t>
      </w:r>
    </w:p>
    <w:p w14:paraId="138AE732" w14:textId="77777777" w:rsidR="008274B3" w:rsidRDefault="008274B3" w:rsidP="00926FBE">
      <w:pPr>
        <w:pStyle w:val="4"/>
      </w:pPr>
      <w:r>
        <w:rPr>
          <w:rFonts w:hint="cs"/>
          <w:cs/>
        </w:rPr>
        <w:t>3.4.2.1</w:t>
      </w:r>
      <w:r>
        <w:rPr>
          <w:cs/>
        </w:rPr>
        <w:tab/>
      </w:r>
      <w:r w:rsidRPr="00000C30">
        <w:rPr>
          <w:cs/>
        </w:rPr>
        <w:t>ส่วนแสดงผลสถานะปัจจุบัน</w:t>
      </w:r>
    </w:p>
    <w:p w14:paraId="52D41D8A" w14:textId="77777777" w:rsidR="008274B3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F74036">
        <w:rPr>
          <w:cs/>
        </w:rPr>
        <w:t>แสดงค่าสำคัญ</w:t>
      </w:r>
      <w:r w:rsidRPr="00F74036">
        <w:t xml:space="preserve"> </w:t>
      </w:r>
      <w:r w:rsidRPr="00F74036">
        <w:rPr>
          <w:cs/>
        </w:rPr>
        <w:t>ได้แก่ ปริมาณน้ำไหลเข้า (</w:t>
      </w:r>
      <w:r w:rsidRPr="00F74036">
        <w:t xml:space="preserve">Inflow), </w:t>
      </w:r>
      <w:r w:rsidRPr="00F74036">
        <w:rPr>
          <w:cs/>
        </w:rPr>
        <w:t>ปริมาณน้ำระบายออก (</w:t>
      </w:r>
      <w:r w:rsidRPr="00F74036">
        <w:t xml:space="preserve">Outflow), </w:t>
      </w:r>
      <w:r w:rsidRPr="00F74036">
        <w:rPr>
          <w:cs/>
        </w:rPr>
        <w:t>ร้อยละความจุ (%</w:t>
      </w:r>
      <w:r w:rsidRPr="00F74036">
        <w:t xml:space="preserve">Capacity) </w:t>
      </w:r>
      <w:r w:rsidRPr="00F74036">
        <w:rPr>
          <w:cs/>
        </w:rPr>
        <w:t>และระดับความเสี่ยงปัจจุบัน</w:t>
      </w:r>
    </w:p>
    <w:p w14:paraId="2E7E0FB3" w14:textId="77777777" w:rsidR="008274B3" w:rsidRDefault="008274B3" w:rsidP="00926FBE">
      <w:pPr>
        <w:pStyle w:val="4"/>
      </w:pPr>
      <w:r>
        <w:rPr>
          <w:rFonts w:hint="cs"/>
          <w:cs/>
        </w:rPr>
        <w:t>3.4.2.2</w:t>
      </w:r>
      <w:r>
        <w:rPr>
          <w:cs/>
        </w:rPr>
        <w:tab/>
      </w:r>
      <w:r w:rsidRPr="00000C30">
        <w:rPr>
          <w:cs/>
        </w:rPr>
        <w:t>ส่วนแสดงกราฟ</w:t>
      </w:r>
      <w:r w:rsidRPr="00000C30">
        <w:t xml:space="preserve"> </w:t>
      </w:r>
    </w:p>
    <w:p w14:paraId="352D1454" w14:textId="77777777" w:rsidR="008274B3" w:rsidRDefault="008274B3" w:rsidP="00926FBE">
      <w:pPr>
        <w:pStyle w:val="4"/>
      </w:pPr>
      <w:r>
        <w:tab/>
      </w:r>
      <w:r>
        <w:tab/>
      </w:r>
      <w:r w:rsidRPr="00F74036">
        <w:rPr>
          <w:cs/>
        </w:rPr>
        <w:t>แสดงกราฟเส้นอนุกรมเวลาเปรียบเทียบข้อมูลจริง (</w:t>
      </w:r>
      <w:r w:rsidRPr="00F74036">
        <w:t xml:space="preserve">Actual Data) </w:t>
      </w:r>
      <w:r w:rsidRPr="00F74036">
        <w:rPr>
          <w:cs/>
        </w:rPr>
        <w:t>เทียบกับเส้นเกณฑ์ความเสี่ยง เพื่อให้ผู้ใช้งานเห็นภาพสถานการณ์ล่วงหน้า</w:t>
      </w:r>
    </w:p>
    <w:p w14:paraId="1D71AD3D" w14:textId="77777777" w:rsidR="008274B3" w:rsidRDefault="008274B3" w:rsidP="00926FBE">
      <w:pPr>
        <w:pStyle w:val="4"/>
      </w:pPr>
      <w:r>
        <w:rPr>
          <w:rFonts w:hint="cs"/>
          <w:cs/>
        </w:rPr>
        <w:t>3.4.2.3</w:t>
      </w:r>
      <w:r>
        <w:rPr>
          <w:cs/>
        </w:rPr>
        <w:tab/>
      </w:r>
      <w:r w:rsidRPr="00000C30">
        <w:rPr>
          <w:cs/>
        </w:rPr>
        <w:t>ส่วนเลือกโมเดล</w:t>
      </w:r>
    </w:p>
    <w:p w14:paraId="2D0FC505" w14:textId="77777777" w:rsidR="008274B3" w:rsidRPr="00F74036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F74036">
        <w:rPr>
          <w:cs/>
        </w:rPr>
        <w:t xml:space="preserve">พัฒนาฟังก์ชัน </w:t>
      </w:r>
      <w:r w:rsidRPr="00F74036">
        <w:t xml:space="preserve">Dropdown Menu </w:t>
      </w:r>
      <w:r w:rsidRPr="00F74036">
        <w:rPr>
          <w:cs/>
        </w:rPr>
        <w:t>ที่เชื่อมต่อกับตาราง</w:t>
      </w:r>
      <w:r w:rsidRPr="00F74036">
        <w:t xml:space="preserve"> </w:t>
      </w:r>
      <w:proofErr w:type="spellStart"/>
      <w:r w:rsidRPr="00F74036">
        <w:t>Model_Registry</w:t>
      </w:r>
      <w:proofErr w:type="spellEnd"/>
      <w:r w:rsidRPr="00F74036">
        <w:t xml:space="preserve"> </w:t>
      </w:r>
      <w:r w:rsidRPr="00F74036">
        <w:rPr>
          <w:cs/>
        </w:rPr>
        <w:t>ในฐานข้อมูล เพื่อดึงรายชื่อโมเดลที่พร้อมใช้งานมาแสดงผลให้ผู้เลือกใช้งานได้อย่างยืดหยุ่น โดยไม่ต้องแก้ไขซอร์สโค้ดเมื่อมีการเพิ่มโมเดลใหม่</w:t>
      </w:r>
    </w:p>
    <w:p w14:paraId="6FFC161D" w14:textId="77777777" w:rsidR="008274B3" w:rsidRDefault="008274B3" w:rsidP="00926FBE">
      <w:pPr>
        <w:pStyle w:val="2"/>
      </w:pPr>
      <w:bookmarkStart w:id="26" w:name="_Toc224741252"/>
      <w:r w:rsidRPr="00B46F13">
        <w:lastRenderedPageBreak/>
        <w:t xml:space="preserve">3.5 </w:t>
      </w:r>
      <w:r>
        <w:rPr>
          <w:cs/>
        </w:rPr>
        <w:tab/>
      </w:r>
      <w:r w:rsidRPr="00B46F13">
        <w:rPr>
          <w:cs/>
        </w:rPr>
        <w:t>การทดสอบและประเมินผลระบบ</w:t>
      </w:r>
      <w:bookmarkEnd w:id="26"/>
    </w:p>
    <w:p w14:paraId="34E93DF0" w14:textId="77777777" w:rsidR="008274B3" w:rsidRPr="00332EF4" w:rsidRDefault="008274B3" w:rsidP="00926FBE">
      <w:pPr>
        <w:pStyle w:val="3"/>
      </w:pPr>
      <w:r w:rsidRPr="00332EF4">
        <w:rPr>
          <w:cs/>
        </w:rPr>
        <w:t xml:space="preserve">ผู้จัดทำได้ดำเนินการทดสอบและประเมินผลเพื่อยืนยันความถูกต้องและความสมบูรณ์ของระบบ โดยแบ่งออกเป็น </w:t>
      </w:r>
      <w:r w:rsidRPr="00332EF4">
        <w:t xml:space="preserve">2 </w:t>
      </w:r>
      <w:r w:rsidRPr="00332EF4">
        <w:rPr>
          <w:cs/>
        </w:rPr>
        <w:t>ส่วนหลัก คือ การประเมินประสิทธิภาพของโมเดล และ การทดสอบระบบ</w:t>
      </w:r>
      <w:proofErr w:type="spellStart"/>
      <w:r w:rsidRPr="00332EF4">
        <w:rPr>
          <w:cs/>
        </w:rPr>
        <w:t>แดช</w:t>
      </w:r>
      <w:proofErr w:type="spellEnd"/>
      <w:r w:rsidRPr="00332EF4">
        <w:rPr>
          <w:cs/>
        </w:rPr>
        <w:t>บอร์ด</w:t>
      </w:r>
    </w:p>
    <w:p w14:paraId="72F9ED23" w14:textId="77777777" w:rsidR="008274B3" w:rsidRDefault="008274B3" w:rsidP="00926FBE">
      <w:pPr>
        <w:pStyle w:val="3"/>
      </w:pPr>
      <w:r w:rsidRPr="00B46F13">
        <w:t xml:space="preserve">3.5.1 </w:t>
      </w:r>
      <w:r>
        <w:rPr>
          <w:cs/>
        </w:rPr>
        <w:tab/>
      </w:r>
      <w:r w:rsidRPr="00B46F13">
        <w:rPr>
          <w:cs/>
        </w:rPr>
        <w:t>การประเมินประสิทธิภาพโมเดล</w:t>
      </w:r>
      <w:r w:rsidRPr="00B46F13">
        <w:t xml:space="preserve"> </w:t>
      </w:r>
    </w:p>
    <w:p w14:paraId="790B4675" w14:textId="77777777" w:rsidR="008274B3" w:rsidRPr="00B46F13" w:rsidRDefault="008274B3" w:rsidP="00926FBE">
      <w:pPr>
        <w:pStyle w:val="3"/>
      </w:pPr>
      <w:r>
        <w:tab/>
      </w:r>
      <w:r w:rsidRPr="00B46F13">
        <w:rPr>
          <w:cs/>
        </w:rPr>
        <w:t>ใช้</w:t>
      </w:r>
      <w:r w:rsidRPr="00250113">
        <w:rPr>
          <w:cs/>
        </w:rPr>
        <w:t>วิธีการแบ่งชุดข้อมูลแบบกำหนดสัดส่วนร้อยละ (</w:t>
      </w:r>
      <w:r w:rsidRPr="00250113">
        <w:t xml:space="preserve">Percentage Split) </w:t>
      </w:r>
      <w:r w:rsidRPr="00250113">
        <w:rPr>
          <w:cs/>
        </w:rPr>
        <w:t xml:space="preserve">ในอัตราส่วน </w:t>
      </w:r>
      <w:r w:rsidRPr="00250113">
        <w:t xml:space="preserve">80:20 </w:t>
      </w:r>
      <w:r w:rsidRPr="00250113">
        <w:rPr>
          <w:cs/>
        </w:rPr>
        <w:t xml:space="preserve">โดยใช้ข้อมูลร้อยละ </w:t>
      </w:r>
      <w:r w:rsidRPr="00250113">
        <w:t xml:space="preserve">80 </w:t>
      </w:r>
      <w:r w:rsidRPr="00250113">
        <w:rPr>
          <w:cs/>
        </w:rPr>
        <w:t>เป็นชุดฝึกสอน (</w:t>
      </w:r>
      <w:r w:rsidRPr="00250113">
        <w:t xml:space="preserve">Training Set) </w:t>
      </w:r>
      <w:r w:rsidRPr="00250113">
        <w:rPr>
          <w:cs/>
        </w:rPr>
        <w:t xml:space="preserve">และข้อมูลร้อยละ </w:t>
      </w:r>
      <w:r w:rsidRPr="00250113">
        <w:t xml:space="preserve">20 </w:t>
      </w:r>
      <w:r w:rsidRPr="00250113">
        <w:rPr>
          <w:cs/>
        </w:rPr>
        <w:t>เป็นชุดทดสอบ (</w:t>
      </w:r>
      <w:r w:rsidRPr="00250113">
        <w:t xml:space="preserve">Testing Set) </w:t>
      </w:r>
      <w:r w:rsidRPr="00250113">
        <w:rPr>
          <w:cs/>
        </w:rPr>
        <w:t>และการประเมินผลใช้ตัวชี้วัดประสิทธิภาพสำหรับงานจำแนกประเภท (</w:t>
      </w:r>
      <w:r w:rsidRPr="00250113">
        <w:t xml:space="preserve">Classification Metrics) </w:t>
      </w:r>
      <w:r w:rsidRPr="00250113">
        <w:rPr>
          <w:cs/>
        </w:rPr>
        <w:t>ได้แก่ค่าความถูกต้อง (</w:t>
      </w:r>
      <w:r w:rsidRPr="00250113">
        <w:t xml:space="preserve">Accuracy), </w:t>
      </w:r>
      <w:r w:rsidRPr="00250113">
        <w:rPr>
          <w:cs/>
        </w:rPr>
        <w:t>ความแม่นยำ (</w:t>
      </w:r>
      <w:r w:rsidRPr="00250113">
        <w:t xml:space="preserve">Precision), </w:t>
      </w:r>
      <w:r w:rsidRPr="00250113">
        <w:rPr>
          <w:cs/>
        </w:rPr>
        <w:t>ความครอบคลุม (</w:t>
      </w:r>
      <w:r w:rsidRPr="00250113">
        <w:t xml:space="preserve">Recall), </w:t>
      </w:r>
      <w:r w:rsidRPr="00250113">
        <w:rPr>
          <w:cs/>
        </w:rPr>
        <w:t xml:space="preserve">และ </w:t>
      </w:r>
      <w:r w:rsidRPr="00250113">
        <w:t>F1-score</w:t>
      </w:r>
    </w:p>
    <w:p w14:paraId="409AE253" w14:textId="77777777" w:rsidR="008274B3" w:rsidRDefault="008274B3" w:rsidP="00926FBE">
      <w:pPr>
        <w:pStyle w:val="3"/>
      </w:pPr>
      <w:r>
        <w:rPr>
          <w:rFonts w:hint="cs"/>
          <w:cs/>
        </w:rPr>
        <w:t>3.5.2</w:t>
      </w:r>
      <w:r>
        <w:rPr>
          <w:cs/>
        </w:rPr>
        <w:tab/>
      </w:r>
      <w:r w:rsidRPr="00332EF4">
        <w:rPr>
          <w:cs/>
        </w:rPr>
        <w:t>การทดสอบระบบ</w:t>
      </w:r>
      <w:proofErr w:type="spellStart"/>
      <w:r w:rsidRPr="00332EF4">
        <w:rPr>
          <w:cs/>
        </w:rPr>
        <w:t>แดช</w:t>
      </w:r>
      <w:proofErr w:type="spellEnd"/>
      <w:r w:rsidRPr="00332EF4">
        <w:rPr>
          <w:cs/>
        </w:rPr>
        <w:t>บอร์ด</w:t>
      </w:r>
    </w:p>
    <w:p w14:paraId="10E972AE" w14:textId="77777777" w:rsidR="008274B3" w:rsidRPr="00B46F13" w:rsidRDefault="008274B3" w:rsidP="00926FBE">
      <w:pPr>
        <w:pStyle w:val="3"/>
      </w:pPr>
      <w:r>
        <w:tab/>
      </w:r>
      <w:r w:rsidRPr="00B46F13">
        <w:rPr>
          <w:cs/>
        </w:rPr>
        <w:t>ทดสอบการทำงานของระบบโดยรวม</w:t>
      </w:r>
      <w:r w:rsidRPr="000B1B04">
        <w:rPr>
          <w:cs/>
        </w:rPr>
        <w:t>เพื่อตรวจสอบความถูกต้องของฟังก์ชันการทำงาน</w:t>
      </w:r>
      <w:r>
        <w:rPr>
          <w:rFonts w:hint="cs"/>
          <w:cs/>
        </w:rPr>
        <w:t xml:space="preserve"> </w:t>
      </w:r>
      <w:r w:rsidRPr="00B46F13">
        <w:rPr>
          <w:cs/>
        </w:rPr>
        <w:t>ได้แก่</w:t>
      </w:r>
    </w:p>
    <w:p w14:paraId="66E13F98" w14:textId="77777777" w:rsidR="008274B3" w:rsidRDefault="008274B3" w:rsidP="00926FBE">
      <w:pPr>
        <w:pStyle w:val="4"/>
      </w:pPr>
      <w:r w:rsidRPr="000B1B04">
        <w:t xml:space="preserve">3.5.2.1 </w:t>
      </w:r>
      <w:r>
        <w:rPr>
          <w:cs/>
        </w:rPr>
        <w:tab/>
      </w:r>
      <w:r w:rsidRPr="000B1B04">
        <w:rPr>
          <w:cs/>
        </w:rPr>
        <w:t>การจัดการข้อมูล</w:t>
      </w:r>
      <w:r w:rsidRPr="000B1B04">
        <w:t xml:space="preserve"> </w:t>
      </w:r>
    </w:p>
    <w:p w14:paraId="6A51A7DF" w14:textId="77777777" w:rsidR="008274B3" w:rsidRPr="000B1B04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0B1B04">
        <w:rPr>
          <w:cs/>
        </w:rPr>
        <w:t xml:space="preserve">ทดสอบความถูกต้องของการดึงข้อมูลจาก </w:t>
      </w:r>
      <w:r w:rsidRPr="000B1B04">
        <w:t xml:space="preserve">API </w:t>
      </w:r>
      <w:r w:rsidRPr="000B1B04">
        <w:rPr>
          <w:cs/>
        </w:rPr>
        <w:t xml:space="preserve">กรมชลประทานและการบันทึกข้อมูลลงฐานข้อมูล </w:t>
      </w:r>
      <w:r w:rsidRPr="000B1B04">
        <w:t>MySQL</w:t>
      </w:r>
    </w:p>
    <w:p w14:paraId="59A2074D" w14:textId="77777777" w:rsidR="008274B3" w:rsidRDefault="008274B3" w:rsidP="00926FBE">
      <w:pPr>
        <w:pStyle w:val="4"/>
      </w:pPr>
      <w:r w:rsidRPr="000B1B04">
        <w:t xml:space="preserve">3.5.2.2 </w:t>
      </w:r>
      <w:r>
        <w:tab/>
      </w:r>
      <w:r w:rsidRPr="000B1B04">
        <w:rPr>
          <w:cs/>
        </w:rPr>
        <w:t>การเชื่อมต่อโมเดล</w:t>
      </w:r>
      <w:r w:rsidRPr="000B1B04">
        <w:t xml:space="preserve"> </w:t>
      </w:r>
    </w:p>
    <w:p w14:paraId="37FF0764" w14:textId="77777777" w:rsidR="008274B3" w:rsidRPr="000B1B04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0B1B04">
        <w:rPr>
          <w:cs/>
        </w:rPr>
        <w:t xml:space="preserve">ทดสอบความถูกต้องของการเลือกสลับโมเดลผ่านหน้าเว็บไซต์ และตรวจสอบผลลัพธ์การพยากรณ์ว่าตรงกันกับการประมวลผลในโปรแกรม </w:t>
      </w:r>
      <w:r w:rsidRPr="000B1B04">
        <w:t>WEKA</w:t>
      </w:r>
    </w:p>
    <w:p w14:paraId="4DCB48D1" w14:textId="77777777" w:rsidR="008274B3" w:rsidRDefault="008274B3" w:rsidP="00926FBE">
      <w:pPr>
        <w:pStyle w:val="4"/>
      </w:pPr>
      <w:r w:rsidRPr="000B1B04">
        <w:t xml:space="preserve">3.5.2.3 </w:t>
      </w:r>
      <w:r>
        <w:tab/>
      </w:r>
      <w:r w:rsidRPr="000B1B04">
        <w:rPr>
          <w:cs/>
        </w:rPr>
        <w:t>การแสดงผลและการแจ้งเตือน</w:t>
      </w:r>
      <w:r w:rsidRPr="000B1B04">
        <w:t xml:space="preserve"> </w:t>
      </w:r>
    </w:p>
    <w:p w14:paraId="0AB54A54" w14:textId="77777777" w:rsidR="008274B3" w:rsidRPr="000B1B04" w:rsidRDefault="008274B3" w:rsidP="00926FBE">
      <w:pPr>
        <w:pStyle w:val="4"/>
      </w:pPr>
      <w:r>
        <w:rPr>
          <w:cs/>
        </w:rPr>
        <w:tab/>
      </w:r>
      <w:r>
        <w:rPr>
          <w:cs/>
        </w:rPr>
        <w:tab/>
      </w:r>
      <w:r w:rsidRPr="000B1B04">
        <w:rPr>
          <w:cs/>
        </w:rPr>
        <w:t>ทดสอบการแสดงผลกราฟ การระบุระดับความเสี่ยง (</w:t>
      </w:r>
      <w:r w:rsidRPr="000B1B04">
        <w:t xml:space="preserve">Dry, Normal, Flood) </w:t>
      </w:r>
      <w:r w:rsidRPr="000B1B04">
        <w:rPr>
          <w:cs/>
        </w:rPr>
        <w:t>และการตอบสนองของส่วนติดต่อผู้ใช้ (</w:t>
      </w:r>
      <w:r w:rsidRPr="000B1B04">
        <w:t xml:space="preserve">User Interface) </w:t>
      </w:r>
      <w:r w:rsidRPr="000B1B04">
        <w:rPr>
          <w:cs/>
        </w:rPr>
        <w:t>ว่าถูกต้องและเป็นไปตามความต้องการ</w:t>
      </w:r>
    </w:p>
    <w:p w14:paraId="67F1282B" w14:textId="77777777" w:rsidR="008274B3" w:rsidRPr="00045823" w:rsidRDefault="008274B3" w:rsidP="00926FBE">
      <w:pPr>
        <w:pStyle w:val="3"/>
        <w:rPr>
          <w:cs/>
        </w:rPr>
      </w:pPr>
    </w:p>
    <w:p w14:paraId="299EE78B" w14:textId="77777777" w:rsidR="008274B3" w:rsidRPr="00A84A5A" w:rsidRDefault="008274B3" w:rsidP="00926FBE">
      <w:pPr>
        <w:pStyle w:val="3"/>
        <w:rPr>
          <w:cs/>
        </w:rPr>
      </w:pPr>
    </w:p>
    <w:p w14:paraId="0506403A" w14:textId="77777777" w:rsidR="00B12BC1" w:rsidRDefault="00B12BC1" w:rsidP="008D6014">
      <w:pPr>
        <w:spacing w:line="240" w:lineRule="auto"/>
      </w:pPr>
    </w:p>
    <w:p w14:paraId="27CFBE82" w14:textId="3C163E83" w:rsidR="00323FC0" w:rsidRDefault="00B12BC1">
      <w:pPr>
        <w:spacing w:after="160"/>
      </w:pPr>
      <w:r>
        <w:br w:type="page"/>
      </w:r>
    </w:p>
    <w:p w14:paraId="63A82595" w14:textId="77777777" w:rsidR="00323FC0" w:rsidRPr="001C06FC" w:rsidRDefault="00323FC0" w:rsidP="00F77B8A">
      <w:pPr>
        <w:pStyle w:val="1"/>
      </w:pPr>
      <w:bookmarkStart w:id="27" w:name="_Toc224741253"/>
      <w:r w:rsidRPr="003E19F1">
        <w:rPr>
          <w:cs/>
        </w:rPr>
        <w:lastRenderedPageBreak/>
        <w:t>บรรณานุกรม</w:t>
      </w:r>
      <w:bookmarkEnd w:id="27"/>
    </w:p>
    <w:p w14:paraId="44B6C15C" w14:textId="77777777" w:rsidR="00323FC0" w:rsidRPr="008259A6" w:rsidRDefault="00323FC0" w:rsidP="00926FBE"/>
    <w:p w14:paraId="3224C668" w14:textId="77777777" w:rsidR="00323FC0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D406E6">
        <w:rPr>
          <w:color w:val="2C2C2C" w:themeColor="text1"/>
          <w:cs/>
        </w:rPr>
        <w:t>กรมชลประทาน. (2568). ระบบฐานข้อมูลน้ำในอ่างเก็บน้ำ. [ออนไลน์]. 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>:</w:t>
      </w:r>
      <w:r>
        <w:rPr>
          <w:rFonts w:hint="cs"/>
          <w:color w:val="2C2C2C" w:themeColor="text1"/>
          <w:cs/>
        </w:rPr>
        <w:t xml:space="preserve"> </w:t>
      </w:r>
      <w:r w:rsidRPr="009804E5">
        <w:rPr>
          <w:color w:val="2C2C2C" w:themeColor="text1"/>
        </w:rPr>
        <w:t>https://app.rid.go.th/reservoir/rsvmiddle</w:t>
      </w:r>
      <w:r>
        <w:rPr>
          <w:color w:val="2C2C2C" w:themeColor="text1"/>
        </w:rPr>
        <w:t xml:space="preserve"> (</w:t>
      </w:r>
      <w:r>
        <w:rPr>
          <w:rFonts w:hint="cs"/>
          <w:color w:val="2C2C2C" w:themeColor="text1"/>
          <w:cs/>
        </w:rPr>
        <w:t>วันที่สืบค้น 12 ธันวาคม 2568</w:t>
      </w:r>
      <w:r>
        <w:rPr>
          <w:color w:val="2C2C2C" w:themeColor="text1"/>
        </w:rPr>
        <w:t>)</w:t>
      </w:r>
    </w:p>
    <w:p w14:paraId="47DC5168" w14:textId="6AE6938D" w:rsidR="00323FC0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774E5D">
        <w:rPr>
          <w:color w:val="2C2C2C" w:themeColor="text1"/>
          <w:cs/>
        </w:rPr>
        <w:t>สถาบันสารสนเทศทรัพยากรน้ำ. (</w:t>
      </w:r>
      <w:r w:rsidR="002E3C9F">
        <w:rPr>
          <w:color w:val="2C2C2C" w:themeColor="text1"/>
        </w:rPr>
        <w:t>2554</w:t>
      </w:r>
      <w:r w:rsidRPr="00774E5D">
        <w:rPr>
          <w:color w:val="2C2C2C" w:themeColor="text1"/>
        </w:rPr>
        <w:t xml:space="preserve">). </w:t>
      </w:r>
      <w:r w:rsidRPr="00774E5D">
        <w:rPr>
          <w:color w:val="2C2C2C" w:themeColor="text1"/>
          <w:cs/>
        </w:rPr>
        <w:t>บันทึกเหตุการณ์</w:t>
      </w:r>
      <w:r>
        <w:rPr>
          <w:rFonts w:hint="cs"/>
          <w:color w:val="2C2C2C" w:themeColor="text1"/>
          <w:cs/>
        </w:rPr>
        <w:t>มหาอุทกภัย</w:t>
      </w:r>
      <w:r w:rsidRPr="00774E5D">
        <w:rPr>
          <w:color w:val="2C2C2C" w:themeColor="text1"/>
          <w:cs/>
        </w:rPr>
        <w:t xml:space="preserve"> ปี 25</w:t>
      </w:r>
      <w:r>
        <w:rPr>
          <w:rFonts w:hint="cs"/>
          <w:color w:val="2C2C2C" w:themeColor="text1"/>
          <w:cs/>
        </w:rPr>
        <w:t>54</w:t>
      </w:r>
      <w:r w:rsidRPr="00774E5D">
        <w:rPr>
          <w:color w:val="2C2C2C" w:themeColor="text1"/>
          <w:cs/>
        </w:rPr>
        <w:t>.</w:t>
      </w:r>
      <w:r>
        <w:rPr>
          <w:rFonts w:hint="cs"/>
          <w:color w:val="2C2C2C" w:themeColor="text1"/>
          <w:cs/>
        </w:rPr>
        <w:t xml:space="preserve"> </w:t>
      </w:r>
      <w:r>
        <w:rPr>
          <w:color w:val="2C2C2C" w:themeColor="text1"/>
        </w:rPr>
        <w:t>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>].</w:t>
      </w:r>
      <w:r w:rsidRPr="00774E5D">
        <w:rPr>
          <w:color w:val="2C2C2C" w:themeColor="text1"/>
          <w:cs/>
        </w:rPr>
        <w:t xml:space="preserve"> </w:t>
      </w:r>
      <w:r w:rsidRPr="00D406E6">
        <w:rPr>
          <w:color w:val="2C2C2C" w:themeColor="text1"/>
          <w:cs/>
        </w:rPr>
        <w:t>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>:</w:t>
      </w:r>
      <w:r>
        <w:rPr>
          <w:rFonts w:hint="cs"/>
          <w:color w:val="2C2C2C" w:themeColor="text1"/>
          <w:cs/>
        </w:rPr>
        <w:t xml:space="preserve"> </w:t>
      </w:r>
      <w:r w:rsidRPr="009804E5">
        <w:rPr>
          <w:color w:val="2C2C2C" w:themeColor="text1"/>
        </w:rPr>
        <w:t>https://tiwrmdev.hii.or.th/current/menu.html</w:t>
      </w:r>
      <w:r>
        <w:rPr>
          <w:color w:val="2C2C2C" w:themeColor="text1"/>
        </w:rPr>
        <w:t xml:space="preserve"> (</w:t>
      </w:r>
      <w:r>
        <w:rPr>
          <w:rFonts w:hint="cs"/>
          <w:color w:val="2C2C2C" w:themeColor="text1"/>
          <w:cs/>
        </w:rPr>
        <w:t>วันที่สืบค้น 12 ธันวาคม 2568</w:t>
      </w:r>
      <w:r>
        <w:rPr>
          <w:color w:val="2C2C2C" w:themeColor="text1"/>
        </w:rPr>
        <w:t>)</w:t>
      </w:r>
    </w:p>
    <w:p w14:paraId="6A2BE383" w14:textId="182B96D6" w:rsidR="00323FC0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774E5D">
        <w:rPr>
          <w:color w:val="2C2C2C" w:themeColor="text1"/>
          <w:cs/>
        </w:rPr>
        <w:t>สถาบันสารสนเทศทรัพยากรน้ำ. (</w:t>
      </w:r>
      <w:r w:rsidR="002E3C9F">
        <w:rPr>
          <w:color w:val="2C2C2C" w:themeColor="text1"/>
        </w:rPr>
        <w:t>2564</w:t>
      </w:r>
      <w:r w:rsidRPr="00774E5D">
        <w:rPr>
          <w:color w:val="2C2C2C" w:themeColor="text1"/>
        </w:rPr>
        <w:t xml:space="preserve">). </w:t>
      </w:r>
      <w:r w:rsidRPr="00774E5D">
        <w:rPr>
          <w:color w:val="2C2C2C" w:themeColor="text1"/>
          <w:cs/>
        </w:rPr>
        <w:t>บันทึกเหตุการณ์</w:t>
      </w:r>
      <w:r>
        <w:rPr>
          <w:rFonts w:hint="cs"/>
          <w:color w:val="2C2C2C" w:themeColor="text1"/>
          <w:cs/>
        </w:rPr>
        <w:t>มหาอุทกภัย</w:t>
      </w:r>
      <w:r w:rsidRPr="00774E5D">
        <w:rPr>
          <w:color w:val="2C2C2C" w:themeColor="text1"/>
          <w:cs/>
        </w:rPr>
        <w:t xml:space="preserve"> ปี 25</w:t>
      </w:r>
      <w:r>
        <w:rPr>
          <w:rFonts w:hint="cs"/>
          <w:color w:val="2C2C2C" w:themeColor="text1"/>
          <w:cs/>
        </w:rPr>
        <w:t>64</w:t>
      </w:r>
      <w:r w:rsidRPr="00774E5D">
        <w:rPr>
          <w:color w:val="2C2C2C" w:themeColor="text1"/>
          <w:cs/>
        </w:rPr>
        <w:t>.</w:t>
      </w:r>
      <w:r>
        <w:rPr>
          <w:rFonts w:hint="cs"/>
          <w:color w:val="2C2C2C" w:themeColor="text1"/>
          <w:cs/>
        </w:rPr>
        <w:t xml:space="preserve"> </w:t>
      </w:r>
      <w:r>
        <w:rPr>
          <w:color w:val="2C2C2C" w:themeColor="text1"/>
        </w:rPr>
        <w:t>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>]</w:t>
      </w:r>
      <w:proofErr w:type="gramStart"/>
      <w:r>
        <w:rPr>
          <w:color w:val="2C2C2C" w:themeColor="text1"/>
        </w:rPr>
        <w:t>.</w:t>
      </w:r>
      <w:r w:rsidRPr="00774E5D">
        <w:rPr>
          <w:color w:val="2C2C2C" w:themeColor="text1"/>
          <w:cs/>
        </w:rPr>
        <w:t xml:space="preserve"> </w:t>
      </w:r>
      <w:r w:rsidRPr="00D406E6">
        <w:rPr>
          <w:color w:val="2C2C2C" w:themeColor="text1"/>
          <w:cs/>
        </w:rPr>
        <w:t>]</w:t>
      </w:r>
      <w:proofErr w:type="gramEnd"/>
      <w:r w:rsidRPr="00D406E6">
        <w:rPr>
          <w:color w:val="2C2C2C" w:themeColor="text1"/>
          <w:cs/>
        </w:rPr>
        <w:t>. 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>:</w:t>
      </w:r>
      <w:r>
        <w:rPr>
          <w:rFonts w:hint="cs"/>
          <w:color w:val="2C2C2C" w:themeColor="text1"/>
          <w:cs/>
        </w:rPr>
        <w:t xml:space="preserve"> </w:t>
      </w:r>
      <w:r w:rsidRPr="00774E5D">
        <w:rPr>
          <w:color w:val="2C2C2C" w:themeColor="text1"/>
          <w:cs/>
        </w:rPr>
        <w:t xml:space="preserve"> </w:t>
      </w:r>
      <w:r w:rsidRPr="009804E5">
        <w:rPr>
          <w:color w:val="2C2C2C" w:themeColor="text1"/>
        </w:rPr>
        <w:t>https://www.thaiwater.net/uploads/contents/current/YearlyReport2021/flood_event.html</w:t>
      </w:r>
      <w:r>
        <w:rPr>
          <w:color w:val="2C2C2C" w:themeColor="text1"/>
        </w:rPr>
        <w:t xml:space="preserve"> (</w:t>
      </w:r>
      <w:r>
        <w:rPr>
          <w:rFonts w:hint="cs"/>
          <w:color w:val="2C2C2C" w:themeColor="text1"/>
          <w:cs/>
        </w:rPr>
        <w:t>วันที่สืบค้น 12 ธันวาคม 2568</w:t>
      </w:r>
      <w:r>
        <w:rPr>
          <w:color w:val="2C2C2C" w:themeColor="text1"/>
        </w:rPr>
        <w:t>)</w:t>
      </w:r>
    </w:p>
    <w:p w14:paraId="30C40589" w14:textId="60DA58C8" w:rsidR="00323FC0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774E5D">
        <w:rPr>
          <w:color w:val="2C2C2C" w:themeColor="text1"/>
          <w:cs/>
        </w:rPr>
        <w:t>สถาบันสารสนเทศทรัพยากรน้ำ. (</w:t>
      </w:r>
      <w:r w:rsidR="002E3C9F">
        <w:rPr>
          <w:color w:val="2C2C2C" w:themeColor="text1"/>
        </w:rPr>
        <w:t>2565</w:t>
      </w:r>
      <w:r w:rsidRPr="00774E5D">
        <w:rPr>
          <w:color w:val="2C2C2C" w:themeColor="text1"/>
        </w:rPr>
        <w:t xml:space="preserve">). </w:t>
      </w:r>
      <w:r w:rsidRPr="00774E5D">
        <w:rPr>
          <w:color w:val="2C2C2C" w:themeColor="text1"/>
          <w:cs/>
        </w:rPr>
        <w:t>บันทึกเหตุการณ์</w:t>
      </w:r>
      <w:r>
        <w:rPr>
          <w:rFonts w:hint="cs"/>
          <w:color w:val="2C2C2C" w:themeColor="text1"/>
          <w:cs/>
        </w:rPr>
        <w:t xml:space="preserve">สถานการณ์น้ำไทย </w:t>
      </w:r>
      <w:r w:rsidRPr="00774E5D">
        <w:rPr>
          <w:color w:val="2C2C2C" w:themeColor="text1"/>
          <w:cs/>
        </w:rPr>
        <w:t>ปี 25</w:t>
      </w:r>
      <w:r>
        <w:rPr>
          <w:rFonts w:hint="cs"/>
          <w:color w:val="2C2C2C" w:themeColor="text1"/>
          <w:cs/>
        </w:rPr>
        <w:t>65</w:t>
      </w:r>
      <w:r w:rsidRPr="00774E5D">
        <w:rPr>
          <w:color w:val="2C2C2C" w:themeColor="text1"/>
          <w:cs/>
        </w:rPr>
        <w:t>.</w:t>
      </w:r>
      <w:r>
        <w:rPr>
          <w:rFonts w:hint="cs"/>
          <w:color w:val="2C2C2C" w:themeColor="text1"/>
          <w:cs/>
        </w:rPr>
        <w:t xml:space="preserve"> </w:t>
      </w:r>
      <w:r>
        <w:rPr>
          <w:color w:val="2C2C2C" w:themeColor="text1"/>
        </w:rPr>
        <w:t>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>].</w:t>
      </w:r>
      <w:r w:rsidRPr="00774E5D">
        <w:rPr>
          <w:color w:val="2C2C2C" w:themeColor="text1"/>
          <w:cs/>
        </w:rPr>
        <w:t xml:space="preserve"> </w:t>
      </w:r>
      <w:r w:rsidRPr="00D406E6">
        <w:rPr>
          <w:color w:val="2C2C2C" w:themeColor="text1"/>
          <w:cs/>
        </w:rPr>
        <w:t xml:space="preserve"> 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>:</w:t>
      </w:r>
      <w:r>
        <w:rPr>
          <w:rFonts w:hint="cs"/>
          <w:color w:val="2C2C2C" w:themeColor="text1"/>
          <w:cs/>
        </w:rPr>
        <w:t xml:space="preserve"> </w:t>
      </w:r>
      <w:r w:rsidRPr="009804E5">
        <w:rPr>
          <w:color w:val="2C2C2C" w:themeColor="text1"/>
        </w:rPr>
        <w:t>https://www.thaiwater.net/uploads/contents/current/YearlyReport2022/flood_event.html</w:t>
      </w:r>
      <w:r>
        <w:rPr>
          <w:color w:val="2C2C2C" w:themeColor="text1"/>
        </w:rPr>
        <w:t xml:space="preserve"> (</w:t>
      </w:r>
      <w:r>
        <w:rPr>
          <w:rFonts w:hint="cs"/>
          <w:color w:val="2C2C2C" w:themeColor="text1"/>
          <w:cs/>
        </w:rPr>
        <w:t>วันที่สืบค้น 12 ธันวาคม 2568</w:t>
      </w:r>
      <w:r>
        <w:rPr>
          <w:color w:val="2C2C2C" w:themeColor="text1"/>
        </w:rPr>
        <w:t>)</w:t>
      </w:r>
    </w:p>
    <w:p w14:paraId="6B1536A7" w14:textId="690D3DD6" w:rsidR="00323FC0" w:rsidRPr="00774E5D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774E5D">
        <w:rPr>
          <w:color w:val="2C2C2C" w:themeColor="text1"/>
          <w:cs/>
        </w:rPr>
        <w:t>สถาบันสารสนเทศทรัพยากรน้ำ. (</w:t>
      </w:r>
      <w:r w:rsidR="002E3C9F">
        <w:rPr>
          <w:color w:val="2C2C2C" w:themeColor="text1"/>
        </w:rPr>
        <w:t>2562</w:t>
      </w:r>
      <w:r w:rsidRPr="00774E5D">
        <w:rPr>
          <w:color w:val="2C2C2C" w:themeColor="text1"/>
        </w:rPr>
        <w:t xml:space="preserve">). </w:t>
      </w:r>
      <w:r w:rsidRPr="00774E5D">
        <w:rPr>
          <w:color w:val="2C2C2C" w:themeColor="text1"/>
          <w:cs/>
        </w:rPr>
        <w:t>บันทึกเหตุการณ์</w:t>
      </w:r>
      <w:r>
        <w:rPr>
          <w:rFonts w:hint="cs"/>
          <w:color w:val="2C2C2C" w:themeColor="text1"/>
          <w:cs/>
        </w:rPr>
        <w:t>สถานการณ์น้ำไทย</w:t>
      </w:r>
      <w:r w:rsidRPr="00774E5D">
        <w:rPr>
          <w:color w:val="2C2C2C" w:themeColor="text1"/>
          <w:cs/>
        </w:rPr>
        <w:t xml:space="preserve"> ปี 2562.</w:t>
      </w:r>
      <w:r>
        <w:rPr>
          <w:rFonts w:hint="cs"/>
          <w:color w:val="2C2C2C" w:themeColor="text1"/>
          <w:cs/>
        </w:rPr>
        <w:t xml:space="preserve"> </w:t>
      </w:r>
      <w:r>
        <w:rPr>
          <w:color w:val="2C2C2C" w:themeColor="text1"/>
        </w:rPr>
        <w:t>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>].</w:t>
      </w:r>
      <w:r w:rsidRPr="00774E5D">
        <w:rPr>
          <w:color w:val="2C2C2C" w:themeColor="text1"/>
          <w:cs/>
        </w:rPr>
        <w:t xml:space="preserve"> </w:t>
      </w:r>
      <w:r w:rsidRPr="00D406E6">
        <w:rPr>
          <w:color w:val="2C2C2C" w:themeColor="text1"/>
          <w:cs/>
        </w:rPr>
        <w:t>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>:</w:t>
      </w:r>
      <w:r>
        <w:rPr>
          <w:rFonts w:hint="cs"/>
          <w:color w:val="2C2C2C" w:themeColor="text1"/>
          <w:cs/>
        </w:rPr>
        <w:t xml:space="preserve"> </w:t>
      </w:r>
      <w:r w:rsidRPr="009804E5">
        <w:rPr>
          <w:color w:val="2C2C2C" w:themeColor="text1"/>
        </w:rPr>
        <w:t>https://www.thaiwater.net/uploads/contents/current/</w:t>
      </w:r>
      <w:r w:rsidRPr="009804E5">
        <w:rPr>
          <w:color w:val="2C2C2C" w:themeColor="text1"/>
          <w:cs/>
        </w:rPr>
        <w:t>2020/</w:t>
      </w:r>
      <w:r w:rsidRPr="009804E5">
        <w:rPr>
          <w:color w:val="2C2C2C" w:themeColor="text1"/>
        </w:rPr>
        <w:t>drought</w:t>
      </w:r>
      <w:r w:rsidRPr="009804E5">
        <w:rPr>
          <w:color w:val="2C2C2C" w:themeColor="text1"/>
          <w:cs/>
        </w:rPr>
        <w:t>2019/</w:t>
      </w:r>
      <w:r w:rsidRPr="009804E5">
        <w:rPr>
          <w:color w:val="2C2C2C" w:themeColor="text1"/>
        </w:rPr>
        <w:t>summary.html</w:t>
      </w:r>
      <w:r>
        <w:rPr>
          <w:color w:val="2C2C2C" w:themeColor="text1"/>
        </w:rPr>
        <w:t xml:space="preserve"> (</w:t>
      </w:r>
      <w:r>
        <w:rPr>
          <w:rFonts w:hint="cs"/>
          <w:color w:val="2C2C2C" w:themeColor="text1"/>
          <w:cs/>
        </w:rPr>
        <w:t>วันที่สืบค้น 12 ธันวาคม 2568</w:t>
      </w:r>
      <w:r>
        <w:rPr>
          <w:color w:val="2C2C2C" w:themeColor="text1"/>
        </w:rPr>
        <w:t>)</w:t>
      </w:r>
    </w:p>
    <w:p w14:paraId="27DE955D" w14:textId="0A816A1D" w:rsidR="00323FC0" w:rsidRPr="00774E5D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774E5D">
        <w:rPr>
          <w:color w:val="2C2C2C" w:themeColor="text1"/>
          <w:cs/>
        </w:rPr>
        <w:t>สถาบันสารสนเทศทรัพยากรน้ำ. (</w:t>
      </w:r>
      <w:r w:rsidR="002E3C9F">
        <w:rPr>
          <w:color w:val="2C2C2C" w:themeColor="text1"/>
        </w:rPr>
        <w:t>2563</w:t>
      </w:r>
      <w:r w:rsidRPr="00774E5D">
        <w:rPr>
          <w:color w:val="2C2C2C" w:themeColor="text1"/>
        </w:rPr>
        <w:t xml:space="preserve">). </w:t>
      </w:r>
      <w:r w:rsidRPr="00774E5D">
        <w:rPr>
          <w:color w:val="2C2C2C" w:themeColor="text1"/>
          <w:cs/>
        </w:rPr>
        <w:t xml:space="preserve">บันทึกเหตุการณ์สถานการณ์น้ำไทย 2563. </w:t>
      </w:r>
      <w:r>
        <w:rPr>
          <w:color w:val="2C2C2C" w:themeColor="text1"/>
        </w:rPr>
        <w:t>[</w:t>
      </w:r>
      <w:r>
        <w:rPr>
          <w:rFonts w:hint="cs"/>
          <w:color w:val="2C2C2C" w:themeColor="text1"/>
          <w:cs/>
        </w:rPr>
        <w:t>ออนไลน์</w:t>
      </w:r>
      <w:proofErr w:type="gramStart"/>
      <w:r>
        <w:rPr>
          <w:color w:val="2C2C2C" w:themeColor="text1"/>
        </w:rPr>
        <w:t>].</w:t>
      </w:r>
      <w:r w:rsidRPr="00D406E6">
        <w:rPr>
          <w:color w:val="2C2C2C" w:themeColor="text1"/>
          <w:cs/>
        </w:rPr>
        <w:t>สืบค้น</w:t>
      </w:r>
      <w:r>
        <w:rPr>
          <w:rFonts w:hint="cs"/>
          <w:color w:val="2C2C2C" w:themeColor="text1"/>
          <w:cs/>
        </w:rPr>
        <w:t>จาก</w:t>
      </w:r>
      <w:proofErr w:type="gramEnd"/>
      <w:r>
        <w:rPr>
          <w:color w:val="2C2C2C" w:themeColor="text1"/>
        </w:rPr>
        <w:t>:</w:t>
      </w:r>
      <w:r>
        <w:rPr>
          <w:rFonts w:hint="cs"/>
          <w:color w:val="2C2C2C" w:themeColor="text1"/>
          <w:cs/>
        </w:rPr>
        <w:t xml:space="preserve"> </w:t>
      </w:r>
      <w:r w:rsidRPr="009804E5">
        <w:rPr>
          <w:color w:val="2C2C2C" w:themeColor="text1"/>
        </w:rPr>
        <w:t>https://www.thaiwater.net/uploads/contents/current/YearlyReport</w:t>
      </w:r>
      <w:r w:rsidRPr="009804E5">
        <w:rPr>
          <w:color w:val="2C2C2C" w:themeColor="text1"/>
          <w:cs/>
        </w:rPr>
        <w:t>2020/</w:t>
      </w:r>
      <w:r w:rsidRPr="009804E5">
        <w:rPr>
          <w:color w:val="2C2C2C" w:themeColor="text1"/>
        </w:rPr>
        <w:t>drought.html</w:t>
      </w:r>
      <w:r>
        <w:rPr>
          <w:color w:val="2C2C2C" w:themeColor="text1"/>
        </w:rPr>
        <w:t xml:space="preserve"> (</w:t>
      </w:r>
      <w:r>
        <w:rPr>
          <w:rFonts w:hint="cs"/>
          <w:color w:val="2C2C2C" w:themeColor="text1"/>
          <w:cs/>
        </w:rPr>
        <w:t>วันที่สืบค้น 12 ธันวาคม 2568</w:t>
      </w:r>
      <w:r>
        <w:rPr>
          <w:color w:val="2C2C2C" w:themeColor="text1"/>
        </w:rPr>
        <w:t>)</w:t>
      </w:r>
    </w:p>
    <w:p w14:paraId="2114CB75" w14:textId="77777777" w:rsidR="00323FC0" w:rsidRPr="00774E5D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proofErr w:type="spellStart"/>
      <w:r w:rsidRPr="00774E5D">
        <w:rPr>
          <w:color w:val="2C2C2C" w:themeColor="text1"/>
        </w:rPr>
        <w:t>Mosavi</w:t>
      </w:r>
      <w:proofErr w:type="spellEnd"/>
      <w:r w:rsidRPr="00774E5D">
        <w:rPr>
          <w:color w:val="2C2C2C" w:themeColor="text1"/>
        </w:rPr>
        <w:t>, A., Ozturk, P., &amp; Chau, K. (</w:t>
      </w:r>
      <w:r w:rsidRPr="00774E5D">
        <w:rPr>
          <w:color w:val="2C2C2C" w:themeColor="text1"/>
          <w:cs/>
        </w:rPr>
        <w:t xml:space="preserve">2018). </w:t>
      </w:r>
      <w:r w:rsidRPr="00774E5D">
        <w:rPr>
          <w:color w:val="2C2C2C" w:themeColor="text1"/>
        </w:rPr>
        <w:t xml:space="preserve">Flood Prediction Using Machine Learning Models: Literature Review. Water, </w:t>
      </w:r>
      <w:r w:rsidRPr="00774E5D">
        <w:rPr>
          <w:color w:val="2C2C2C" w:themeColor="text1"/>
          <w:cs/>
        </w:rPr>
        <w:t>10(11)</w:t>
      </w:r>
      <w:r w:rsidRPr="00774E5D">
        <w:rPr>
          <w:color w:val="2C2C2C" w:themeColor="text1"/>
        </w:rPr>
        <w:t xml:space="preserve">, </w:t>
      </w:r>
      <w:r w:rsidRPr="00774E5D">
        <w:rPr>
          <w:color w:val="2C2C2C" w:themeColor="text1"/>
          <w:cs/>
        </w:rPr>
        <w:t xml:space="preserve">1536. </w:t>
      </w:r>
      <w:r>
        <w:rPr>
          <w:color w:val="2C2C2C" w:themeColor="text1"/>
        </w:rPr>
        <w:t>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 xml:space="preserve">]. </w:t>
      </w:r>
      <w:r w:rsidRPr="00D406E6">
        <w:rPr>
          <w:color w:val="2C2C2C" w:themeColor="text1"/>
          <w:cs/>
        </w:rPr>
        <w:t>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>:</w:t>
      </w:r>
      <w:r>
        <w:rPr>
          <w:rFonts w:hint="cs"/>
          <w:color w:val="2C2C2C" w:themeColor="text1"/>
          <w:cs/>
        </w:rPr>
        <w:t xml:space="preserve"> </w:t>
      </w:r>
      <w:r w:rsidRPr="009804E5">
        <w:rPr>
          <w:color w:val="2C2C2C" w:themeColor="text1"/>
        </w:rPr>
        <w:t>https://doi.org/</w:t>
      </w:r>
      <w:r w:rsidRPr="009804E5">
        <w:rPr>
          <w:color w:val="2C2C2C" w:themeColor="text1"/>
          <w:cs/>
        </w:rPr>
        <w:t>10.3390/</w:t>
      </w:r>
      <w:r w:rsidRPr="009804E5">
        <w:rPr>
          <w:color w:val="2C2C2C" w:themeColor="text1"/>
        </w:rPr>
        <w:t>w</w:t>
      </w:r>
      <w:r w:rsidRPr="009804E5">
        <w:rPr>
          <w:color w:val="2C2C2C" w:themeColor="text1"/>
          <w:cs/>
        </w:rPr>
        <w:t>10111536</w:t>
      </w:r>
      <w:r>
        <w:rPr>
          <w:color w:val="2C2C2C" w:themeColor="text1"/>
        </w:rPr>
        <w:t xml:space="preserve"> (</w:t>
      </w:r>
      <w:r>
        <w:rPr>
          <w:rFonts w:hint="cs"/>
          <w:color w:val="2C2C2C" w:themeColor="text1"/>
          <w:cs/>
        </w:rPr>
        <w:t>วันที่สืบค้น 13 ธันวาคม 2568</w:t>
      </w:r>
      <w:r>
        <w:rPr>
          <w:color w:val="2C2C2C" w:themeColor="text1"/>
        </w:rPr>
        <w:t>)</w:t>
      </w:r>
    </w:p>
    <w:p w14:paraId="35CE0399" w14:textId="77777777" w:rsidR="00323FC0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774E5D">
        <w:rPr>
          <w:color w:val="2C2C2C" w:themeColor="text1"/>
        </w:rPr>
        <w:t xml:space="preserve">Zhang, Y., Pan, D., </w:t>
      </w:r>
      <w:proofErr w:type="spellStart"/>
      <w:r w:rsidRPr="00774E5D">
        <w:rPr>
          <w:color w:val="2C2C2C" w:themeColor="text1"/>
        </w:rPr>
        <w:t>Griensven</w:t>
      </w:r>
      <w:proofErr w:type="spellEnd"/>
      <w:r w:rsidRPr="00774E5D">
        <w:rPr>
          <w:color w:val="2C2C2C" w:themeColor="text1"/>
        </w:rPr>
        <w:t>, J. V., Yang, S. X., &amp; Gharabaghi, B. (</w:t>
      </w:r>
      <w:r w:rsidRPr="00774E5D">
        <w:rPr>
          <w:color w:val="2C2C2C" w:themeColor="text1"/>
          <w:cs/>
        </w:rPr>
        <w:t xml:space="preserve">2023). </w:t>
      </w:r>
      <w:r w:rsidRPr="00774E5D">
        <w:rPr>
          <w:color w:val="2C2C2C" w:themeColor="text1"/>
        </w:rPr>
        <w:t xml:space="preserve">Intelligent flood forecasting and warning: A survey. Intelligence &amp; Robotics, </w:t>
      </w:r>
      <w:r w:rsidRPr="00774E5D">
        <w:rPr>
          <w:color w:val="2C2C2C" w:themeColor="text1"/>
          <w:cs/>
        </w:rPr>
        <w:t>3(2)</w:t>
      </w:r>
      <w:r w:rsidRPr="00774E5D">
        <w:rPr>
          <w:color w:val="2C2C2C" w:themeColor="text1"/>
        </w:rPr>
        <w:t xml:space="preserve">, </w:t>
      </w:r>
      <w:r w:rsidRPr="00774E5D">
        <w:rPr>
          <w:color w:val="2C2C2C" w:themeColor="text1"/>
          <w:cs/>
        </w:rPr>
        <w:t xml:space="preserve">190–212. </w:t>
      </w:r>
      <w:r>
        <w:rPr>
          <w:color w:val="2C2C2C" w:themeColor="text1"/>
        </w:rPr>
        <w:t>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 xml:space="preserve">]. </w:t>
      </w:r>
      <w:r w:rsidRPr="00D406E6">
        <w:rPr>
          <w:color w:val="2C2C2C" w:themeColor="text1"/>
          <w:cs/>
        </w:rPr>
        <w:t>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>:</w:t>
      </w:r>
      <w:r>
        <w:rPr>
          <w:rFonts w:hint="cs"/>
          <w:color w:val="2C2C2C" w:themeColor="text1"/>
          <w:cs/>
        </w:rPr>
        <w:t xml:space="preserve"> </w:t>
      </w:r>
      <w:r w:rsidRPr="009804E5">
        <w:rPr>
          <w:color w:val="2C2C2C" w:themeColor="text1"/>
        </w:rPr>
        <w:t>https://doi.org/</w:t>
      </w:r>
      <w:r w:rsidRPr="009804E5">
        <w:rPr>
          <w:color w:val="2C2C2C" w:themeColor="text1"/>
          <w:cs/>
        </w:rPr>
        <w:t>10.20517/</w:t>
      </w:r>
      <w:proofErr w:type="spellStart"/>
      <w:r w:rsidRPr="009804E5">
        <w:rPr>
          <w:color w:val="2C2C2C" w:themeColor="text1"/>
        </w:rPr>
        <w:t>ir.</w:t>
      </w:r>
      <w:proofErr w:type="spellEnd"/>
      <w:r w:rsidRPr="009804E5">
        <w:rPr>
          <w:color w:val="2C2C2C" w:themeColor="text1"/>
          <w:cs/>
        </w:rPr>
        <w:t>2023.12</w:t>
      </w:r>
      <w:r>
        <w:rPr>
          <w:color w:val="2C2C2C" w:themeColor="text1"/>
        </w:rPr>
        <w:t xml:space="preserve"> (</w:t>
      </w:r>
      <w:r>
        <w:rPr>
          <w:rFonts w:hint="cs"/>
          <w:color w:val="2C2C2C" w:themeColor="text1"/>
          <w:cs/>
        </w:rPr>
        <w:t>วันที่สืบค้น 13 ธันวาคม 2568</w:t>
      </w:r>
      <w:r>
        <w:rPr>
          <w:color w:val="2C2C2C" w:themeColor="text1"/>
        </w:rPr>
        <w:t>)</w:t>
      </w:r>
    </w:p>
    <w:p w14:paraId="2203DB47" w14:textId="1804CBC3" w:rsidR="00C21C1E" w:rsidRDefault="00C21C1E" w:rsidP="00926FBE">
      <w:pPr>
        <w:tabs>
          <w:tab w:val="left" w:pos="720"/>
        </w:tabs>
        <w:spacing w:line="240" w:lineRule="auto"/>
        <w:ind w:left="720" w:hanging="720"/>
        <w:rPr>
          <w:rFonts w:hint="cs"/>
          <w:color w:val="2C2C2C" w:themeColor="text1"/>
        </w:rPr>
      </w:pPr>
      <w:r w:rsidRPr="00C21C1E">
        <w:rPr>
          <w:color w:val="2C2C2C" w:themeColor="text1"/>
          <w:cs/>
        </w:rPr>
        <w:t>กรมทรัพยากรน้ำ. (ม.ป.ป.</w:t>
      </w:r>
      <w:r w:rsidR="00EE386A" w:rsidRPr="00EE386A">
        <w:rPr>
          <w:color w:val="2C2C2C" w:themeColor="text1"/>
        </w:rPr>
        <w:t xml:space="preserve">, </w:t>
      </w:r>
      <w:r w:rsidR="00EE386A" w:rsidRPr="00EE386A">
        <w:rPr>
          <w:color w:val="2C2C2C" w:themeColor="text1"/>
          <w:cs/>
        </w:rPr>
        <w:t xml:space="preserve">หน้า </w:t>
      </w:r>
      <w:r w:rsidR="00EE386A" w:rsidRPr="00EE386A">
        <w:rPr>
          <w:color w:val="2C2C2C" w:themeColor="text1"/>
        </w:rPr>
        <w:t>26-27</w:t>
      </w:r>
      <w:r w:rsidRPr="00C21C1E">
        <w:rPr>
          <w:color w:val="2C2C2C" w:themeColor="text1"/>
          <w:cs/>
        </w:rPr>
        <w:t>).</w:t>
      </w:r>
      <w:r w:rsidRPr="00C21C1E">
        <w:rPr>
          <w:color w:val="2C2C2C" w:themeColor="text1"/>
        </w:rPr>
        <w:t xml:space="preserve"> </w:t>
      </w:r>
      <w:r w:rsidRPr="00C21C1E">
        <w:rPr>
          <w:i/>
          <w:iCs/>
          <w:color w:val="2C2C2C" w:themeColor="text1"/>
          <w:cs/>
        </w:rPr>
        <w:t>เกณฑ์วิกฤติน้ำ และแนวทางการบริหารจัดการ นอกเขตชลประทาน อ่างเก็บน้ำ ในพื้นที่ ภาคกลางและภาคตะวันออก</w:t>
      </w:r>
      <w:r w:rsidRPr="00C21C1E">
        <w:rPr>
          <w:color w:val="2C2C2C" w:themeColor="text1"/>
        </w:rPr>
        <w:t>. [</w:t>
      </w:r>
      <w:r w:rsidRPr="00C21C1E">
        <w:rPr>
          <w:color w:val="2C2C2C" w:themeColor="text1"/>
          <w:cs/>
        </w:rPr>
        <w:t>ออนไลน์]. สืบค้นจาก:</w:t>
      </w:r>
      <w:r w:rsidRPr="00C21C1E">
        <w:rPr>
          <w:color w:val="2C2C2C" w:themeColor="text1"/>
        </w:rPr>
        <w:t xml:space="preserve"> </w:t>
      </w:r>
      <w:r w:rsidRPr="00C21C1E">
        <w:rPr>
          <w:color w:val="2C2C2C" w:themeColor="text1"/>
        </w:rPr>
        <w:lastRenderedPageBreak/>
        <w:t>https://mekhala.dwr.go.th/download/6755?wpdmdl=6755&amp;refresh=69a3ea2bf0cb21772349995</w:t>
      </w:r>
      <w:r w:rsidRPr="00C21C1E">
        <w:rPr>
          <w:color w:val="2C2C2C" w:themeColor="text1"/>
        </w:rPr>
        <w:t xml:space="preserve"> </w:t>
      </w:r>
      <w:r w:rsidRPr="00C21C1E">
        <w:rPr>
          <w:color w:val="2C2C2C" w:themeColor="text1"/>
        </w:rPr>
        <w:t>(</w:t>
      </w:r>
      <w:r w:rsidRPr="00C21C1E">
        <w:rPr>
          <w:color w:val="2C2C2C" w:themeColor="text1"/>
          <w:cs/>
        </w:rPr>
        <w:t xml:space="preserve">วันที่สืบค้น </w:t>
      </w:r>
      <w:r w:rsidRPr="00C21C1E">
        <w:rPr>
          <w:color w:val="2C2C2C" w:themeColor="text1"/>
        </w:rPr>
        <w:t xml:space="preserve">1 </w:t>
      </w:r>
      <w:r w:rsidRPr="00C21C1E">
        <w:rPr>
          <w:color w:val="2C2C2C" w:themeColor="text1"/>
          <w:cs/>
        </w:rPr>
        <w:t xml:space="preserve">มีนาคม </w:t>
      </w:r>
      <w:r w:rsidRPr="00C21C1E">
        <w:rPr>
          <w:color w:val="2C2C2C" w:themeColor="text1"/>
        </w:rPr>
        <w:t>2569)</w:t>
      </w:r>
    </w:p>
    <w:p w14:paraId="230738CB" w14:textId="7783B4E2" w:rsidR="00255014" w:rsidRPr="00255014" w:rsidRDefault="00255014" w:rsidP="00255014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255014">
        <w:rPr>
          <w:color w:val="2C2C2C" w:themeColor="text1"/>
          <w:cs/>
        </w:rPr>
        <w:t>กรมอุตุนิยมวิทยา. (</w:t>
      </w:r>
      <w:r w:rsidRPr="00255014">
        <w:rPr>
          <w:color w:val="2C2C2C" w:themeColor="text1"/>
        </w:rPr>
        <w:t xml:space="preserve">2568). </w:t>
      </w:r>
      <w:r w:rsidRPr="00255014">
        <w:rPr>
          <w:color w:val="2C2C2C" w:themeColor="text1"/>
          <w:cs/>
        </w:rPr>
        <w:t xml:space="preserve">การเข้าสู่ฤดูหนาวของประเทศไทย พ.ศ. </w:t>
      </w:r>
      <w:r w:rsidRPr="00255014">
        <w:rPr>
          <w:color w:val="2C2C2C" w:themeColor="text1"/>
        </w:rPr>
        <w:t>2568. [</w:t>
      </w:r>
      <w:r w:rsidRPr="00255014">
        <w:rPr>
          <w:color w:val="2C2C2C" w:themeColor="text1"/>
          <w:cs/>
        </w:rPr>
        <w:t>ออนไลน์]. สืบค้นจาก:</w:t>
      </w:r>
      <w:r w:rsidRPr="00255014">
        <w:rPr>
          <w:color w:val="2C2C2C" w:themeColor="text1"/>
        </w:rPr>
        <w:t xml:space="preserve"> https://www.tmd.go.th/warning-and-events/special-events/</w:t>
      </w:r>
      <w:r w:rsidRPr="00255014">
        <w:rPr>
          <w:color w:val="2C2C2C" w:themeColor="text1"/>
          <w:cs/>
        </w:rPr>
        <w:t>การเข้าสู่ฤดูหนาวของประเทศไทย-พ-ศ-</w:t>
      </w:r>
      <w:r w:rsidRPr="00255014">
        <w:rPr>
          <w:color w:val="2C2C2C" w:themeColor="text1"/>
        </w:rPr>
        <w:t>2568 (</w:t>
      </w:r>
      <w:r w:rsidRPr="00255014">
        <w:rPr>
          <w:color w:val="2C2C2C" w:themeColor="text1"/>
          <w:cs/>
        </w:rPr>
        <w:t xml:space="preserve">วันที่สืบค้น </w:t>
      </w:r>
      <w:r w:rsidRPr="00255014">
        <w:rPr>
          <w:color w:val="2C2C2C" w:themeColor="text1"/>
        </w:rPr>
        <w:t xml:space="preserve">16 </w:t>
      </w:r>
      <w:r w:rsidRPr="00255014">
        <w:rPr>
          <w:color w:val="2C2C2C" w:themeColor="text1"/>
          <w:cs/>
        </w:rPr>
        <w:t xml:space="preserve">มีนาคม </w:t>
      </w:r>
      <w:r w:rsidRPr="00255014">
        <w:rPr>
          <w:color w:val="2C2C2C" w:themeColor="text1"/>
        </w:rPr>
        <w:t>2569)</w:t>
      </w:r>
    </w:p>
    <w:p w14:paraId="671A7A84" w14:textId="0C6CAE52" w:rsidR="00255014" w:rsidRPr="00255014" w:rsidRDefault="00255014" w:rsidP="00255014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255014">
        <w:rPr>
          <w:color w:val="2C2C2C" w:themeColor="text1"/>
          <w:cs/>
        </w:rPr>
        <w:t>กรมอุตุนิยมวิทยา. (</w:t>
      </w:r>
      <w:r w:rsidRPr="00255014">
        <w:rPr>
          <w:color w:val="2C2C2C" w:themeColor="text1"/>
        </w:rPr>
        <w:t xml:space="preserve">2568). </w:t>
      </w:r>
      <w:r w:rsidRPr="00255014">
        <w:rPr>
          <w:color w:val="2C2C2C" w:themeColor="text1"/>
          <w:cs/>
        </w:rPr>
        <w:t xml:space="preserve">การเริ่มต้นฤดูฝนของประเทศไทย พ.ศ. </w:t>
      </w:r>
      <w:r w:rsidRPr="00255014">
        <w:rPr>
          <w:color w:val="2C2C2C" w:themeColor="text1"/>
        </w:rPr>
        <w:t>2568. [</w:t>
      </w:r>
      <w:r w:rsidRPr="00255014">
        <w:rPr>
          <w:color w:val="2C2C2C" w:themeColor="text1"/>
          <w:cs/>
        </w:rPr>
        <w:t>ออนไลน์]. สืบค้นจาก:</w:t>
      </w:r>
      <w:r w:rsidRPr="00255014">
        <w:rPr>
          <w:color w:val="2C2C2C" w:themeColor="text1"/>
        </w:rPr>
        <w:t xml:space="preserve"> https://www.tmd.go.th/warning-and-events/special-events/</w:t>
      </w:r>
      <w:r w:rsidRPr="00255014">
        <w:rPr>
          <w:color w:val="2C2C2C" w:themeColor="text1"/>
          <w:cs/>
        </w:rPr>
        <w:t>ประกาศเริ่มต้นฤดูร้อน-ป-พ-ศ-</w:t>
      </w:r>
      <w:r w:rsidRPr="00255014">
        <w:rPr>
          <w:color w:val="2C2C2C" w:themeColor="text1"/>
        </w:rPr>
        <w:t>2569 (</w:t>
      </w:r>
      <w:r w:rsidRPr="00255014">
        <w:rPr>
          <w:color w:val="2C2C2C" w:themeColor="text1"/>
          <w:cs/>
        </w:rPr>
        <w:t xml:space="preserve">วันที่สืบค้น </w:t>
      </w:r>
      <w:r w:rsidRPr="00255014">
        <w:rPr>
          <w:color w:val="2C2C2C" w:themeColor="text1"/>
        </w:rPr>
        <w:t xml:space="preserve">16 </w:t>
      </w:r>
      <w:r w:rsidRPr="00255014">
        <w:rPr>
          <w:color w:val="2C2C2C" w:themeColor="text1"/>
          <w:cs/>
        </w:rPr>
        <w:t xml:space="preserve">มีนาคม </w:t>
      </w:r>
      <w:r w:rsidRPr="00255014">
        <w:rPr>
          <w:color w:val="2C2C2C" w:themeColor="text1"/>
        </w:rPr>
        <w:t>2569)</w:t>
      </w:r>
    </w:p>
    <w:p w14:paraId="7DDB11AF" w14:textId="6FB681F5" w:rsidR="00255014" w:rsidRPr="00255014" w:rsidRDefault="00255014" w:rsidP="00255014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255014">
        <w:rPr>
          <w:color w:val="2C2C2C" w:themeColor="text1"/>
          <w:cs/>
        </w:rPr>
        <w:t>กรมอุตุนิยมวิทยา. (</w:t>
      </w:r>
      <w:r w:rsidRPr="00255014">
        <w:rPr>
          <w:color w:val="2C2C2C" w:themeColor="text1"/>
        </w:rPr>
        <w:t xml:space="preserve">2567). </w:t>
      </w:r>
      <w:r w:rsidRPr="00255014">
        <w:rPr>
          <w:color w:val="2C2C2C" w:themeColor="text1"/>
          <w:cs/>
        </w:rPr>
        <w:t xml:space="preserve">ประกาศกรมอุตุนิยมวิทยา เรื่อง การเข้าสู่ฤดูหนาวของประเทศไทย พ.ศ. </w:t>
      </w:r>
      <w:r w:rsidRPr="00255014">
        <w:rPr>
          <w:color w:val="2C2C2C" w:themeColor="text1"/>
        </w:rPr>
        <w:t>2567. [</w:t>
      </w:r>
      <w:r w:rsidRPr="00255014">
        <w:rPr>
          <w:color w:val="2C2C2C" w:themeColor="text1"/>
          <w:cs/>
        </w:rPr>
        <w:t>ออนไลน์]. สืบค้นจาก:</w:t>
      </w:r>
      <w:r w:rsidRPr="00255014">
        <w:rPr>
          <w:color w:val="2C2C2C" w:themeColor="text1"/>
        </w:rPr>
        <w:t xml:space="preserve"> https://www.opsmoac.go.th/news-preview-462891791955 (</w:t>
      </w:r>
      <w:r w:rsidRPr="00255014">
        <w:rPr>
          <w:color w:val="2C2C2C" w:themeColor="text1"/>
          <w:cs/>
        </w:rPr>
        <w:t xml:space="preserve">วันที่สืบค้น </w:t>
      </w:r>
      <w:r w:rsidRPr="00255014">
        <w:rPr>
          <w:color w:val="2C2C2C" w:themeColor="text1"/>
        </w:rPr>
        <w:t xml:space="preserve">16 </w:t>
      </w:r>
      <w:r w:rsidRPr="00255014">
        <w:rPr>
          <w:color w:val="2C2C2C" w:themeColor="text1"/>
          <w:cs/>
        </w:rPr>
        <w:t xml:space="preserve">มีนาคม </w:t>
      </w:r>
      <w:r w:rsidRPr="00255014">
        <w:rPr>
          <w:color w:val="2C2C2C" w:themeColor="text1"/>
        </w:rPr>
        <w:t>2569)</w:t>
      </w:r>
    </w:p>
    <w:p w14:paraId="584270D1" w14:textId="5607C994" w:rsidR="00255014" w:rsidRPr="00255014" w:rsidRDefault="00255014" w:rsidP="00255014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255014">
        <w:rPr>
          <w:color w:val="2C2C2C" w:themeColor="text1"/>
          <w:cs/>
        </w:rPr>
        <w:t>กรมอุตุนิยมวิทยา. (</w:t>
      </w:r>
      <w:r w:rsidRPr="00255014">
        <w:rPr>
          <w:color w:val="2C2C2C" w:themeColor="text1"/>
        </w:rPr>
        <w:t xml:space="preserve">2567). </w:t>
      </w:r>
      <w:r w:rsidRPr="00255014">
        <w:rPr>
          <w:color w:val="2C2C2C" w:themeColor="text1"/>
          <w:cs/>
        </w:rPr>
        <w:t xml:space="preserve">ประกาศเริ่มต้นฤดูฝน ปี พ.ศ. </w:t>
      </w:r>
      <w:r w:rsidRPr="00255014">
        <w:rPr>
          <w:color w:val="2C2C2C" w:themeColor="text1"/>
        </w:rPr>
        <w:t>2567. [</w:t>
      </w:r>
      <w:r w:rsidRPr="00255014">
        <w:rPr>
          <w:color w:val="2C2C2C" w:themeColor="text1"/>
          <w:cs/>
        </w:rPr>
        <w:t>ออนไลน์]. สืบค้นจาก:</w:t>
      </w:r>
      <w:r w:rsidRPr="00255014">
        <w:rPr>
          <w:color w:val="2C2C2C" w:themeColor="text1"/>
        </w:rPr>
        <w:t xml:space="preserve"> https://www.tmd.go.th/warning-and-events/special-events/</w:t>
      </w:r>
      <w:r w:rsidRPr="00255014">
        <w:rPr>
          <w:color w:val="2C2C2C" w:themeColor="text1"/>
          <w:cs/>
        </w:rPr>
        <w:t>ประกาศเริ่มต้นฤดูฝน-ป-พ-ศ-</w:t>
      </w:r>
      <w:r w:rsidRPr="00255014">
        <w:rPr>
          <w:color w:val="2C2C2C" w:themeColor="text1"/>
        </w:rPr>
        <w:t>2567 (</w:t>
      </w:r>
      <w:r w:rsidRPr="00255014">
        <w:rPr>
          <w:color w:val="2C2C2C" w:themeColor="text1"/>
          <w:cs/>
        </w:rPr>
        <w:t xml:space="preserve">วันที่สืบค้น </w:t>
      </w:r>
      <w:r w:rsidRPr="00255014">
        <w:rPr>
          <w:color w:val="2C2C2C" w:themeColor="text1"/>
        </w:rPr>
        <w:t xml:space="preserve">16 </w:t>
      </w:r>
      <w:r w:rsidRPr="00255014">
        <w:rPr>
          <w:color w:val="2C2C2C" w:themeColor="text1"/>
          <w:cs/>
        </w:rPr>
        <w:t xml:space="preserve">มีนาคม </w:t>
      </w:r>
      <w:r w:rsidRPr="00255014">
        <w:rPr>
          <w:color w:val="2C2C2C" w:themeColor="text1"/>
        </w:rPr>
        <w:t>2569)</w:t>
      </w:r>
    </w:p>
    <w:p w14:paraId="07EEE0B7" w14:textId="3110BD74" w:rsidR="00255014" w:rsidRPr="00255014" w:rsidRDefault="00255014" w:rsidP="00255014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255014">
        <w:rPr>
          <w:color w:val="2C2C2C" w:themeColor="text1"/>
          <w:cs/>
        </w:rPr>
        <w:t>กรมอุตุนิยมวิทยา. (</w:t>
      </w:r>
      <w:r w:rsidRPr="00255014">
        <w:rPr>
          <w:color w:val="2C2C2C" w:themeColor="text1"/>
        </w:rPr>
        <w:t xml:space="preserve">2567). </w:t>
      </w:r>
      <w:r w:rsidRPr="00255014">
        <w:rPr>
          <w:color w:val="2C2C2C" w:themeColor="text1"/>
          <w:cs/>
        </w:rPr>
        <w:t xml:space="preserve">ประกาศเริ่มต้นฤดูร้อน ปี พ.ศ. </w:t>
      </w:r>
      <w:r w:rsidRPr="00255014">
        <w:rPr>
          <w:color w:val="2C2C2C" w:themeColor="text1"/>
        </w:rPr>
        <w:t>2567. [</w:t>
      </w:r>
      <w:r w:rsidRPr="00255014">
        <w:rPr>
          <w:color w:val="2C2C2C" w:themeColor="text1"/>
          <w:cs/>
        </w:rPr>
        <w:t>ออนไลน์]. สืบค้นจาก:</w:t>
      </w:r>
      <w:r w:rsidRPr="00255014">
        <w:rPr>
          <w:color w:val="2C2C2C" w:themeColor="text1"/>
        </w:rPr>
        <w:t xml:space="preserve"> https://www.tmd.go.th/warning-and-events/special-events/</w:t>
      </w:r>
      <w:r w:rsidRPr="00255014">
        <w:rPr>
          <w:color w:val="2C2C2C" w:themeColor="text1"/>
          <w:cs/>
        </w:rPr>
        <w:t>ประกาศเริ่มต้นฤดูร้อน-ป-พ-ศ-</w:t>
      </w:r>
      <w:r w:rsidRPr="00255014">
        <w:rPr>
          <w:color w:val="2C2C2C" w:themeColor="text1"/>
        </w:rPr>
        <w:t>2567 (</w:t>
      </w:r>
      <w:r w:rsidRPr="00255014">
        <w:rPr>
          <w:color w:val="2C2C2C" w:themeColor="text1"/>
          <w:cs/>
        </w:rPr>
        <w:t xml:space="preserve">วันที่สืบค้น </w:t>
      </w:r>
      <w:r w:rsidRPr="00255014">
        <w:rPr>
          <w:color w:val="2C2C2C" w:themeColor="text1"/>
        </w:rPr>
        <w:t xml:space="preserve">16 </w:t>
      </w:r>
      <w:r w:rsidRPr="00255014">
        <w:rPr>
          <w:color w:val="2C2C2C" w:themeColor="text1"/>
          <w:cs/>
        </w:rPr>
        <w:t xml:space="preserve">มีนาคม </w:t>
      </w:r>
      <w:r w:rsidRPr="00255014">
        <w:rPr>
          <w:color w:val="2C2C2C" w:themeColor="text1"/>
        </w:rPr>
        <w:t>2569)</w:t>
      </w:r>
    </w:p>
    <w:p w14:paraId="3480ECDF" w14:textId="368A359A" w:rsidR="0098225D" w:rsidRDefault="00255014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255014">
        <w:rPr>
          <w:color w:val="2C2C2C" w:themeColor="text1"/>
          <w:cs/>
        </w:rPr>
        <w:t>กรมอุตุนิยมวิทยา. (</w:t>
      </w:r>
      <w:r w:rsidRPr="00255014">
        <w:rPr>
          <w:color w:val="2C2C2C" w:themeColor="text1"/>
        </w:rPr>
        <w:t xml:space="preserve">2568). </w:t>
      </w:r>
      <w:r w:rsidRPr="00255014">
        <w:rPr>
          <w:color w:val="2C2C2C" w:themeColor="text1"/>
          <w:cs/>
        </w:rPr>
        <w:t xml:space="preserve">ประกาศเริ่มต้นฤดูร้อน ปี พ.ศ. </w:t>
      </w:r>
      <w:r w:rsidRPr="00255014">
        <w:rPr>
          <w:color w:val="2C2C2C" w:themeColor="text1"/>
        </w:rPr>
        <w:t>2568. [</w:t>
      </w:r>
      <w:r w:rsidRPr="00255014">
        <w:rPr>
          <w:color w:val="2C2C2C" w:themeColor="text1"/>
          <w:cs/>
        </w:rPr>
        <w:t>ออนไลน์]. สืบค้นจาก:</w:t>
      </w:r>
      <w:r w:rsidRPr="00255014">
        <w:rPr>
          <w:color w:val="2C2C2C" w:themeColor="text1"/>
        </w:rPr>
        <w:t xml:space="preserve"> https://tmd.go.th/warning-weather/content/</w:t>
      </w:r>
      <w:r w:rsidRPr="00255014">
        <w:rPr>
          <w:color w:val="2C2C2C" w:themeColor="text1"/>
          <w:cs/>
        </w:rPr>
        <w:t>ประกาศเริ่มต้นฤดูร้อน-ป-พ-ศ-</w:t>
      </w:r>
      <w:r w:rsidRPr="00255014">
        <w:rPr>
          <w:color w:val="2C2C2C" w:themeColor="text1"/>
        </w:rPr>
        <w:t>2568 (</w:t>
      </w:r>
      <w:r w:rsidRPr="00255014">
        <w:rPr>
          <w:color w:val="2C2C2C" w:themeColor="text1"/>
          <w:cs/>
        </w:rPr>
        <w:t xml:space="preserve">วันที่สืบค้น </w:t>
      </w:r>
      <w:r w:rsidRPr="00255014">
        <w:rPr>
          <w:color w:val="2C2C2C" w:themeColor="text1"/>
        </w:rPr>
        <w:t xml:space="preserve">16 </w:t>
      </w:r>
      <w:r w:rsidRPr="00255014">
        <w:rPr>
          <w:color w:val="2C2C2C" w:themeColor="text1"/>
          <w:cs/>
        </w:rPr>
        <w:t xml:space="preserve">มีนาคม </w:t>
      </w:r>
      <w:r w:rsidRPr="00255014">
        <w:rPr>
          <w:color w:val="2C2C2C" w:themeColor="text1"/>
        </w:rPr>
        <w:t>2569)</w:t>
      </w:r>
    </w:p>
    <w:p w14:paraId="1FCCDF56" w14:textId="4EE1F6F6" w:rsidR="00255014" w:rsidRDefault="00255014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255014">
        <w:rPr>
          <w:color w:val="2C2C2C" w:themeColor="text1"/>
          <w:cs/>
        </w:rPr>
        <w:t>เอกสิทธิ์ พัชรวงศ์ศักดา. (ม.ป.ป.). การคัดเลือก</w:t>
      </w:r>
      <w:r w:rsidRPr="00255014">
        <w:rPr>
          <w:color w:val="2C2C2C" w:themeColor="text1"/>
        </w:rPr>
        <w:t xml:space="preserve">feature (feature selection) </w:t>
      </w:r>
      <w:r w:rsidRPr="00255014">
        <w:rPr>
          <w:color w:val="2C2C2C" w:themeColor="text1"/>
          <w:cs/>
        </w:rPr>
        <w:t xml:space="preserve">ด้วยวิธี </w:t>
      </w:r>
      <w:r w:rsidRPr="00255014">
        <w:rPr>
          <w:color w:val="2C2C2C" w:themeColor="text1"/>
        </w:rPr>
        <w:t>Information Gain. [</w:t>
      </w:r>
      <w:r w:rsidRPr="00255014">
        <w:rPr>
          <w:color w:val="2C2C2C" w:themeColor="text1"/>
          <w:cs/>
        </w:rPr>
        <w:t>ออนไลน์]. สืบค้นจาก:</w:t>
      </w:r>
      <w:r w:rsidRPr="00255014">
        <w:rPr>
          <w:color w:val="2C2C2C" w:themeColor="text1"/>
        </w:rPr>
        <w:t xml:space="preserve"> https://th.linkedin.com/pulse/</w:t>
      </w:r>
      <w:r w:rsidRPr="00255014">
        <w:rPr>
          <w:color w:val="2C2C2C" w:themeColor="text1"/>
          <w:cs/>
        </w:rPr>
        <w:t>การคัดเลือก-</w:t>
      </w:r>
      <w:r w:rsidRPr="00255014">
        <w:rPr>
          <w:color w:val="2C2C2C" w:themeColor="text1"/>
        </w:rPr>
        <w:t>feature-selection-</w:t>
      </w:r>
      <w:r w:rsidRPr="00255014">
        <w:rPr>
          <w:color w:val="2C2C2C" w:themeColor="text1"/>
          <w:cs/>
        </w:rPr>
        <w:t>ด้วยวิธี-</w:t>
      </w:r>
      <w:r w:rsidRPr="00255014">
        <w:rPr>
          <w:color w:val="2C2C2C" w:themeColor="text1"/>
        </w:rPr>
        <w:t>information-gain-</w:t>
      </w:r>
      <w:proofErr w:type="spellStart"/>
      <w:r w:rsidRPr="00255014">
        <w:rPr>
          <w:color w:val="2C2C2C" w:themeColor="text1"/>
        </w:rPr>
        <w:t>pacharawongsakda</w:t>
      </w:r>
      <w:proofErr w:type="spellEnd"/>
      <w:r w:rsidRPr="00255014">
        <w:rPr>
          <w:color w:val="2C2C2C" w:themeColor="text1"/>
        </w:rPr>
        <w:t xml:space="preserve"> (</w:t>
      </w:r>
      <w:r w:rsidRPr="00255014">
        <w:rPr>
          <w:color w:val="2C2C2C" w:themeColor="text1"/>
          <w:cs/>
        </w:rPr>
        <w:t xml:space="preserve">วันที่สืบค้น </w:t>
      </w:r>
      <w:r w:rsidRPr="00255014">
        <w:rPr>
          <w:color w:val="2C2C2C" w:themeColor="text1"/>
        </w:rPr>
        <w:t xml:space="preserve">19 </w:t>
      </w:r>
      <w:r w:rsidRPr="00255014">
        <w:rPr>
          <w:color w:val="2C2C2C" w:themeColor="text1"/>
          <w:cs/>
        </w:rPr>
        <w:t xml:space="preserve">กุมภาพันธ์ </w:t>
      </w:r>
      <w:r w:rsidRPr="00255014">
        <w:rPr>
          <w:color w:val="2C2C2C" w:themeColor="text1"/>
        </w:rPr>
        <w:t>2569)</w:t>
      </w:r>
    </w:p>
    <w:p w14:paraId="2CE2BB0F" w14:textId="43D7781A" w:rsidR="00255014" w:rsidRDefault="00255014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255014">
        <w:rPr>
          <w:color w:val="2C2C2C" w:themeColor="text1"/>
        </w:rPr>
        <w:t xml:space="preserve">Shannon, C. E. (1948). A Mathematical Theory of Communication. </w:t>
      </w:r>
      <w:r w:rsidRPr="00255014">
        <w:rPr>
          <w:i/>
          <w:iCs/>
          <w:color w:val="2C2C2C" w:themeColor="text1"/>
        </w:rPr>
        <w:t>The Bell System Technical Journal</w:t>
      </w:r>
      <w:r w:rsidRPr="00255014">
        <w:rPr>
          <w:color w:val="2C2C2C" w:themeColor="text1"/>
        </w:rPr>
        <w:t xml:space="preserve">, 27(3), 379-423. </w:t>
      </w:r>
      <w:r w:rsidRPr="00255014">
        <w:rPr>
          <w:color w:val="2C2C2C" w:themeColor="text1"/>
          <w:cs/>
        </w:rPr>
        <w:t>สืบค้นจาก:</w:t>
      </w:r>
      <w:r w:rsidRPr="00255014">
        <w:rPr>
          <w:color w:val="2C2C2C" w:themeColor="text1"/>
        </w:rPr>
        <w:t xml:space="preserve"> https://people.math.harvard.edu/~ctm/home/text/others/shannon/entropy/entropy.pdf</w:t>
      </w:r>
      <w:r>
        <w:rPr>
          <w:color w:val="2C2C2C" w:themeColor="text1"/>
        </w:rPr>
        <w:t xml:space="preserve"> (</w:t>
      </w:r>
      <w:r w:rsidRPr="00255014">
        <w:rPr>
          <w:color w:val="2C2C2C" w:themeColor="text1"/>
          <w:cs/>
        </w:rPr>
        <w:t xml:space="preserve">วันที่สืบค้น </w:t>
      </w:r>
      <w:r w:rsidRPr="00255014">
        <w:rPr>
          <w:color w:val="2C2C2C" w:themeColor="text1"/>
        </w:rPr>
        <w:t xml:space="preserve">19 </w:t>
      </w:r>
      <w:r w:rsidRPr="00255014">
        <w:rPr>
          <w:color w:val="2C2C2C" w:themeColor="text1"/>
          <w:cs/>
        </w:rPr>
        <w:t xml:space="preserve">กุมภาพันธ์ </w:t>
      </w:r>
      <w:r w:rsidRPr="00255014">
        <w:rPr>
          <w:color w:val="2C2C2C" w:themeColor="text1"/>
        </w:rPr>
        <w:t>2569</w:t>
      </w:r>
      <w:r>
        <w:rPr>
          <w:color w:val="2C2C2C" w:themeColor="text1"/>
        </w:rPr>
        <w:t>)</w:t>
      </w:r>
    </w:p>
    <w:p w14:paraId="2286CFE4" w14:textId="07A14244" w:rsidR="00255014" w:rsidRDefault="00255014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774E5D">
        <w:rPr>
          <w:color w:val="2C2C2C" w:themeColor="text1"/>
        </w:rPr>
        <w:t>Witten, I. H., Frank, E., Hall, M. A., &amp; Pal, C. J. (</w:t>
      </w:r>
      <w:r w:rsidRPr="00774E5D">
        <w:rPr>
          <w:color w:val="2C2C2C" w:themeColor="text1"/>
          <w:cs/>
        </w:rPr>
        <w:t xml:space="preserve">2016). </w:t>
      </w:r>
      <w:r w:rsidRPr="00774E5D">
        <w:rPr>
          <w:color w:val="2C2C2C" w:themeColor="text1"/>
        </w:rPr>
        <w:t>Data Mining: Practical Machine Learning Tools and Techniques. Elsevier</w:t>
      </w:r>
      <w:r>
        <w:rPr>
          <w:color w:val="2C2C2C" w:themeColor="text1"/>
        </w:rPr>
        <w:t xml:space="preserve"> 3</w:t>
      </w:r>
      <w:r w:rsidRPr="009804E5">
        <w:rPr>
          <w:color w:val="2C2C2C" w:themeColor="text1"/>
          <w:vertAlign w:val="superscript"/>
        </w:rPr>
        <w:t>rd</w:t>
      </w:r>
      <w:r>
        <w:rPr>
          <w:color w:val="2C2C2C" w:themeColor="text1"/>
        </w:rPr>
        <w:t xml:space="preserve"> Edition</w:t>
      </w:r>
      <w:r w:rsidRPr="00774E5D">
        <w:rPr>
          <w:color w:val="2C2C2C" w:themeColor="text1"/>
        </w:rPr>
        <w:t xml:space="preserve">. </w:t>
      </w:r>
      <w:r>
        <w:rPr>
          <w:color w:val="2C2C2C" w:themeColor="text1"/>
        </w:rPr>
        <w:t>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 xml:space="preserve">]. </w:t>
      </w:r>
      <w:r w:rsidRPr="00D406E6">
        <w:rPr>
          <w:color w:val="2C2C2C" w:themeColor="text1"/>
          <w:cs/>
        </w:rPr>
        <w:t>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>:</w:t>
      </w:r>
      <w:r>
        <w:rPr>
          <w:rFonts w:hint="cs"/>
          <w:color w:val="2C2C2C" w:themeColor="text1"/>
          <w:cs/>
        </w:rPr>
        <w:t xml:space="preserve"> </w:t>
      </w:r>
      <w:r w:rsidRPr="009804E5">
        <w:t>https://tjzhifei.github.io/links/DM3.pdf</w:t>
      </w:r>
      <w:r>
        <w:rPr>
          <w:color w:val="2C2C2C" w:themeColor="text1"/>
        </w:rPr>
        <w:t xml:space="preserve">  (</w:t>
      </w:r>
      <w:r>
        <w:rPr>
          <w:rFonts w:hint="cs"/>
          <w:color w:val="2C2C2C" w:themeColor="text1"/>
          <w:cs/>
        </w:rPr>
        <w:t>วันที่สืบค้น 25 มกราคม 2569</w:t>
      </w:r>
      <w:r>
        <w:rPr>
          <w:color w:val="2C2C2C" w:themeColor="text1"/>
        </w:rPr>
        <w:t>)</w:t>
      </w:r>
    </w:p>
    <w:p w14:paraId="3AE1960F" w14:textId="3EA5D20C" w:rsidR="00A708BC" w:rsidRPr="00A708BC" w:rsidRDefault="00A708BC" w:rsidP="00A708BC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proofErr w:type="spellStart"/>
      <w:r w:rsidRPr="00A708BC">
        <w:rPr>
          <w:color w:val="2C2C2C" w:themeColor="text1"/>
        </w:rPr>
        <w:lastRenderedPageBreak/>
        <w:t>Breiman</w:t>
      </w:r>
      <w:proofErr w:type="spellEnd"/>
      <w:r w:rsidRPr="00A708BC">
        <w:rPr>
          <w:color w:val="2C2C2C" w:themeColor="text1"/>
        </w:rPr>
        <w:t xml:space="preserve">, L. (2001). Random forests. </w:t>
      </w:r>
      <w:r w:rsidRPr="00A708BC">
        <w:rPr>
          <w:i/>
          <w:iCs/>
          <w:color w:val="2C2C2C" w:themeColor="text1"/>
        </w:rPr>
        <w:t>Machine Learning</w:t>
      </w:r>
      <w:r w:rsidRPr="00A708BC">
        <w:rPr>
          <w:color w:val="2C2C2C" w:themeColor="text1"/>
        </w:rPr>
        <w:t xml:space="preserve">, </w:t>
      </w:r>
      <w:r w:rsidRPr="00A708BC">
        <w:rPr>
          <w:i/>
          <w:iCs/>
          <w:color w:val="2C2C2C" w:themeColor="text1"/>
        </w:rPr>
        <w:t>45</w:t>
      </w:r>
      <w:r w:rsidRPr="00A708BC">
        <w:rPr>
          <w:color w:val="2C2C2C" w:themeColor="text1"/>
        </w:rPr>
        <w:t>(1), 5–32. https://doi.org/10.1023/A:1010933404324</w:t>
      </w:r>
      <w:r>
        <w:rPr>
          <w:color w:val="2C2C2C" w:themeColor="text1"/>
        </w:rPr>
        <w:t xml:space="preserve"> </w:t>
      </w:r>
      <w:r w:rsidRPr="00255014">
        <w:rPr>
          <w:color w:val="2C2C2C" w:themeColor="text1"/>
        </w:rPr>
        <w:t>(</w:t>
      </w:r>
      <w:r w:rsidRPr="00255014">
        <w:rPr>
          <w:color w:val="2C2C2C" w:themeColor="text1"/>
          <w:cs/>
        </w:rPr>
        <w:t xml:space="preserve">วันที่สืบค้น </w:t>
      </w:r>
      <w:r>
        <w:rPr>
          <w:color w:val="2C2C2C" w:themeColor="text1"/>
        </w:rPr>
        <w:t>3</w:t>
      </w:r>
      <w:r w:rsidRPr="00255014">
        <w:rPr>
          <w:color w:val="2C2C2C" w:themeColor="text1"/>
        </w:rPr>
        <w:t xml:space="preserve"> </w:t>
      </w:r>
      <w:r w:rsidRPr="00255014">
        <w:rPr>
          <w:color w:val="2C2C2C" w:themeColor="text1"/>
          <w:cs/>
        </w:rPr>
        <w:t xml:space="preserve">มีนาคม </w:t>
      </w:r>
      <w:r w:rsidRPr="00255014">
        <w:rPr>
          <w:color w:val="2C2C2C" w:themeColor="text1"/>
        </w:rPr>
        <w:t>2569)</w:t>
      </w:r>
    </w:p>
    <w:p w14:paraId="7B469C74" w14:textId="174BEEA6" w:rsidR="00A708BC" w:rsidRPr="00A708BC" w:rsidRDefault="00A708BC" w:rsidP="00A708BC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A708BC">
        <w:rPr>
          <w:color w:val="2C2C2C" w:themeColor="text1"/>
        </w:rPr>
        <w:t xml:space="preserve">Hosmer, D. W., Jr., </w:t>
      </w:r>
      <w:proofErr w:type="spellStart"/>
      <w:r w:rsidRPr="00A708BC">
        <w:rPr>
          <w:color w:val="2C2C2C" w:themeColor="text1"/>
        </w:rPr>
        <w:t>Lemeshow</w:t>
      </w:r>
      <w:proofErr w:type="spellEnd"/>
      <w:r w:rsidRPr="00A708BC">
        <w:rPr>
          <w:color w:val="2C2C2C" w:themeColor="text1"/>
        </w:rPr>
        <w:t xml:space="preserve">, S., &amp; Sturdivant, R. X. (2013). </w:t>
      </w:r>
      <w:r w:rsidRPr="00A708BC">
        <w:rPr>
          <w:i/>
          <w:iCs/>
          <w:color w:val="2C2C2C" w:themeColor="text1"/>
        </w:rPr>
        <w:t>Applied logistic regression</w:t>
      </w:r>
      <w:r w:rsidRPr="00A708BC">
        <w:rPr>
          <w:color w:val="2C2C2C" w:themeColor="text1"/>
        </w:rPr>
        <w:t>. John Wiley &amp; Sons. https://books.google.co.th/books?id=bRoxQBIZRd4C</w:t>
      </w:r>
      <w:r>
        <w:rPr>
          <w:color w:val="2C2C2C" w:themeColor="text1"/>
        </w:rPr>
        <w:t xml:space="preserve"> </w:t>
      </w:r>
      <w:r w:rsidRPr="00255014">
        <w:rPr>
          <w:color w:val="2C2C2C" w:themeColor="text1"/>
        </w:rPr>
        <w:t>(</w:t>
      </w:r>
      <w:r w:rsidRPr="00255014">
        <w:rPr>
          <w:color w:val="2C2C2C" w:themeColor="text1"/>
          <w:cs/>
        </w:rPr>
        <w:t xml:space="preserve">วันที่สืบค้น </w:t>
      </w:r>
      <w:r>
        <w:rPr>
          <w:color w:val="2C2C2C" w:themeColor="text1"/>
        </w:rPr>
        <w:t>3</w:t>
      </w:r>
      <w:r w:rsidRPr="00255014">
        <w:rPr>
          <w:color w:val="2C2C2C" w:themeColor="text1"/>
        </w:rPr>
        <w:t xml:space="preserve"> </w:t>
      </w:r>
      <w:r w:rsidRPr="00255014">
        <w:rPr>
          <w:color w:val="2C2C2C" w:themeColor="text1"/>
          <w:cs/>
        </w:rPr>
        <w:t xml:space="preserve">มีนาคม </w:t>
      </w:r>
      <w:r w:rsidRPr="00255014">
        <w:rPr>
          <w:color w:val="2C2C2C" w:themeColor="text1"/>
        </w:rPr>
        <w:t>2569)</w:t>
      </w:r>
    </w:p>
    <w:p w14:paraId="0E6DB219" w14:textId="113531DE" w:rsidR="00A708BC" w:rsidRDefault="00A708BC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A708BC">
        <w:rPr>
          <w:color w:val="2C2C2C" w:themeColor="text1"/>
        </w:rPr>
        <w:t xml:space="preserve">Quinlan, J. R. (1986). Induction of decision trees. </w:t>
      </w:r>
      <w:r w:rsidRPr="00A708BC">
        <w:rPr>
          <w:i/>
          <w:iCs/>
          <w:color w:val="2C2C2C" w:themeColor="text1"/>
        </w:rPr>
        <w:t>Machine Learning</w:t>
      </w:r>
      <w:r w:rsidRPr="00A708BC">
        <w:rPr>
          <w:color w:val="2C2C2C" w:themeColor="text1"/>
        </w:rPr>
        <w:t xml:space="preserve">, </w:t>
      </w:r>
      <w:r w:rsidRPr="00A708BC">
        <w:rPr>
          <w:i/>
          <w:iCs/>
          <w:color w:val="2C2C2C" w:themeColor="text1"/>
        </w:rPr>
        <w:t>1</w:t>
      </w:r>
      <w:r w:rsidRPr="00A708BC">
        <w:rPr>
          <w:color w:val="2C2C2C" w:themeColor="text1"/>
        </w:rPr>
        <w:t>(1), 81–106. https://doi.org/10.1007/BF00116251</w:t>
      </w:r>
      <w:r>
        <w:rPr>
          <w:color w:val="2C2C2C" w:themeColor="text1"/>
        </w:rPr>
        <w:t xml:space="preserve"> </w:t>
      </w:r>
      <w:r w:rsidRPr="00255014">
        <w:rPr>
          <w:color w:val="2C2C2C" w:themeColor="text1"/>
        </w:rPr>
        <w:t>(</w:t>
      </w:r>
      <w:r w:rsidRPr="00255014">
        <w:rPr>
          <w:color w:val="2C2C2C" w:themeColor="text1"/>
          <w:cs/>
        </w:rPr>
        <w:t xml:space="preserve">วันที่สืบค้น </w:t>
      </w:r>
      <w:r>
        <w:rPr>
          <w:color w:val="2C2C2C" w:themeColor="text1"/>
        </w:rPr>
        <w:t>3</w:t>
      </w:r>
      <w:r w:rsidRPr="00255014">
        <w:rPr>
          <w:color w:val="2C2C2C" w:themeColor="text1"/>
        </w:rPr>
        <w:t xml:space="preserve"> </w:t>
      </w:r>
      <w:r w:rsidRPr="00255014">
        <w:rPr>
          <w:color w:val="2C2C2C" w:themeColor="text1"/>
          <w:cs/>
        </w:rPr>
        <w:t xml:space="preserve">มีนาคม </w:t>
      </w:r>
      <w:r w:rsidRPr="00255014">
        <w:rPr>
          <w:color w:val="2C2C2C" w:themeColor="text1"/>
        </w:rPr>
        <w:t>2569)</w:t>
      </w:r>
    </w:p>
    <w:p w14:paraId="3FA91A89" w14:textId="47999958" w:rsidR="00A708BC" w:rsidRPr="00255014" w:rsidRDefault="00A708BC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A708BC">
        <w:rPr>
          <w:color w:val="2C2C2C" w:themeColor="text1"/>
        </w:rPr>
        <w:t xml:space="preserve">Fawcett, T. (2006). An introduction to ROC analysis. </w:t>
      </w:r>
      <w:r w:rsidRPr="00A708BC">
        <w:rPr>
          <w:i/>
          <w:iCs/>
          <w:color w:val="2C2C2C" w:themeColor="text1"/>
        </w:rPr>
        <w:t>Pattern Recognition Letters</w:t>
      </w:r>
      <w:r w:rsidRPr="00A708BC">
        <w:rPr>
          <w:color w:val="2C2C2C" w:themeColor="text1"/>
        </w:rPr>
        <w:t xml:space="preserve">, </w:t>
      </w:r>
      <w:r w:rsidRPr="00A708BC">
        <w:rPr>
          <w:i/>
          <w:iCs/>
          <w:color w:val="2C2C2C" w:themeColor="text1"/>
        </w:rPr>
        <w:t>27</w:t>
      </w:r>
      <w:r w:rsidRPr="00A708BC">
        <w:rPr>
          <w:color w:val="2C2C2C" w:themeColor="text1"/>
        </w:rPr>
        <w:t>(8), 861–874. https://doi.org/10.1016/j.patrec.2005.10.010</w:t>
      </w:r>
      <w:r>
        <w:rPr>
          <w:color w:val="2C2C2C" w:themeColor="text1"/>
        </w:rPr>
        <w:t xml:space="preserve"> </w:t>
      </w:r>
      <w:r w:rsidRPr="00255014">
        <w:rPr>
          <w:color w:val="2C2C2C" w:themeColor="text1"/>
        </w:rPr>
        <w:t>(</w:t>
      </w:r>
      <w:r w:rsidRPr="00255014">
        <w:rPr>
          <w:color w:val="2C2C2C" w:themeColor="text1"/>
          <w:cs/>
        </w:rPr>
        <w:t xml:space="preserve">วันที่สืบค้น </w:t>
      </w:r>
      <w:r>
        <w:rPr>
          <w:color w:val="2C2C2C" w:themeColor="text1"/>
        </w:rPr>
        <w:t>3</w:t>
      </w:r>
      <w:r w:rsidRPr="00255014">
        <w:rPr>
          <w:color w:val="2C2C2C" w:themeColor="text1"/>
        </w:rPr>
        <w:t xml:space="preserve"> </w:t>
      </w:r>
      <w:r w:rsidRPr="00255014">
        <w:rPr>
          <w:color w:val="2C2C2C" w:themeColor="text1"/>
          <w:cs/>
        </w:rPr>
        <w:t xml:space="preserve">มีนาคม </w:t>
      </w:r>
      <w:r w:rsidRPr="00255014">
        <w:rPr>
          <w:color w:val="2C2C2C" w:themeColor="text1"/>
        </w:rPr>
        <w:t>2569)</w:t>
      </w:r>
    </w:p>
    <w:p w14:paraId="3B6CD1FC" w14:textId="77777777" w:rsidR="00323FC0" w:rsidRPr="00774E5D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774E5D">
        <w:rPr>
          <w:color w:val="2C2C2C" w:themeColor="text1"/>
          <w:cs/>
        </w:rPr>
        <w:t>วีรศักดิ์</w:t>
      </w:r>
      <w:r w:rsidRPr="00774E5D">
        <w:rPr>
          <w:color w:val="2C2C2C" w:themeColor="text1"/>
        </w:rPr>
        <w:t xml:space="preserve"> </w:t>
      </w:r>
      <w:r w:rsidRPr="00774E5D">
        <w:rPr>
          <w:color w:val="2C2C2C" w:themeColor="text1"/>
          <w:cs/>
        </w:rPr>
        <w:t>ฟ</w:t>
      </w:r>
      <w:r>
        <w:rPr>
          <w:rFonts w:hint="cs"/>
          <w:color w:val="2C2C2C" w:themeColor="text1"/>
          <w:cs/>
        </w:rPr>
        <w:t>องเงิน</w:t>
      </w:r>
      <w:r>
        <w:rPr>
          <w:color w:val="2C2C2C" w:themeColor="text1"/>
        </w:rPr>
        <w:t xml:space="preserve">, </w:t>
      </w:r>
      <w:proofErr w:type="spellStart"/>
      <w:r>
        <w:rPr>
          <w:rFonts w:hint="cs"/>
          <w:color w:val="2C2C2C" w:themeColor="text1"/>
          <w:cs/>
        </w:rPr>
        <w:t>วรป</w:t>
      </w:r>
      <w:proofErr w:type="spellEnd"/>
      <w:r>
        <w:rPr>
          <w:rFonts w:hint="cs"/>
          <w:color w:val="2C2C2C" w:themeColor="text1"/>
          <w:cs/>
        </w:rPr>
        <w:t>ภา อารีราษฎร์ และเผด็จ พรหมสาขา ณ สกลนคร.</w:t>
      </w:r>
      <w:r w:rsidRPr="00774E5D">
        <w:rPr>
          <w:color w:val="2C2C2C" w:themeColor="text1"/>
          <w:cs/>
        </w:rPr>
        <w:t xml:space="preserve"> (2560). </w:t>
      </w:r>
      <w:r w:rsidRPr="00723D58">
        <w:rPr>
          <w:color w:val="2C2C2C" w:themeColor="text1"/>
          <w:cs/>
        </w:rPr>
        <w:t>การพยากรณ์ปริมาณน้ำในเขื่อน โดยใช้เทคนิคเหมืองข้อมูล. วารสารวิชาการ การจัดการเทคโนโลยี มหาวิทยาลัยราชภัฏมหาสารคาม</w:t>
      </w:r>
      <w:r w:rsidRPr="00723D58">
        <w:rPr>
          <w:color w:val="2C2C2C" w:themeColor="text1"/>
        </w:rPr>
        <w:t xml:space="preserve">, </w:t>
      </w:r>
      <w:r w:rsidRPr="00723D58">
        <w:rPr>
          <w:color w:val="2C2C2C" w:themeColor="text1"/>
          <w:cs/>
        </w:rPr>
        <w:t>4(1)</w:t>
      </w:r>
      <w:r w:rsidRPr="00723D58">
        <w:rPr>
          <w:color w:val="2C2C2C" w:themeColor="text1"/>
        </w:rPr>
        <w:t xml:space="preserve">, </w:t>
      </w:r>
      <w:r w:rsidRPr="00723D58">
        <w:rPr>
          <w:color w:val="2C2C2C" w:themeColor="text1"/>
          <w:cs/>
        </w:rPr>
        <w:t>27–33. สืบค้น</w:t>
      </w:r>
      <w:r>
        <w:rPr>
          <w:rFonts w:hint="cs"/>
          <w:color w:val="2C2C2C" w:themeColor="text1"/>
          <w:cs/>
        </w:rPr>
        <w:t xml:space="preserve"> 25 มกราคม 2568.</w:t>
      </w:r>
      <w:r w:rsidRPr="00723D58">
        <w:rPr>
          <w:color w:val="2C2C2C" w:themeColor="text1"/>
          <w:cs/>
        </w:rPr>
        <w:t xml:space="preserve"> จาก </w:t>
      </w:r>
      <w:r w:rsidRPr="009804E5">
        <w:rPr>
          <w:color w:val="2C2C2C" w:themeColor="text1"/>
        </w:rPr>
        <w:t>https://ph</w:t>
      </w:r>
      <w:r w:rsidRPr="009804E5">
        <w:rPr>
          <w:color w:val="2C2C2C" w:themeColor="text1"/>
          <w:cs/>
        </w:rPr>
        <w:t>02.</w:t>
      </w:r>
      <w:r w:rsidRPr="009804E5">
        <w:rPr>
          <w:color w:val="2C2C2C" w:themeColor="text1"/>
        </w:rPr>
        <w:t>tci-thaijo.org/</w:t>
      </w:r>
      <w:proofErr w:type="spellStart"/>
      <w:r w:rsidRPr="009804E5">
        <w:rPr>
          <w:color w:val="2C2C2C" w:themeColor="text1"/>
        </w:rPr>
        <w:t>index.php</w:t>
      </w:r>
      <w:proofErr w:type="spellEnd"/>
      <w:r w:rsidRPr="009804E5">
        <w:rPr>
          <w:color w:val="2C2C2C" w:themeColor="text1"/>
        </w:rPr>
        <w:t>/</w:t>
      </w:r>
      <w:proofErr w:type="spellStart"/>
      <w:r w:rsidRPr="009804E5">
        <w:rPr>
          <w:color w:val="2C2C2C" w:themeColor="text1"/>
        </w:rPr>
        <w:t>itm</w:t>
      </w:r>
      <w:proofErr w:type="spellEnd"/>
      <w:r w:rsidRPr="009804E5">
        <w:rPr>
          <w:color w:val="2C2C2C" w:themeColor="text1"/>
        </w:rPr>
        <w:t>-journal/article/view/</w:t>
      </w:r>
      <w:r w:rsidRPr="009804E5">
        <w:rPr>
          <w:color w:val="2C2C2C" w:themeColor="text1"/>
          <w:cs/>
        </w:rPr>
        <w:t>115233</w:t>
      </w:r>
      <w:r>
        <w:rPr>
          <w:color w:val="2C2C2C" w:themeColor="text1"/>
        </w:rPr>
        <w:t xml:space="preserve"> (</w:t>
      </w:r>
      <w:r>
        <w:rPr>
          <w:rFonts w:hint="cs"/>
          <w:color w:val="2C2C2C" w:themeColor="text1"/>
          <w:cs/>
        </w:rPr>
        <w:t>วันที่สืบค้น 25 มกราคม 2569</w:t>
      </w:r>
      <w:r>
        <w:rPr>
          <w:color w:val="2C2C2C" w:themeColor="text1"/>
        </w:rPr>
        <w:t>)</w:t>
      </w:r>
    </w:p>
    <w:p w14:paraId="58C07C60" w14:textId="77777777" w:rsidR="00323FC0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723D58">
        <w:rPr>
          <w:color w:val="2C2C2C" w:themeColor="text1"/>
          <w:cs/>
        </w:rPr>
        <w:t>วีระยุทธ พิมพาภรณ์</w:t>
      </w:r>
      <w:r w:rsidRPr="00723D58">
        <w:rPr>
          <w:color w:val="2C2C2C" w:themeColor="text1"/>
        </w:rPr>
        <w:t xml:space="preserve">, </w:t>
      </w:r>
      <w:r w:rsidRPr="00723D58">
        <w:rPr>
          <w:color w:val="2C2C2C" w:themeColor="text1"/>
          <w:cs/>
        </w:rPr>
        <w:t>ปรียาภรณ์ พูลทอง และ บุษกร แก้ววิเชียร. (</w:t>
      </w:r>
      <w:r w:rsidRPr="00723D58">
        <w:rPr>
          <w:color w:val="2C2C2C" w:themeColor="text1"/>
        </w:rPr>
        <w:t xml:space="preserve">2559). </w:t>
      </w:r>
      <w:r w:rsidRPr="00723D58">
        <w:rPr>
          <w:color w:val="2C2C2C" w:themeColor="text1"/>
          <w:cs/>
        </w:rPr>
        <w:t>การพยากรณ์ปริมาณน้ำไหลเข้าอ่างเก็บน้ำโดยใช้วิธีวิเคราะห์อนุกรมเวลาด้วยเทคนิคเหมืองข้อมูล. ใน</w:t>
      </w:r>
      <w:r w:rsidRPr="00723D58">
        <w:rPr>
          <w:color w:val="2C2C2C" w:themeColor="text1"/>
        </w:rPr>
        <w:t xml:space="preserve"> </w:t>
      </w:r>
      <w:r w:rsidRPr="00723D58">
        <w:rPr>
          <w:i/>
          <w:iCs/>
          <w:color w:val="2C2C2C" w:themeColor="text1"/>
          <w:cs/>
        </w:rPr>
        <w:t xml:space="preserve">การประชุมวิชาการระดับชาติ มหาวิทยาลัยรังสิต ประจำปี </w:t>
      </w:r>
      <w:r w:rsidRPr="00723D58">
        <w:rPr>
          <w:i/>
          <w:iCs/>
          <w:color w:val="2C2C2C" w:themeColor="text1"/>
        </w:rPr>
        <w:t>2559 (RSU National Research Conference 2016)</w:t>
      </w:r>
      <w:r w:rsidRPr="00723D58">
        <w:rPr>
          <w:color w:val="2C2C2C" w:themeColor="text1"/>
        </w:rPr>
        <w:t xml:space="preserve"> (</w:t>
      </w:r>
      <w:r w:rsidRPr="00723D58">
        <w:rPr>
          <w:color w:val="2C2C2C" w:themeColor="text1"/>
          <w:cs/>
        </w:rPr>
        <w:t xml:space="preserve">หน้า </w:t>
      </w:r>
      <w:r w:rsidRPr="00723D58">
        <w:rPr>
          <w:color w:val="2C2C2C" w:themeColor="text1"/>
        </w:rPr>
        <w:t xml:space="preserve">625-633). </w:t>
      </w:r>
      <w:r w:rsidRPr="00723D58">
        <w:rPr>
          <w:color w:val="2C2C2C" w:themeColor="text1"/>
          <w:cs/>
        </w:rPr>
        <w:t>ปทุมธานี: มหาวิทยาลัยรังสิต.</w:t>
      </w:r>
      <w:r>
        <w:rPr>
          <w:color w:val="2C2C2C" w:themeColor="text1"/>
        </w:rPr>
        <w:t xml:space="preserve"> 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 xml:space="preserve">]. </w:t>
      </w:r>
      <w:r w:rsidRPr="00D406E6">
        <w:rPr>
          <w:color w:val="2C2C2C" w:themeColor="text1"/>
          <w:cs/>
        </w:rPr>
        <w:t>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 xml:space="preserve">: </w:t>
      </w:r>
      <w:r w:rsidRPr="009804E5">
        <w:rPr>
          <w:color w:val="2C2C2C" w:themeColor="text1"/>
        </w:rPr>
        <w:t xml:space="preserve">https://rsucon.rsu.ac.th/files/proceedings/nation2016/G2-19.pdf </w:t>
      </w:r>
      <w:r>
        <w:rPr>
          <w:color w:val="2C2C2C" w:themeColor="text1"/>
        </w:rPr>
        <w:t>(</w:t>
      </w:r>
      <w:r>
        <w:rPr>
          <w:rFonts w:hint="cs"/>
          <w:color w:val="2C2C2C" w:themeColor="text1"/>
          <w:cs/>
        </w:rPr>
        <w:t>วันที่สืบค้น 25 มกราคม 2569</w:t>
      </w:r>
      <w:r>
        <w:rPr>
          <w:color w:val="2C2C2C" w:themeColor="text1"/>
        </w:rPr>
        <w:t>)</w:t>
      </w:r>
    </w:p>
    <w:p w14:paraId="6B7041D1" w14:textId="77777777" w:rsidR="00323FC0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105B16">
        <w:rPr>
          <w:color w:val="2C2C2C" w:themeColor="text1"/>
          <w:cs/>
        </w:rPr>
        <w:t>วราว</w:t>
      </w:r>
      <w:proofErr w:type="spellStart"/>
      <w:r w:rsidRPr="00105B16">
        <w:rPr>
          <w:color w:val="2C2C2C" w:themeColor="text1"/>
          <w:cs/>
        </w:rPr>
        <w:t>ุธ</w:t>
      </w:r>
      <w:proofErr w:type="spellEnd"/>
      <w:r w:rsidRPr="00105B16">
        <w:rPr>
          <w:color w:val="2C2C2C" w:themeColor="text1"/>
          <w:cs/>
        </w:rPr>
        <w:t xml:space="preserve"> วุฒิวณิชย์</w:t>
      </w:r>
      <w:r w:rsidRPr="00105B16">
        <w:rPr>
          <w:color w:val="2C2C2C" w:themeColor="text1"/>
        </w:rPr>
        <w:t xml:space="preserve">, </w:t>
      </w:r>
      <w:r w:rsidRPr="00105B16">
        <w:rPr>
          <w:color w:val="2C2C2C" w:themeColor="text1"/>
          <w:cs/>
        </w:rPr>
        <w:t>สันติ ทองพำนัก</w:t>
      </w:r>
      <w:r w:rsidRPr="00105B16">
        <w:rPr>
          <w:color w:val="2C2C2C" w:themeColor="text1"/>
        </w:rPr>
        <w:t xml:space="preserve">, </w:t>
      </w:r>
      <w:r w:rsidRPr="00105B16">
        <w:rPr>
          <w:color w:val="2C2C2C" w:themeColor="text1"/>
          <w:cs/>
        </w:rPr>
        <w:t>นิมิต เฉิดฉันท์พิพัฒน์</w:t>
      </w:r>
      <w:r w:rsidRPr="00105B16">
        <w:rPr>
          <w:color w:val="2C2C2C" w:themeColor="text1"/>
        </w:rPr>
        <w:t xml:space="preserve">, </w:t>
      </w:r>
      <w:r w:rsidRPr="00105B16">
        <w:rPr>
          <w:color w:val="2C2C2C" w:themeColor="text1"/>
          <w:cs/>
        </w:rPr>
        <w:t>อารียา ฤทธิมา และ นัทพันธุ์ เกษมพันธุ์. (</w:t>
      </w:r>
      <w:r w:rsidRPr="00105B16">
        <w:rPr>
          <w:color w:val="2C2C2C" w:themeColor="text1"/>
        </w:rPr>
        <w:t xml:space="preserve">2547). </w:t>
      </w:r>
      <w:r w:rsidRPr="00105B16">
        <w:rPr>
          <w:color w:val="2C2C2C" w:themeColor="text1"/>
          <w:cs/>
        </w:rPr>
        <w:t xml:space="preserve">การพยากรณ์ปริมาณน้ำไหลเข้าอ่างเก็บน้ำโดยระบบโครงข่ายประสาทประดิษฐ์. เรื่องเต็มการประชุมทางวิชาการของมหาวิทยาลัยเกษตรศาสตร์ ครั้งที่ </w:t>
      </w:r>
      <w:r w:rsidRPr="00105B16">
        <w:rPr>
          <w:color w:val="2C2C2C" w:themeColor="text1"/>
        </w:rPr>
        <w:t xml:space="preserve">42: </w:t>
      </w:r>
      <w:r w:rsidRPr="00105B16">
        <w:rPr>
          <w:color w:val="2C2C2C" w:themeColor="text1"/>
          <w:cs/>
        </w:rPr>
        <w:t>สาขาวิศวกรรมศาสตร์.</w:t>
      </w:r>
      <w:r w:rsidRPr="00105B16">
        <w:rPr>
          <w:color w:val="2C2C2C" w:themeColor="text1"/>
        </w:rPr>
        <w:t> </w:t>
      </w:r>
      <w:r w:rsidRPr="00105B16">
        <w:rPr>
          <w:i/>
          <w:iCs/>
          <w:color w:val="2C2C2C" w:themeColor="text1"/>
          <w:cs/>
        </w:rPr>
        <w:t xml:space="preserve">การประชุมทางวิชาการของมหาวิทยาลัยเกษตรศาสตร์ ครั้งที่ </w:t>
      </w:r>
      <w:r w:rsidRPr="00105B16">
        <w:rPr>
          <w:i/>
          <w:iCs/>
          <w:color w:val="2C2C2C" w:themeColor="text1"/>
        </w:rPr>
        <w:t>42</w:t>
      </w:r>
      <w:r w:rsidRPr="00105B16">
        <w:rPr>
          <w:color w:val="2C2C2C" w:themeColor="text1"/>
        </w:rPr>
        <w:t>. (</w:t>
      </w:r>
      <w:r w:rsidRPr="00105B16">
        <w:rPr>
          <w:color w:val="2C2C2C" w:themeColor="text1"/>
          <w:cs/>
        </w:rPr>
        <w:t xml:space="preserve">หน้า </w:t>
      </w:r>
      <w:r w:rsidRPr="00105B16">
        <w:rPr>
          <w:color w:val="2C2C2C" w:themeColor="text1"/>
        </w:rPr>
        <w:t xml:space="preserve">24-31). </w:t>
      </w:r>
      <w:r w:rsidRPr="00105B16">
        <w:rPr>
          <w:color w:val="2C2C2C" w:themeColor="text1"/>
          <w:cs/>
        </w:rPr>
        <w:t>สำนักงานกองทุนสนับสนุนงานวิจัย.</w:t>
      </w:r>
      <w:r>
        <w:rPr>
          <w:color w:val="2C2C2C" w:themeColor="text1"/>
        </w:rPr>
        <w:t xml:space="preserve"> 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 xml:space="preserve">]. </w:t>
      </w:r>
      <w:r w:rsidRPr="00D406E6">
        <w:rPr>
          <w:color w:val="2C2C2C" w:themeColor="text1"/>
          <w:cs/>
        </w:rPr>
        <w:t>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 xml:space="preserve">: </w:t>
      </w:r>
      <w:r w:rsidRPr="009804E5">
        <w:rPr>
          <w:color w:val="2C2C2C" w:themeColor="text1"/>
        </w:rPr>
        <w:t>https://kukr.lib.ku.ac.th/kukr_es/index.php?/BKN/search_detail/result/9044</w:t>
      </w:r>
      <w:r>
        <w:rPr>
          <w:color w:val="2C2C2C" w:themeColor="text1"/>
        </w:rPr>
        <w:t xml:space="preserve"> (</w:t>
      </w:r>
      <w:r>
        <w:rPr>
          <w:rFonts w:hint="cs"/>
          <w:color w:val="2C2C2C" w:themeColor="text1"/>
          <w:cs/>
        </w:rPr>
        <w:t>วันที่สืบค้น 25 มกราคม 2569</w:t>
      </w:r>
      <w:r>
        <w:rPr>
          <w:color w:val="2C2C2C" w:themeColor="text1"/>
        </w:rPr>
        <w:t>)</w:t>
      </w:r>
    </w:p>
    <w:p w14:paraId="4C99F20D" w14:textId="77777777" w:rsidR="00323FC0" w:rsidRPr="00774E5D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774E5D">
        <w:rPr>
          <w:color w:val="2C2C2C" w:themeColor="text1"/>
        </w:rPr>
        <w:t>Ahmad Musleh, F. (</w:t>
      </w:r>
      <w:r w:rsidRPr="00774E5D">
        <w:rPr>
          <w:color w:val="2C2C2C" w:themeColor="text1"/>
          <w:cs/>
        </w:rPr>
        <w:t xml:space="preserve">2024). </w:t>
      </w:r>
      <w:r w:rsidRPr="00774E5D">
        <w:rPr>
          <w:color w:val="2C2C2C" w:themeColor="text1"/>
        </w:rPr>
        <w:t xml:space="preserve">A Comprehensive Comparative Study of Machine Learning Algorithms for Water Potability Classification. International Journal of </w:t>
      </w:r>
      <w:r w:rsidRPr="00774E5D">
        <w:rPr>
          <w:color w:val="2C2C2C" w:themeColor="text1"/>
        </w:rPr>
        <w:lastRenderedPageBreak/>
        <w:t xml:space="preserve">Computing and Digital Systems, </w:t>
      </w:r>
      <w:r w:rsidRPr="00774E5D">
        <w:rPr>
          <w:color w:val="2C2C2C" w:themeColor="text1"/>
          <w:cs/>
        </w:rPr>
        <w:t>15(1)</w:t>
      </w:r>
      <w:r w:rsidRPr="00774E5D">
        <w:rPr>
          <w:color w:val="2C2C2C" w:themeColor="text1"/>
        </w:rPr>
        <w:t xml:space="preserve">, </w:t>
      </w:r>
      <w:r w:rsidRPr="00774E5D">
        <w:rPr>
          <w:color w:val="2C2C2C" w:themeColor="text1"/>
          <w:cs/>
        </w:rPr>
        <w:t xml:space="preserve">1189–1200. </w:t>
      </w:r>
      <w:r>
        <w:rPr>
          <w:color w:val="2C2C2C" w:themeColor="text1"/>
        </w:rPr>
        <w:t>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 xml:space="preserve">]. </w:t>
      </w:r>
      <w:r w:rsidRPr="00D406E6">
        <w:rPr>
          <w:color w:val="2C2C2C" w:themeColor="text1"/>
          <w:cs/>
        </w:rPr>
        <w:t>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>:</w:t>
      </w:r>
      <w:r>
        <w:rPr>
          <w:rFonts w:hint="cs"/>
          <w:color w:val="2C2C2C" w:themeColor="text1"/>
          <w:cs/>
        </w:rPr>
        <w:t xml:space="preserve"> </w:t>
      </w:r>
      <w:r w:rsidRPr="009804E5">
        <w:rPr>
          <w:color w:val="2C2C2C" w:themeColor="text1"/>
        </w:rPr>
        <w:t>https://doi.org/</w:t>
      </w:r>
      <w:r w:rsidRPr="009804E5">
        <w:rPr>
          <w:color w:val="2C2C2C" w:themeColor="text1"/>
          <w:cs/>
        </w:rPr>
        <w:t>10.12785/</w:t>
      </w:r>
      <w:proofErr w:type="spellStart"/>
      <w:r w:rsidRPr="009804E5">
        <w:rPr>
          <w:color w:val="2C2C2C" w:themeColor="text1"/>
        </w:rPr>
        <w:t>ijcds</w:t>
      </w:r>
      <w:proofErr w:type="spellEnd"/>
      <w:r w:rsidRPr="009804E5">
        <w:rPr>
          <w:color w:val="2C2C2C" w:themeColor="text1"/>
        </w:rPr>
        <w:t>/</w:t>
      </w:r>
      <w:r w:rsidRPr="009804E5">
        <w:rPr>
          <w:color w:val="2C2C2C" w:themeColor="text1"/>
          <w:cs/>
        </w:rPr>
        <w:t>150184</w:t>
      </w:r>
      <w:r>
        <w:rPr>
          <w:color w:val="2C2C2C" w:themeColor="text1"/>
        </w:rPr>
        <w:t xml:space="preserve">  (</w:t>
      </w:r>
      <w:r>
        <w:rPr>
          <w:rFonts w:hint="cs"/>
          <w:color w:val="2C2C2C" w:themeColor="text1"/>
          <w:cs/>
        </w:rPr>
        <w:t>วันที่สืบค้น 25 มกราคม 2569</w:t>
      </w:r>
      <w:r>
        <w:rPr>
          <w:color w:val="2C2C2C" w:themeColor="text1"/>
        </w:rPr>
        <w:t>)</w:t>
      </w:r>
    </w:p>
    <w:p w14:paraId="48E7B1C4" w14:textId="77777777" w:rsidR="00323FC0" w:rsidRPr="009804E5" w:rsidRDefault="00323FC0" w:rsidP="00926FBE">
      <w:pPr>
        <w:tabs>
          <w:tab w:val="left" w:pos="720"/>
        </w:tabs>
        <w:spacing w:line="240" w:lineRule="auto"/>
        <w:ind w:left="720" w:hanging="720"/>
        <w:rPr>
          <w:color w:val="2C2C2C" w:themeColor="text1"/>
          <w:cs/>
        </w:rPr>
      </w:pPr>
      <w:proofErr w:type="spellStart"/>
      <w:r w:rsidRPr="00774E5D">
        <w:rPr>
          <w:color w:val="2C2C2C" w:themeColor="text1"/>
        </w:rPr>
        <w:t>Lamovec</w:t>
      </w:r>
      <w:proofErr w:type="spellEnd"/>
      <w:r w:rsidRPr="00774E5D">
        <w:rPr>
          <w:color w:val="2C2C2C" w:themeColor="text1"/>
        </w:rPr>
        <w:t xml:space="preserve">, P., Matjaž, M., &amp; </w:t>
      </w:r>
      <w:proofErr w:type="spellStart"/>
      <w:r w:rsidRPr="00774E5D">
        <w:rPr>
          <w:color w:val="2C2C2C" w:themeColor="text1"/>
        </w:rPr>
        <w:t>Oštir</w:t>
      </w:r>
      <w:proofErr w:type="spellEnd"/>
      <w:r w:rsidRPr="00774E5D">
        <w:rPr>
          <w:color w:val="2C2C2C" w:themeColor="text1"/>
        </w:rPr>
        <w:t>, K. (</w:t>
      </w:r>
      <w:r w:rsidRPr="00774E5D">
        <w:rPr>
          <w:color w:val="2C2C2C" w:themeColor="text1"/>
          <w:cs/>
        </w:rPr>
        <w:t xml:space="preserve">2013). </w:t>
      </w:r>
      <w:r w:rsidRPr="00774E5D">
        <w:rPr>
          <w:color w:val="2C2C2C" w:themeColor="text1"/>
        </w:rPr>
        <w:t xml:space="preserve">Detection of Flooded Areas using Machine Learning Techniques: Case Study of the Ljubljana Moor Floods in </w:t>
      </w:r>
      <w:r w:rsidRPr="00774E5D">
        <w:rPr>
          <w:color w:val="2C2C2C" w:themeColor="text1"/>
          <w:cs/>
        </w:rPr>
        <w:t xml:space="preserve">2010. </w:t>
      </w:r>
      <w:r w:rsidRPr="00774E5D">
        <w:rPr>
          <w:color w:val="2C2C2C" w:themeColor="text1"/>
        </w:rPr>
        <w:t xml:space="preserve">Disaster Advances, </w:t>
      </w:r>
      <w:r w:rsidRPr="00774E5D">
        <w:rPr>
          <w:color w:val="2C2C2C" w:themeColor="text1"/>
          <w:cs/>
        </w:rPr>
        <w:t>6</w:t>
      </w:r>
      <w:r w:rsidRPr="00774E5D">
        <w:rPr>
          <w:color w:val="2C2C2C" w:themeColor="text1"/>
        </w:rPr>
        <w:t xml:space="preserve">, </w:t>
      </w:r>
      <w:r w:rsidRPr="00774E5D">
        <w:rPr>
          <w:color w:val="2C2C2C" w:themeColor="text1"/>
          <w:cs/>
        </w:rPr>
        <w:t>4–11.</w:t>
      </w:r>
      <w:r w:rsidRPr="00105B16">
        <w:rPr>
          <w:color w:val="2C2C2C" w:themeColor="text1"/>
        </w:rPr>
        <w:t xml:space="preserve"> </w:t>
      </w:r>
      <w:r>
        <w:rPr>
          <w:color w:val="2C2C2C" w:themeColor="text1"/>
        </w:rPr>
        <w:t>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 xml:space="preserve">]. </w:t>
      </w:r>
      <w:r w:rsidRPr="00D406E6">
        <w:rPr>
          <w:color w:val="2C2C2C" w:themeColor="text1"/>
          <w:cs/>
        </w:rPr>
        <w:t>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>:</w:t>
      </w:r>
      <w:r>
        <w:rPr>
          <w:rFonts w:hint="cs"/>
          <w:color w:val="2C2C2C" w:themeColor="text1"/>
          <w:cs/>
        </w:rPr>
        <w:t xml:space="preserve"> </w:t>
      </w:r>
      <w:r w:rsidRPr="009804E5">
        <w:rPr>
          <w:color w:val="2C2C2C" w:themeColor="text1"/>
        </w:rPr>
        <w:t>https://www.researchgate.net/publication/</w:t>
      </w:r>
      <w:r w:rsidRPr="009804E5">
        <w:rPr>
          <w:color w:val="2C2C2C" w:themeColor="text1"/>
          <w:cs/>
        </w:rPr>
        <w:t>254558083</w:t>
      </w:r>
      <w:r>
        <w:rPr>
          <w:rFonts w:hint="cs"/>
          <w:color w:val="2C2C2C" w:themeColor="text1"/>
          <w:cs/>
        </w:rPr>
        <w:t xml:space="preserve"> </w:t>
      </w:r>
      <w:r>
        <w:rPr>
          <w:color w:val="2C2C2C" w:themeColor="text1"/>
        </w:rPr>
        <w:t xml:space="preserve"> (</w:t>
      </w:r>
      <w:r>
        <w:rPr>
          <w:rFonts w:hint="cs"/>
          <w:color w:val="2C2C2C" w:themeColor="text1"/>
          <w:cs/>
        </w:rPr>
        <w:t>วันที่สืบค้น 25 มกราคม 2569</w:t>
      </w:r>
      <w:r>
        <w:rPr>
          <w:color w:val="2C2C2C" w:themeColor="text1"/>
        </w:rPr>
        <w:t>)</w:t>
      </w:r>
    </w:p>
    <w:p w14:paraId="1898D3A5" w14:textId="2B2128E9" w:rsidR="00C6048F" w:rsidRDefault="00323FC0" w:rsidP="00255014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  <w:sectPr w:rsidR="00C6048F" w:rsidSect="008274B3">
          <w:pgSz w:w="11906" w:h="16838"/>
          <w:pgMar w:top="2160" w:right="1440" w:bottom="1440" w:left="2160" w:header="1296" w:footer="720" w:gutter="0"/>
          <w:pgNumType w:start="14"/>
          <w:cols w:space="708"/>
          <w:titlePg/>
          <w:docGrid w:linePitch="435"/>
        </w:sectPr>
      </w:pPr>
      <w:r w:rsidRPr="00774E5D">
        <w:rPr>
          <w:color w:val="2C2C2C" w:themeColor="text1"/>
        </w:rPr>
        <w:t>Şen, S. G. (</w:t>
      </w:r>
      <w:r w:rsidRPr="00774E5D">
        <w:rPr>
          <w:color w:val="2C2C2C" w:themeColor="text1"/>
          <w:cs/>
        </w:rPr>
        <w:t xml:space="preserve">2025). </w:t>
      </w:r>
      <w:r w:rsidRPr="00774E5D">
        <w:rPr>
          <w:color w:val="2C2C2C" w:themeColor="text1"/>
        </w:rPr>
        <w:t xml:space="preserve">Machine Learning-Based Water Level Forecast in a Dam Reservoir: A Case Study of </w:t>
      </w:r>
      <w:proofErr w:type="spellStart"/>
      <w:r w:rsidRPr="00774E5D">
        <w:rPr>
          <w:color w:val="2C2C2C" w:themeColor="text1"/>
        </w:rPr>
        <w:t>Karaçomak</w:t>
      </w:r>
      <w:proofErr w:type="spellEnd"/>
      <w:r w:rsidRPr="00774E5D">
        <w:rPr>
          <w:color w:val="2C2C2C" w:themeColor="text1"/>
        </w:rPr>
        <w:t xml:space="preserve"> Dam in the </w:t>
      </w:r>
      <w:proofErr w:type="spellStart"/>
      <w:r w:rsidRPr="00774E5D">
        <w:rPr>
          <w:color w:val="2C2C2C" w:themeColor="text1"/>
        </w:rPr>
        <w:t>Kızılırmak</w:t>
      </w:r>
      <w:proofErr w:type="spellEnd"/>
      <w:r w:rsidRPr="00774E5D">
        <w:rPr>
          <w:color w:val="2C2C2C" w:themeColor="text1"/>
        </w:rPr>
        <w:t xml:space="preserve"> Basin, Türkiye. Sustainability, </w:t>
      </w:r>
      <w:r w:rsidRPr="00774E5D">
        <w:rPr>
          <w:color w:val="2C2C2C" w:themeColor="text1"/>
          <w:cs/>
        </w:rPr>
        <w:t xml:space="preserve">17(18). </w:t>
      </w:r>
      <w:r>
        <w:rPr>
          <w:color w:val="2C2C2C" w:themeColor="text1"/>
        </w:rPr>
        <w:t>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 xml:space="preserve">]. </w:t>
      </w:r>
      <w:r w:rsidRPr="00D406E6">
        <w:rPr>
          <w:color w:val="2C2C2C" w:themeColor="text1"/>
          <w:cs/>
        </w:rPr>
        <w:t>สืบค้น</w:t>
      </w:r>
      <w:r>
        <w:rPr>
          <w:rFonts w:hint="cs"/>
          <w:color w:val="2C2C2C" w:themeColor="text1"/>
          <w:cs/>
        </w:rPr>
        <w:t>จาก</w:t>
      </w:r>
      <w:r>
        <w:rPr>
          <w:color w:val="2C2C2C" w:themeColor="text1"/>
        </w:rPr>
        <w:t>:</w:t>
      </w:r>
      <w:r>
        <w:rPr>
          <w:rFonts w:hint="cs"/>
          <w:color w:val="2C2C2C" w:themeColor="text1"/>
          <w:cs/>
        </w:rPr>
        <w:t xml:space="preserve"> </w:t>
      </w:r>
      <w:r w:rsidRPr="009804E5">
        <w:rPr>
          <w:color w:val="2C2C2C" w:themeColor="text1"/>
        </w:rPr>
        <w:t>https://doi.org/</w:t>
      </w:r>
      <w:r w:rsidRPr="009804E5">
        <w:rPr>
          <w:color w:val="2C2C2C" w:themeColor="text1"/>
          <w:cs/>
        </w:rPr>
        <w:t>10.3390/</w:t>
      </w:r>
      <w:proofErr w:type="spellStart"/>
      <w:r w:rsidRPr="009804E5">
        <w:rPr>
          <w:color w:val="2C2C2C" w:themeColor="text1"/>
        </w:rPr>
        <w:t>su</w:t>
      </w:r>
      <w:proofErr w:type="spellEnd"/>
      <w:r w:rsidRPr="009804E5">
        <w:rPr>
          <w:color w:val="2C2C2C" w:themeColor="text1"/>
          <w:cs/>
        </w:rPr>
        <w:t>17188378</w:t>
      </w:r>
      <w:r>
        <w:rPr>
          <w:color w:val="2C2C2C" w:themeColor="text1"/>
        </w:rPr>
        <w:t xml:space="preserve">  (</w:t>
      </w:r>
      <w:r>
        <w:rPr>
          <w:rFonts w:hint="cs"/>
          <w:color w:val="2C2C2C" w:themeColor="text1"/>
          <w:cs/>
        </w:rPr>
        <w:t>วันที่สืบค้น 25 มกราคม 2569</w:t>
      </w:r>
    </w:p>
    <w:p w14:paraId="6E1AC107" w14:textId="77777777" w:rsidR="00C6048F" w:rsidRPr="00C6048F" w:rsidRDefault="00C6048F" w:rsidP="00C6048F"/>
    <w:p w14:paraId="432EFD84" w14:textId="77777777" w:rsidR="00C6048F" w:rsidRDefault="00C6048F" w:rsidP="00C6048F">
      <w:pPr>
        <w:tabs>
          <w:tab w:val="left" w:pos="720"/>
        </w:tabs>
        <w:spacing w:line="240" w:lineRule="auto"/>
        <w:ind w:left="720" w:hanging="720"/>
        <w:jc w:val="center"/>
        <w:rPr>
          <w:b/>
          <w:bCs/>
          <w:color w:val="2C2C2C" w:themeColor="text1"/>
          <w:sz w:val="40"/>
          <w:szCs w:val="40"/>
        </w:rPr>
      </w:pPr>
      <w:r>
        <w:rPr>
          <w:color w:val="2C2C2C" w:themeColor="text1"/>
          <w:cs/>
        </w:rPr>
        <w:tab/>
      </w:r>
      <w:r>
        <w:rPr>
          <w:rFonts w:hint="cs"/>
          <w:b/>
          <w:bCs/>
          <w:color w:val="2C2C2C" w:themeColor="text1"/>
          <w:sz w:val="40"/>
          <w:szCs w:val="40"/>
          <w:cs/>
        </w:rPr>
        <w:t>ภาคผนวก ก</w:t>
      </w:r>
    </w:p>
    <w:p w14:paraId="7CC08864" w14:textId="780B6505" w:rsidR="00C6048F" w:rsidRDefault="00C6048F" w:rsidP="00C6048F">
      <w:pPr>
        <w:tabs>
          <w:tab w:val="left" w:pos="720"/>
        </w:tabs>
        <w:spacing w:line="240" w:lineRule="auto"/>
        <w:ind w:left="720" w:hanging="720"/>
        <w:jc w:val="center"/>
        <w:rPr>
          <w:b/>
          <w:bCs/>
          <w:color w:val="2C2C2C" w:themeColor="text1"/>
          <w:sz w:val="40"/>
          <w:szCs w:val="40"/>
          <w:cs/>
        </w:rPr>
        <w:sectPr w:rsidR="00C6048F" w:rsidSect="00C6048F">
          <w:pgSz w:w="11906" w:h="16838" w:code="9"/>
          <w:pgMar w:top="2160" w:right="1440" w:bottom="1440" w:left="2160" w:header="1296" w:footer="720" w:gutter="0"/>
          <w:pgNumType w:start="33"/>
          <w:cols w:space="708"/>
          <w:vAlign w:val="center"/>
          <w:titlePg/>
          <w:docGrid w:linePitch="435"/>
        </w:sectPr>
      </w:pPr>
      <w:r w:rsidRPr="00F835A7">
        <w:rPr>
          <w:b/>
          <w:bCs/>
          <w:color w:val="2C2C2C" w:themeColor="text1"/>
          <w:sz w:val="40"/>
          <w:szCs w:val="40"/>
          <w:cs/>
        </w:rPr>
        <w:t xml:space="preserve">โครงสร้างข้อมูลสถานการณ์น้ำจาก </w:t>
      </w:r>
      <w:r w:rsidRPr="00F835A7">
        <w:rPr>
          <w:b/>
          <w:bCs/>
          <w:color w:val="2C2C2C" w:themeColor="text1"/>
          <w:sz w:val="40"/>
          <w:szCs w:val="40"/>
        </w:rPr>
        <w:t xml:space="preserve">API </w:t>
      </w:r>
      <w:r w:rsidRPr="00F835A7">
        <w:rPr>
          <w:b/>
          <w:bCs/>
          <w:color w:val="2C2C2C" w:themeColor="text1"/>
          <w:sz w:val="40"/>
          <w:szCs w:val="40"/>
          <w:cs/>
        </w:rPr>
        <w:t>กรมชลประทา</w:t>
      </w:r>
      <w:r>
        <w:rPr>
          <w:rFonts w:hint="cs"/>
          <w:b/>
          <w:bCs/>
          <w:color w:val="2C2C2C" w:themeColor="text1"/>
          <w:sz w:val="40"/>
          <w:szCs w:val="40"/>
          <w:cs/>
        </w:rPr>
        <w:t>น</w:t>
      </w:r>
    </w:p>
    <w:p w14:paraId="4B2FA271" w14:textId="5B19ED85" w:rsidR="0028747B" w:rsidRDefault="00F835A7" w:rsidP="0028747B">
      <w:pPr>
        <w:pStyle w:val="2"/>
      </w:pPr>
      <w:r w:rsidRPr="00F835A7">
        <w:lastRenderedPageBreak/>
        <w:t>1.</w:t>
      </w:r>
      <w:r w:rsidR="0028747B">
        <w:tab/>
      </w:r>
      <w:r w:rsidRPr="00F835A7">
        <w:rPr>
          <w:cs/>
        </w:rPr>
        <w:t xml:space="preserve">ภาพรวมของ </w:t>
      </w:r>
      <w:r w:rsidRPr="00F835A7">
        <w:t xml:space="preserve">API (API Overview) </w:t>
      </w:r>
    </w:p>
    <w:p w14:paraId="6A006655" w14:textId="04BDF39E" w:rsidR="00F835A7" w:rsidRPr="00F835A7" w:rsidRDefault="00F835A7" w:rsidP="0028747B">
      <w:pPr>
        <w:pStyle w:val="3"/>
      </w:pPr>
      <w:r w:rsidRPr="00F835A7">
        <w:rPr>
          <w:cs/>
        </w:rPr>
        <w:t xml:space="preserve">โครงงานนี้ดำเนินการเชื่อมต่อและดึงข้อมูลสถานการณ์น้ำรายวันของอ่างเก็บน้ำขนาดใหญ่ ทั้ง </w:t>
      </w:r>
      <w:r w:rsidRPr="00F835A7">
        <w:t xml:space="preserve">35 </w:t>
      </w:r>
      <w:r w:rsidRPr="00F835A7">
        <w:rPr>
          <w:cs/>
        </w:rPr>
        <w:t xml:space="preserve">แห่งทั่วประเทศ </w:t>
      </w:r>
      <w:r w:rsidR="0028747B" w:rsidRPr="0028747B">
        <w:rPr>
          <w:cs/>
        </w:rPr>
        <w:t>จากศูนย์ปฏิบัติการน้ำอัจฉริยะ (</w:t>
      </w:r>
      <w:r w:rsidR="0028747B" w:rsidRPr="0028747B">
        <w:t xml:space="preserve">SWOC) </w:t>
      </w:r>
      <w:r w:rsidR="0028747B" w:rsidRPr="0028747B">
        <w:rPr>
          <w:cs/>
        </w:rPr>
        <w:t>กรมชลประทาน</w:t>
      </w:r>
      <w:r w:rsidR="0028747B">
        <w:t xml:space="preserve"> </w:t>
      </w:r>
      <w:r w:rsidRPr="00F835A7">
        <w:rPr>
          <w:cs/>
        </w:rPr>
        <w:t>ผ่านอินเทอร</w:t>
      </w:r>
      <w:proofErr w:type="spellStart"/>
      <w:r w:rsidRPr="00F835A7">
        <w:rPr>
          <w:cs/>
        </w:rPr>
        <w:t>์เฟซ</w:t>
      </w:r>
      <w:proofErr w:type="spellEnd"/>
      <w:r w:rsidRPr="00F835A7">
        <w:rPr>
          <w:cs/>
        </w:rPr>
        <w:t>โปรแกรมประยุกต์ (</w:t>
      </w:r>
      <w:r w:rsidRPr="00F835A7">
        <w:t xml:space="preserve">API) </w:t>
      </w:r>
      <w:r w:rsidRPr="00F835A7">
        <w:rPr>
          <w:cs/>
        </w:rPr>
        <w:t>โดยมีรายละเอียดการเข้าถึงข้อมูลดังนี้</w:t>
      </w:r>
    </w:p>
    <w:p w14:paraId="2C62CC48" w14:textId="5859B776" w:rsidR="00F835A7" w:rsidRPr="00F835A7" w:rsidRDefault="00F835A7" w:rsidP="0028747B">
      <w:pPr>
        <w:pStyle w:val="3"/>
      </w:pPr>
      <w:r>
        <w:rPr>
          <w:rFonts w:hint="cs"/>
          <w:cs/>
        </w:rPr>
        <w:t>1.1</w:t>
      </w:r>
      <w:r>
        <w:tab/>
      </w:r>
      <w:r w:rsidRPr="00F835A7">
        <w:t>Endpoint (</w:t>
      </w:r>
      <w:r w:rsidRPr="00F835A7">
        <w:rPr>
          <w:cs/>
        </w:rPr>
        <w:t>ข้อมูลปัจจุบัน):</w:t>
      </w:r>
      <w:r w:rsidRPr="00F835A7">
        <w:t xml:space="preserve"> https://app.rid.go.th/reservoir/api/dam/public</w:t>
      </w:r>
    </w:p>
    <w:p w14:paraId="6543B43B" w14:textId="4C7FBFE6" w:rsidR="00F835A7" w:rsidRPr="00F835A7" w:rsidRDefault="00F835A7" w:rsidP="0028747B">
      <w:pPr>
        <w:pStyle w:val="3"/>
        <w:jc w:val="left"/>
      </w:pPr>
      <w:r>
        <w:t>1.2</w:t>
      </w:r>
      <w:r>
        <w:tab/>
      </w:r>
      <w:r w:rsidRPr="00F835A7">
        <w:t>Endpoint</w:t>
      </w:r>
      <w:r w:rsidR="0028747B">
        <w:t xml:space="preserve"> </w:t>
      </w:r>
      <w:r w:rsidRPr="00F835A7">
        <w:t>(</w:t>
      </w:r>
      <w:r w:rsidRPr="00F835A7">
        <w:rPr>
          <w:cs/>
        </w:rPr>
        <w:t>ข้อมูลย้อนหลังตามวันที่)</w:t>
      </w:r>
      <w:r>
        <w:t xml:space="preserve">: </w:t>
      </w:r>
      <w:r w:rsidRPr="00F835A7">
        <w:t>https://app.rid.go.th/reservoir/api/dam/public/{YYYY-MM-DD}</w:t>
      </w:r>
    </w:p>
    <w:p w14:paraId="71661F9C" w14:textId="41C4608F" w:rsidR="00F835A7" w:rsidRPr="00F835A7" w:rsidRDefault="00F835A7" w:rsidP="0028747B">
      <w:pPr>
        <w:pStyle w:val="3"/>
      </w:pPr>
      <w:r>
        <w:t>1.3</w:t>
      </w:r>
      <w:r w:rsidR="0028747B">
        <w:tab/>
      </w:r>
      <w:r w:rsidRPr="00F835A7">
        <w:rPr>
          <w:cs/>
        </w:rPr>
        <w:t>รูปแบบข้อมูลที่ตอบกลับ (</w:t>
      </w:r>
      <w:r w:rsidRPr="00F835A7">
        <w:t>Response Format): JSON (JavaScript Object Notation)</w:t>
      </w:r>
    </w:p>
    <w:p w14:paraId="75D79E40" w14:textId="1C06890C" w:rsidR="00F835A7" w:rsidRPr="00F835A7" w:rsidRDefault="0028747B" w:rsidP="0028747B">
      <w:pPr>
        <w:pStyle w:val="3"/>
      </w:pPr>
      <w:r>
        <w:t>1.4</w:t>
      </w:r>
      <w:r>
        <w:tab/>
      </w:r>
      <w:r w:rsidR="00F835A7" w:rsidRPr="00F835A7">
        <w:rPr>
          <w:cs/>
        </w:rPr>
        <w:t>เมธอด (</w:t>
      </w:r>
      <w:r w:rsidR="00F835A7" w:rsidRPr="00F835A7">
        <w:t>Method): GET</w:t>
      </w:r>
    </w:p>
    <w:p w14:paraId="289CD193" w14:textId="2A331AC6" w:rsidR="0028747B" w:rsidRDefault="00F835A7" w:rsidP="00F835A7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F835A7">
        <w:rPr>
          <w:rStyle w:val="20"/>
        </w:rPr>
        <w:t xml:space="preserve">2. </w:t>
      </w:r>
      <w:r w:rsidR="0028747B">
        <w:rPr>
          <w:rStyle w:val="20"/>
        </w:rPr>
        <w:tab/>
      </w:r>
      <w:r w:rsidRPr="00F835A7">
        <w:rPr>
          <w:rStyle w:val="20"/>
          <w:cs/>
        </w:rPr>
        <w:t xml:space="preserve">ตัวอย่างโครงสร้างข้อมูล </w:t>
      </w:r>
      <w:r w:rsidRPr="00F835A7">
        <w:rPr>
          <w:rStyle w:val="20"/>
        </w:rPr>
        <w:t>JSON (JSON Response Example)</w:t>
      </w:r>
      <w:r w:rsidRPr="00F835A7">
        <w:rPr>
          <w:color w:val="2C2C2C" w:themeColor="text1"/>
        </w:rPr>
        <w:t xml:space="preserve"> </w:t>
      </w:r>
    </w:p>
    <w:p w14:paraId="6BDF03BE" w14:textId="03853708" w:rsidR="00F835A7" w:rsidRDefault="00F835A7" w:rsidP="0028747B">
      <w:pPr>
        <w:pStyle w:val="3"/>
      </w:pPr>
      <w:r w:rsidRPr="00F835A7">
        <w:rPr>
          <w:cs/>
        </w:rPr>
        <w:t>เมื่อระบบส่งคำร้องขอ (</w:t>
      </w:r>
      <w:r w:rsidRPr="00F835A7">
        <w:t xml:space="preserve">HTTP GET Request) </w:t>
      </w:r>
      <w:r w:rsidRPr="00F835A7">
        <w:rPr>
          <w:cs/>
        </w:rPr>
        <w:t xml:space="preserve">ไปยัง </w:t>
      </w:r>
      <w:r w:rsidRPr="00F835A7">
        <w:t xml:space="preserve">API </w:t>
      </w:r>
      <w:r w:rsidRPr="00F835A7">
        <w:rPr>
          <w:cs/>
        </w:rPr>
        <w:t xml:space="preserve">ระบบจะได้รับการตอบกลับมาในรูปแบบโครงสร้างข้อมูล </w:t>
      </w:r>
      <w:r w:rsidRPr="00F835A7">
        <w:t xml:space="preserve">JSON </w:t>
      </w:r>
      <w:r w:rsidRPr="00F835A7">
        <w:rPr>
          <w:cs/>
        </w:rPr>
        <w:t>โดยมีตัวอย่างโครงสร้างดังต่อไปนี้</w:t>
      </w:r>
    </w:p>
    <w:p w14:paraId="453F8474" w14:textId="77777777" w:rsidR="0028747B" w:rsidRDefault="0028747B" w:rsidP="0028747B">
      <w:pPr>
        <w:pStyle w:val="3"/>
      </w:pPr>
      <w:r>
        <w:t>{</w:t>
      </w:r>
    </w:p>
    <w:p w14:paraId="30C9415D" w14:textId="77777777" w:rsidR="0028747B" w:rsidRDefault="0028747B" w:rsidP="0028747B">
      <w:pPr>
        <w:pStyle w:val="3"/>
      </w:pPr>
      <w:r>
        <w:t xml:space="preserve">  "date": "2024-03-18",</w:t>
      </w:r>
    </w:p>
    <w:p w14:paraId="33DD63DA" w14:textId="77777777" w:rsidR="0028747B" w:rsidRDefault="0028747B" w:rsidP="0028747B">
      <w:pPr>
        <w:pStyle w:val="3"/>
      </w:pPr>
      <w:r>
        <w:t xml:space="preserve">  "total": 35,</w:t>
      </w:r>
    </w:p>
    <w:p w14:paraId="4F4C7E95" w14:textId="77777777" w:rsidR="0028747B" w:rsidRDefault="0028747B" w:rsidP="0028747B">
      <w:pPr>
        <w:pStyle w:val="3"/>
      </w:pPr>
      <w:r>
        <w:t xml:space="preserve">  "data": [</w:t>
      </w:r>
    </w:p>
    <w:p w14:paraId="44A0F28B" w14:textId="77777777" w:rsidR="0028747B" w:rsidRDefault="0028747B" w:rsidP="0028747B">
      <w:pPr>
        <w:pStyle w:val="3"/>
      </w:pPr>
      <w:r>
        <w:t xml:space="preserve">    {</w:t>
      </w:r>
    </w:p>
    <w:p w14:paraId="6D85A538" w14:textId="77777777" w:rsidR="0028747B" w:rsidRDefault="0028747B" w:rsidP="0028747B">
      <w:pPr>
        <w:pStyle w:val="3"/>
      </w:pPr>
      <w:r>
        <w:t xml:space="preserve">      "region": "</w:t>
      </w:r>
      <w:r>
        <w:rPr>
          <w:cs/>
        </w:rPr>
        <w:t>ภาคเหนือ"</w:t>
      </w:r>
      <w:r>
        <w:t>,</w:t>
      </w:r>
    </w:p>
    <w:p w14:paraId="3B2056AC" w14:textId="77777777" w:rsidR="0028747B" w:rsidRDefault="0028747B" w:rsidP="0028747B">
      <w:pPr>
        <w:pStyle w:val="3"/>
      </w:pPr>
      <w:r>
        <w:t xml:space="preserve">      "dam": [</w:t>
      </w:r>
    </w:p>
    <w:p w14:paraId="62A9CBBD" w14:textId="77777777" w:rsidR="0028747B" w:rsidRDefault="0028747B" w:rsidP="0028747B">
      <w:pPr>
        <w:pStyle w:val="3"/>
      </w:pPr>
      <w:r>
        <w:t xml:space="preserve">        {</w:t>
      </w:r>
    </w:p>
    <w:p w14:paraId="26FA07E6" w14:textId="77777777" w:rsidR="0028747B" w:rsidRDefault="0028747B" w:rsidP="0028747B">
      <w:pPr>
        <w:pStyle w:val="3"/>
      </w:pPr>
      <w:r>
        <w:t xml:space="preserve">          "id": "100104",</w:t>
      </w:r>
    </w:p>
    <w:p w14:paraId="610DCE28" w14:textId="77777777" w:rsidR="0028747B" w:rsidRDefault="0028747B" w:rsidP="0028747B">
      <w:pPr>
        <w:pStyle w:val="3"/>
      </w:pPr>
      <w:r>
        <w:t xml:space="preserve">          "name": "</w:t>
      </w:r>
      <w:r>
        <w:rPr>
          <w:cs/>
        </w:rPr>
        <w:t>เขื่อนแม่กวงอุดมธารา"</w:t>
      </w:r>
      <w:r>
        <w:t>,</w:t>
      </w:r>
    </w:p>
    <w:p w14:paraId="69AAB8EF" w14:textId="77777777" w:rsidR="0028747B" w:rsidRDefault="0028747B" w:rsidP="0028747B">
      <w:pPr>
        <w:pStyle w:val="3"/>
      </w:pPr>
      <w:r>
        <w:t xml:space="preserve">          "owner": "</w:t>
      </w:r>
      <w:r>
        <w:rPr>
          <w:cs/>
        </w:rPr>
        <w:t>กรมชลประทาน"</w:t>
      </w:r>
      <w:r>
        <w:t>,</w:t>
      </w:r>
    </w:p>
    <w:p w14:paraId="558591F3" w14:textId="77777777" w:rsidR="0028747B" w:rsidRDefault="0028747B" w:rsidP="0028747B">
      <w:pPr>
        <w:pStyle w:val="3"/>
      </w:pPr>
      <w:r>
        <w:t xml:space="preserve">          "capacity": 295.00,</w:t>
      </w:r>
    </w:p>
    <w:p w14:paraId="003CEB0D" w14:textId="77777777" w:rsidR="0028747B" w:rsidRDefault="0028747B" w:rsidP="0028747B">
      <w:pPr>
        <w:pStyle w:val="3"/>
      </w:pPr>
      <w:r>
        <w:t xml:space="preserve">          "storage": 263.00,</w:t>
      </w:r>
    </w:p>
    <w:p w14:paraId="3C12080C" w14:textId="77777777" w:rsidR="0028747B" w:rsidRDefault="0028747B" w:rsidP="0028747B">
      <w:pPr>
        <w:pStyle w:val="3"/>
      </w:pPr>
      <w:r>
        <w:t xml:space="preserve">          "</w:t>
      </w:r>
      <w:proofErr w:type="spellStart"/>
      <w:r>
        <w:t>active_storage</w:t>
      </w:r>
      <w:proofErr w:type="spellEnd"/>
      <w:r>
        <w:t>": 249.00,</w:t>
      </w:r>
    </w:p>
    <w:p w14:paraId="1ACB824A" w14:textId="77777777" w:rsidR="0028747B" w:rsidRDefault="0028747B" w:rsidP="0028747B">
      <w:pPr>
        <w:pStyle w:val="3"/>
      </w:pPr>
      <w:r>
        <w:t xml:space="preserve">          "</w:t>
      </w:r>
      <w:proofErr w:type="spellStart"/>
      <w:r>
        <w:t>dead_storage</w:t>
      </w:r>
      <w:proofErr w:type="spellEnd"/>
      <w:r>
        <w:t>": 14.00,</w:t>
      </w:r>
    </w:p>
    <w:p w14:paraId="0C520F27" w14:textId="77777777" w:rsidR="0028747B" w:rsidRDefault="0028747B" w:rsidP="0028747B">
      <w:pPr>
        <w:pStyle w:val="3"/>
      </w:pPr>
      <w:r>
        <w:t xml:space="preserve">          "volume": 86.48,</w:t>
      </w:r>
    </w:p>
    <w:p w14:paraId="431BFC79" w14:textId="77777777" w:rsidR="0028747B" w:rsidRDefault="0028747B" w:rsidP="0028747B">
      <w:pPr>
        <w:pStyle w:val="3"/>
      </w:pPr>
      <w:r>
        <w:t xml:space="preserve">          "</w:t>
      </w:r>
      <w:proofErr w:type="spellStart"/>
      <w:r>
        <w:t>percent_storage</w:t>
      </w:r>
      <w:proofErr w:type="spellEnd"/>
      <w:r>
        <w:t>": 32.88,</w:t>
      </w:r>
    </w:p>
    <w:p w14:paraId="23B1755E" w14:textId="77777777" w:rsidR="0028747B" w:rsidRDefault="0028747B" w:rsidP="0028747B">
      <w:pPr>
        <w:pStyle w:val="3"/>
      </w:pPr>
      <w:r>
        <w:t xml:space="preserve">          "inflow": 0.148,</w:t>
      </w:r>
    </w:p>
    <w:p w14:paraId="69F04E98" w14:textId="77777777" w:rsidR="0028747B" w:rsidRDefault="0028747B" w:rsidP="0028747B">
      <w:pPr>
        <w:pStyle w:val="3"/>
      </w:pPr>
      <w:r>
        <w:lastRenderedPageBreak/>
        <w:t xml:space="preserve">          "outflow": 0.045</w:t>
      </w:r>
    </w:p>
    <w:p w14:paraId="430406F1" w14:textId="77777777" w:rsidR="0028747B" w:rsidRDefault="0028747B" w:rsidP="0028747B">
      <w:pPr>
        <w:pStyle w:val="3"/>
      </w:pPr>
      <w:r>
        <w:t xml:space="preserve">        }</w:t>
      </w:r>
    </w:p>
    <w:p w14:paraId="0C8B30B5" w14:textId="77777777" w:rsidR="0028747B" w:rsidRDefault="0028747B" w:rsidP="0028747B">
      <w:pPr>
        <w:pStyle w:val="3"/>
      </w:pPr>
      <w:r>
        <w:t xml:space="preserve">      ]</w:t>
      </w:r>
    </w:p>
    <w:p w14:paraId="52D84B79" w14:textId="77777777" w:rsidR="0028747B" w:rsidRDefault="0028747B" w:rsidP="0028747B">
      <w:pPr>
        <w:pStyle w:val="3"/>
      </w:pPr>
      <w:r>
        <w:t xml:space="preserve">    }</w:t>
      </w:r>
    </w:p>
    <w:p w14:paraId="4ED431E1" w14:textId="77777777" w:rsidR="0028747B" w:rsidRDefault="0028747B" w:rsidP="0028747B">
      <w:pPr>
        <w:pStyle w:val="3"/>
      </w:pPr>
      <w:r>
        <w:t xml:space="preserve">  ]</w:t>
      </w:r>
    </w:p>
    <w:p w14:paraId="0E3996BB" w14:textId="3D8A652C" w:rsidR="00F835A7" w:rsidRDefault="0028747B" w:rsidP="0028747B">
      <w:pPr>
        <w:pStyle w:val="3"/>
      </w:pPr>
      <w:r>
        <w:t>}</w:t>
      </w:r>
    </w:p>
    <w:p w14:paraId="2BEC7975" w14:textId="77777777" w:rsidR="0028747B" w:rsidRDefault="0028747B" w:rsidP="0028747B">
      <w:pPr>
        <w:pStyle w:val="2"/>
      </w:pPr>
    </w:p>
    <w:p w14:paraId="757C39C4" w14:textId="7AC88BDB" w:rsidR="0028747B" w:rsidRDefault="0028747B" w:rsidP="0028747B">
      <w:pPr>
        <w:pStyle w:val="2"/>
      </w:pPr>
      <w:r w:rsidRPr="0028747B">
        <w:t xml:space="preserve">3. </w:t>
      </w:r>
      <w:r>
        <w:tab/>
      </w:r>
      <w:r w:rsidRPr="0028747B">
        <w:rPr>
          <w:cs/>
        </w:rPr>
        <w:t>พจนานุกรมข้อมูล (</w:t>
      </w:r>
      <w:r w:rsidRPr="0028747B">
        <w:t xml:space="preserve">Data Dictionary) </w:t>
      </w:r>
    </w:p>
    <w:p w14:paraId="4FA5F25A" w14:textId="322FF950" w:rsidR="0028747B" w:rsidRDefault="0028747B" w:rsidP="0028747B">
      <w:pPr>
        <w:pStyle w:val="3"/>
      </w:pPr>
      <w:r w:rsidRPr="0028747B">
        <w:rPr>
          <w:cs/>
        </w:rPr>
        <w:t>คำอธิบายรายละเอียดของคุณลักษณะข้อมูล (</w:t>
      </w:r>
      <w:r w:rsidRPr="0028747B">
        <w:t xml:space="preserve">Attributes) </w:t>
      </w:r>
      <w:r w:rsidRPr="0028747B">
        <w:rPr>
          <w:cs/>
        </w:rPr>
        <w:t xml:space="preserve">ที่ปรากฏในโครงสร้าง </w:t>
      </w:r>
      <w:r w:rsidRPr="0028747B">
        <w:t xml:space="preserve">JSON </w:t>
      </w:r>
      <w:r w:rsidRPr="0028747B">
        <w:rPr>
          <w:cs/>
        </w:rPr>
        <w:t>ซึ่งถูกนำมาใช้สำหรับการวิเคราะห์และสร้างฟีเจอร์ของแบบจำลอง มีรายละเอียดดังตารางที่ ก.</w:t>
      </w:r>
      <w:r w:rsidRPr="0028747B">
        <w:t>1</w:t>
      </w:r>
    </w:p>
    <w:p w14:paraId="71CC8750" w14:textId="77777777" w:rsidR="0028747B" w:rsidRPr="0028747B" w:rsidRDefault="0028747B" w:rsidP="0028747B"/>
    <w:p w14:paraId="2C4F3585" w14:textId="77777777" w:rsidR="0028747B" w:rsidRDefault="0028747B" w:rsidP="0028747B">
      <w:pPr>
        <w:pStyle w:val="3"/>
      </w:pPr>
      <w:r w:rsidRPr="0028747B">
        <w:rPr>
          <w:cs/>
        </w:rPr>
        <w:t>ตารางที่ ก.</w:t>
      </w:r>
      <w:r w:rsidRPr="0028747B">
        <w:t xml:space="preserve">1 </w:t>
      </w:r>
      <w:r w:rsidRPr="0028747B">
        <w:rPr>
          <w:cs/>
        </w:rPr>
        <w:t>อธิบายรายละเอียดแอ</w:t>
      </w:r>
      <w:proofErr w:type="spellStart"/>
      <w:r w:rsidRPr="0028747B">
        <w:rPr>
          <w:cs/>
        </w:rPr>
        <w:t>ตท</w:t>
      </w:r>
      <w:proofErr w:type="spellEnd"/>
      <w:r w:rsidRPr="0028747B">
        <w:rPr>
          <w:cs/>
        </w:rPr>
        <w:t>ริบิว</w:t>
      </w:r>
      <w:proofErr w:type="spellStart"/>
      <w:r w:rsidRPr="0028747B">
        <w:rPr>
          <w:cs/>
        </w:rPr>
        <w:t>ต์</w:t>
      </w:r>
      <w:proofErr w:type="spellEnd"/>
      <w:r w:rsidRPr="0028747B">
        <w:rPr>
          <w:cs/>
        </w:rPr>
        <w:t xml:space="preserve">ข้อมูลจาก </w:t>
      </w:r>
      <w:r w:rsidRPr="0028747B">
        <w:t xml:space="preserve">API </w:t>
      </w:r>
      <w:r w:rsidRPr="0028747B">
        <w:rPr>
          <w:cs/>
        </w:rPr>
        <w:t>ของกรมชลประทาน</w:t>
      </w:r>
    </w:p>
    <w:p w14:paraId="38D20348" w14:textId="77777777" w:rsidR="0028747B" w:rsidRPr="0028747B" w:rsidRDefault="0028747B" w:rsidP="0028747B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45"/>
        <w:gridCol w:w="2430"/>
        <w:gridCol w:w="3621"/>
      </w:tblGrid>
      <w:tr w:rsidR="0028747B" w14:paraId="57C767CB" w14:textId="77777777" w:rsidTr="0028747B">
        <w:tc>
          <w:tcPr>
            <w:tcW w:w="2245" w:type="dxa"/>
          </w:tcPr>
          <w:p w14:paraId="6A9F553A" w14:textId="156A81E0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 w:rsidRPr="0028747B">
              <w:rPr>
                <w:b w:val="0"/>
                <w:bCs w:val="0"/>
                <w:sz w:val="32"/>
                <w:szCs w:val="32"/>
                <w:cs/>
              </w:rPr>
              <w:t>ชื่อ</w:t>
            </w:r>
            <w:proofErr w:type="spellStart"/>
            <w:r w:rsidRPr="0028747B">
              <w:rPr>
                <w:b w:val="0"/>
                <w:bCs w:val="0"/>
                <w:sz w:val="32"/>
                <w:szCs w:val="32"/>
                <w:cs/>
              </w:rPr>
              <w:t>ฟิ</w:t>
            </w:r>
            <w:proofErr w:type="spellEnd"/>
            <w:r w:rsidRPr="0028747B">
              <w:rPr>
                <w:b w:val="0"/>
                <w:bCs w:val="0"/>
                <w:sz w:val="32"/>
                <w:szCs w:val="32"/>
                <w:cs/>
              </w:rPr>
              <w:t>ลด์ (</w:t>
            </w:r>
            <w:r w:rsidRPr="0028747B">
              <w:rPr>
                <w:b w:val="0"/>
                <w:bCs w:val="0"/>
                <w:sz w:val="32"/>
                <w:szCs w:val="32"/>
              </w:rPr>
              <w:t>Field Name)</w:t>
            </w:r>
          </w:p>
        </w:tc>
        <w:tc>
          <w:tcPr>
            <w:tcW w:w="2430" w:type="dxa"/>
          </w:tcPr>
          <w:p w14:paraId="7D958A2D" w14:textId="22C3C1F7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 w:rsidRPr="0028747B">
              <w:rPr>
                <w:b w:val="0"/>
                <w:bCs w:val="0"/>
                <w:sz w:val="32"/>
                <w:szCs w:val="32"/>
                <w:cs/>
              </w:rPr>
              <w:t>ชนิดข้อมูล (</w:t>
            </w:r>
            <w:r w:rsidRPr="0028747B">
              <w:rPr>
                <w:b w:val="0"/>
                <w:bCs w:val="0"/>
                <w:sz w:val="32"/>
                <w:szCs w:val="32"/>
              </w:rPr>
              <w:t>Data Type)</w:t>
            </w:r>
          </w:p>
        </w:tc>
        <w:tc>
          <w:tcPr>
            <w:tcW w:w="3621" w:type="dxa"/>
          </w:tcPr>
          <w:p w14:paraId="6CE2E711" w14:textId="5A2DB257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 w:rsidRPr="0028747B">
              <w:rPr>
                <w:b w:val="0"/>
                <w:bCs w:val="0"/>
                <w:sz w:val="32"/>
                <w:szCs w:val="32"/>
                <w:cs/>
              </w:rPr>
              <w:t>คำอธิบาย (</w:t>
            </w:r>
            <w:r w:rsidRPr="0028747B">
              <w:rPr>
                <w:b w:val="0"/>
                <w:bCs w:val="0"/>
                <w:sz w:val="32"/>
                <w:szCs w:val="32"/>
              </w:rPr>
              <w:t>Description)</w:t>
            </w:r>
          </w:p>
        </w:tc>
      </w:tr>
      <w:tr w:rsidR="0028747B" w14:paraId="60721F57" w14:textId="77777777" w:rsidTr="0028747B">
        <w:tc>
          <w:tcPr>
            <w:tcW w:w="2245" w:type="dxa"/>
          </w:tcPr>
          <w:p w14:paraId="17E5B0E3" w14:textId="385AE07C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date</w:t>
            </w:r>
          </w:p>
        </w:tc>
        <w:tc>
          <w:tcPr>
            <w:tcW w:w="2430" w:type="dxa"/>
          </w:tcPr>
          <w:p w14:paraId="61BFBBA5" w14:textId="07FF8F55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String</w:t>
            </w:r>
          </w:p>
        </w:tc>
        <w:tc>
          <w:tcPr>
            <w:tcW w:w="3621" w:type="dxa"/>
          </w:tcPr>
          <w:p w14:paraId="138E9837" w14:textId="530D4E63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 w:rsidRPr="0028747B">
              <w:rPr>
                <w:b w:val="0"/>
                <w:bCs w:val="0"/>
                <w:sz w:val="32"/>
                <w:szCs w:val="32"/>
                <w:cs/>
              </w:rPr>
              <w:t xml:space="preserve">วันที่ (รูปแบบ </w:t>
            </w:r>
            <w:r w:rsidRPr="0028747B">
              <w:rPr>
                <w:b w:val="0"/>
                <w:bCs w:val="0"/>
                <w:sz w:val="32"/>
                <w:szCs w:val="32"/>
              </w:rPr>
              <w:t>YYYY-MM-DD)</w:t>
            </w:r>
          </w:p>
        </w:tc>
      </w:tr>
      <w:tr w:rsidR="0028747B" w14:paraId="2E84A768" w14:textId="77777777" w:rsidTr="0028747B">
        <w:tc>
          <w:tcPr>
            <w:tcW w:w="2245" w:type="dxa"/>
          </w:tcPr>
          <w:p w14:paraId="152930A3" w14:textId="4203BD58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total</w:t>
            </w:r>
          </w:p>
        </w:tc>
        <w:tc>
          <w:tcPr>
            <w:tcW w:w="2430" w:type="dxa"/>
          </w:tcPr>
          <w:p w14:paraId="683BA37F" w14:textId="62431049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Integer</w:t>
            </w:r>
          </w:p>
        </w:tc>
        <w:tc>
          <w:tcPr>
            <w:tcW w:w="3621" w:type="dxa"/>
          </w:tcPr>
          <w:p w14:paraId="52FC2783" w14:textId="07D74975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 w:rsidRPr="0028747B">
              <w:rPr>
                <w:b w:val="0"/>
                <w:bCs w:val="0"/>
                <w:sz w:val="32"/>
                <w:szCs w:val="32"/>
                <w:cs/>
              </w:rPr>
              <w:t>จำนวนอ่างเก็บน้ำขนาดใหญ่ทั้งหมด</w:t>
            </w:r>
          </w:p>
        </w:tc>
      </w:tr>
      <w:tr w:rsidR="0028747B" w14:paraId="2481604D" w14:textId="77777777" w:rsidTr="0028747B">
        <w:tc>
          <w:tcPr>
            <w:tcW w:w="2245" w:type="dxa"/>
          </w:tcPr>
          <w:p w14:paraId="3216F9F4" w14:textId="46943E18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region</w:t>
            </w:r>
          </w:p>
        </w:tc>
        <w:tc>
          <w:tcPr>
            <w:tcW w:w="2430" w:type="dxa"/>
          </w:tcPr>
          <w:p w14:paraId="367FCFD2" w14:textId="45C9952D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String</w:t>
            </w:r>
          </w:p>
        </w:tc>
        <w:tc>
          <w:tcPr>
            <w:tcW w:w="3621" w:type="dxa"/>
          </w:tcPr>
          <w:p w14:paraId="60547E62" w14:textId="7C8C3F91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  <w:cs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cs/>
              </w:rPr>
              <w:t>ภาค</w:t>
            </w:r>
            <w:r w:rsidR="00DC5EC9">
              <w:rPr>
                <w:rFonts w:hint="cs"/>
                <w:b w:val="0"/>
                <w:bCs w:val="0"/>
                <w:sz w:val="32"/>
                <w:szCs w:val="32"/>
                <w:cs/>
              </w:rPr>
              <w:t>ของอ่างเก็บน้ำขนาดใหญ่</w:t>
            </w:r>
          </w:p>
        </w:tc>
      </w:tr>
      <w:tr w:rsidR="0028747B" w14:paraId="06D9EAFB" w14:textId="77777777" w:rsidTr="0028747B">
        <w:tc>
          <w:tcPr>
            <w:tcW w:w="2245" w:type="dxa"/>
          </w:tcPr>
          <w:p w14:paraId="125836A1" w14:textId="2A6D008F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id</w:t>
            </w:r>
          </w:p>
        </w:tc>
        <w:tc>
          <w:tcPr>
            <w:tcW w:w="2430" w:type="dxa"/>
          </w:tcPr>
          <w:p w14:paraId="5D346AFF" w14:textId="63519DFC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String</w:t>
            </w:r>
          </w:p>
        </w:tc>
        <w:tc>
          <w:tcPr>
            <w:tcW w:w="3621" w:type="dxa"/>
          </w:tcPr>
          <w:p w14:paraId="3EF98E6E" w14:textId="02CBC997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  <w:cs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cs/>
              </w:rPr>
              <w:t>รหัสอ่างเก็บน้ำขนาดใหญ่</w:t>
            </w:r>
          </w:p>
        </w:tc>
      </w:tr>
      <w:tr w:rsidR="0028747B" w14:paraId="3559CABF" w14:textId="77777777" w:rsidTr="0028747B">
        <w:tc>
          <w:tcPr>
            <w:tcW w:w="2245" w:type="dxa"/>
          </w:tcPr>
          <w:p w14:paraId="71184A90" w14:textId="2D35CC9B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name</w:t>
            </w:r>
          </w:p>
        </w:tc>
        <w:tc>
          <w:tcPr>
            <w:tcW w:w="2430" w:type="dxa"/>
          </w:tcPr>
          <w:p w14:paraId="4BF17D08" w14:textId="259D2795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String</w:t>
            </w:r>
          </w:p>
        </w:tc>
        <w:tc>
          <w:tcPr>
            <w:tcW w:w="3621" w:type="dxa"/>
          </w:tcPr>
          <w:p w14:paraId="0A568C87" w14:textId="3B0DFF3D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  <w:cs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cs/>
              </w:rPr>
              <w:t>ชื่ออ่างเก็บน้ำขนาดใหญ่</w:t>
            </w:r>
          </w:p>
        </w:tc>
      </w:tr>
      <w:tr w:rsidR="0028747B" w14:paraId="299A26F1" w14:textId="77777777" w:rsidTr="0028747B">
        <w:tc>
          <w:tcPr>
            <w:tcW w:w="2245" w:type="dxa"/>
          </w:tcPr>
          <w:p w14:paraId="0AD75787" w14:textId="6B81DA7F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owner</w:t>
            </w:r>
          </w:p>
        </w:tc>
        <w:tc>
          <w:tcPr>
            <w:tcW w:w="2430" w:type="dxa"/>
          </w:tcPr>
          <w:p w14:paraId="02459FB4" w14:textId="7EB9A6F3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String</w:t>
            </w:r>
          </w:p>
        </w:tc>
        <w:tc>
          <w:tcPr>
            <w:tcW w:w="3621" w:type="dxa"/>
          </w:tcPr>
          <w:p w14:paraId="440C5EB5" w14:textId="72E7642A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  <w:cs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cs/>
              </w:rPr>
              <w:t>เจ้าของอ่างเก็บน้ำ</w:t>
            </w:r>
          </w:p>
        </w:tc>
      </w:tr>
      <w:tr w:rsidR="0028747B" w14:paraId="3FE542F9" w14:textId="77777777" w:rsidTr="0028747B">
        <w:tc>
          <w:tcPr>
            <w:tcW w:w="2245" w:type="dxa"/>
          </w:tcPr>
          <w:p w14:paraId="3CB7CF42" w14:textId="72282E31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capacity</w:t>
            </w:r>
          </w:p>
        </w:tc>
        <w:tc>
          <w:tcPr>
            <w:tcW w:w="2430" w:type="dxa"/>
          </w:tcPr>
          <w:p w14:paraId="7296F708" w14:textId="39D0E668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Float</w:t>
            </w:r>
          </w:p>
        </w:tc>
        <w:tc>
          <w:tcPr>
            <w:tcW w:w="3621" w:type="dxa"/>
          </w:tcPr>
          <w:p w14:paraId="248FE8DE" w14:textId="25C92848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  <w:cs/>
              </w:rPr>
            </w:pPr>
            <w:r w:rsidRPr="0028747B">
              <w:rPr>
                <w:rFonts w:hint="cs"/>
                <w:b w:val="0"/>
                <w:bCs w:val="0"/>
                <w:sz w:val="32"/>
                <w:szCs w:val="32"/>
                <w:cs/>
              </w:rPr>
              <w:t>ปริมาณน้ำสูงสุด (ล้าน ลบ.ม.)</w:t>
            </w:r>
          </w:p>
        </w:tc>
      </w:tr>
      <w:tr w:rsidR="0028747B" w14:paraId="3F811E20" w14:textId="77777777" w:rsidTr="0028747B">
        <w:tc>
          <w:tcPr>
            <w:tcW w:w="2245" w:type="dxa"/>
          </w:tcPr>
          <w:p w14:paraId="062C2675" w14:textId="27A86DBA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storage</w:t>
            </w:r>
          </w:p>
        </w:tc>
        <w:tc>
          <w:tcPr>
            <w:tcW w:w="2430" w:type="dxa"/>
          </w:tcPr>
          <w:p w14:paraId="66CC1631" w14:textId="7DC86381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Float</w:t>
            </w:r>
          </w:p>
        </w:tc>
        <w:tc>
          <w:tcPr>
            <w:tcW w:w="3621" w:type="dxa"/>
          </w:tcPr>
          <w:p w14:paraId="3E7C3EC7" w14:textId="75143E81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  <w:cs/>
              </w:rPr>
            </w:pPr>
            <w:r w:rsidRPr="0028747B">
              <w:rPr>
                <w:rFonts w:hint="cs"/>
                <w:b w:val="0"/>
                <w:bCs w:val="0"/>
                <w:sz w:val="32"/>
                <w:szCs w:val="32"/>
                <w:cs/>
              </w:rPr>
              <w:t>ปริมาณน้ำเก็บกัก (ล้าน ลบ.ม.)</w:t>
            </w:r>
          </w:p>
        </w:tc>
      </w:tr>
      <w:tr w:rsidR="0028747B" w14:paraId="01CDAFD1" w14:textId="77777777" w:rsidTr="0028747B">
        <w:tc>
          <w:tcPr>
            <w:tcW w:w="2245" w:type="dxa"/>
          </w:tcPr>
          <w:p w14:paraId="6F543144" w14:textId="17977171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b w:val="0"/>
                <w:bCs w:val="0"/>
                <w:sz w:val="32"/>
                <w:szCs w:val="32"/>
              </w:rPr>
              <w:t>active_storage</w:t>
            </w:r>
            <w:proofErr w:type="spellEnd"/>
          </w:p>
        </w:tc>
        <w:tc>
          <w:tcPr>
            <w:tcW w:w="2430" w:type="dxa"/>
          </w:tcPr>
          <w:p w14:paraId="0BF2F18C" w14:textId="118739FF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Float</w:t>
            </w:r>
          </w:p>
        </w:tc>
        <w:tc>
          <w:tcPr>
            <w:tcW w:w="3621" w:type="dxa"/>
          </w:tcPr>
          <w:p w14:paraId="02293472" w14:textId="7F958457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  <w:cs/>
              </w:rPr>
            </w:pPr>
            <w:r w:rsidRPr="0028747B">
              <w:rPr>
                <w:rFonts w:hint="cs"/>
                <w:b w:val="0"/>
                <w:bCs w:val="0"/>
                <w:sz w:val="32"/>
                <w:szCs w:val="32"/>
                <w:cs/>
              </w:rPr>
              <w:t>ปริมาณน้ำใช้การ (ล้าน ลบ.ม.)</w:t>
            </w:r>
          </w:p>
        </w:tc>
      </w:tr>
      <w:tr w:rsidR="0028747B" w14:paraId="376B273F" w14:textId="77777777" w:rsidTr="0028747B">
        <w:tc>
          <w:tcPr>
            <w:tcW w:w="2245" w:type="dxa"/>
          </w:tcPr>
          <w:p w14:paraId="3D2F7424" w14:textId="509D7FF3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b w:val="0"/>
                <w:bCs w:val="0"/>
                <w:sz w:val="32"/>
                <w:szCs w:val="32"/>
              </w:rPr>
              <w:t>dead_storage</w:t>
            </w:r>
            <w:proofErr w:type="spellEnd"/>
          </w:p>
        </w:tc>
        <w:tc>
          <w:tcPr>
            <w:tcW w:w="2430" w:type="dxa"/>
          </w:tcPr>
          <w:p w14:paraId="60876670" w14:textId="00A74864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Float</w:t>
            </w:r>
          </w:p>
        </w:tc>
        <w:tc>
          <w:tcPr>
            <w:tcW w:w="3621" w:type="dxa"/>
          </w:tcPr>
          <w:p w14:paraId="4571BCF7" w14:textId="58FA90D3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  <w:cs/>
              </w:rPr>
            </w:pPr>
            <w:r w:rsidRPr="0028747B">
              <w:rPr>
                <w:rFonts w:hint="cs"/>
                <w:b w:val="0"/>
                <w:bCs w:val="0"/>
                <w:sz w:val="32"/>
                <w:szCs w:val="32"/>
                <w:cs/>
              </w:rPr>
              <w:t>ปริมาณใช้การต่ำสุด (ล้าน ลบ.ม.)</w:t>
            </w:r>
          </w:p>
        </w:tc>
      </w:tr>
      <w:tr w:rsidR="0028747B" w14:paraId="51F9B021" w14:textId="77777777" w:rsidTr="0028747B">
        <w:tc>
          <w:tcPr>
            <w:tcW w:w="2245" w:type="dxa"/>
          </w:tcPr>
          <w:p w14:paraId="5576805B" w14:textId="685DBFCF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volume</w:t>
            </w:r>
          </w:p>
        </w:tc>
        <w:tc>
          <w:tcPr>
            <w:tcW w:w="2430" w:type="dxa"/>
          </w:tcPr>
          <w:p w14:paraId="3E26F854" w14:textId="0DC87498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Float</w:t>
            </w:r>
          </w:p>
        </w:tc>
        <w:tc>
          <w:tcPr>
            <w:tcW w:w="3621" w:type="dxa"/>
          </w:tcPr>
          <w:p w14:paraId="78117D1D" w14:textId="5A5C2D24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  <w:cs/>
              </w:rPr>
            </w:pPr>
            <w:r w:rsidRPr="0028747B">
              <w:rPr>
                <w:rFonts w:hint="cs"/>
                <w:b w:val="0"/>
                <w:bCs w:val="0"/>
                <w:sz w:val="32"/>
                <w:szCs w:val="32"/>
                <w:cs/>
              </w:rPr>
              <w:t>ปริมาณน้ำในเขื่อน (ล้าน ลบ.ม.)</w:t>
            </w:r>
          </w:p>
        </w:tc>
      </w:tr>
      <w:tr w:rsidR="0028747B" w14:paraId="6470C8A6" w14:textId="77777777" w:rsidTr="0028747B">
        <w:tc>
          <w:tcPr>
            <w:tcW w:w="2245" w:type="dxa"/>
          </w:tcPr>
          <w:p w14:paraId="5BA77352" w14:textId="4B881EB6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b w:val="0"/>
                <w:bCs w:val="0"/>
                <w:sz w:val="32"/>
                <w:szCs w:val="32"/>
              </w:rPr>
              <w:t>percent_storage</w:t>
            </w:r>
            <w:proofErr w:type="spellEnd"/>
          </w:p>
        </w:tc>
        <w:tc>
          <w:tcPr>
            <w:tcW w:w="2430" w:type="dxa"/>
          </w:tcPr>
          <w:p w14:paraId="41FFF558" w14:textId="4B238A5E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Float</w:t>
            </w:r>
          </w:p>
        </w:tc>
        <w:tc>
          <w:tcPr>
            <w:tcW w:w="3621" w:type="dxa"/>
          </w:tcPr>
          <w:p w14:paraId="137401AB" w14:textId="2591DCB9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  <w:cs/>
              </w:rPr>
            </w:pPr>
            <w:proofErr w:type="spellStart"/>
            <w:r w:rsidRPr="0028747B">
              <w:rPr>
                <w:rFonts w:hint="cs"/>
                <w:b w:val="0"/>
                <w:bCs w:val="0"/>
                <w:sz w:val="32"/>
                <w:szCs w:val="32"/>
                <w:cs/>
              </w:rPr>
              <w:t>เปอร์เซนต์</w:t>
            </w:r>
            <w:proofErr w:type="spellEnd"/>
            <w:r w:rsidRPr="0028747B">
              <w:rPr>
                <w:rFonts w:hint="cs"/>
                <w:b w:val="0"/>
                <w:bCs w:val="0"/>
                <w:sz w:val="32"/>
                <w:szCs w:val="32"/>
                <w:cs/>
              </w:rPr>
              <w:t>ปริมาณน้ำต่อปริมาณกักเก็บ</w:t>
            </w:r>
          </w:p>
        </w:tc>
      </w:tr>
      <w:tr w:rsidR="0028747B" w14:paraId="047824F0" w14:textId="77777777" w:rsidTr="0028747B">
        <w:tc>
          <w:tcPr>
            <w:tcW w:w="2245" w:type="dxa"/>
          </w:tcPr>
          <w:p w14:paraId="6C173AA1" w14:textId="28821C31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inflow</w:t>
            </w:r>
          </w:p>
        </w:tc>
        <w:tc>
          <w:tcPr>
            <w:tcW w:w="2430" w:type="dxa"/>
          </w:tcPr>
          <w:p w14:paraId="5231170B" w14:textId="27E24E2F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Float</w:t>
            </w:r>
          </w:p>
        </w:tc>
        <w:tc>
          <w:tcPr>
            <w:tcW w:w="3621" w:type="dxa"/>
          </w:tcPr>
          <w:p w14:paraId="404DD1D8" w14:textId="06631342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  <w:cs/>
              </w:rPr>
            </w:pPr>
            <w:r w:rsidRPr="0028747B">
              <w:rPr>
                <w:rFonts w:hint="cs"/>
                <w:b w:val="0"/>
                <w:bCs w:val="0"/>
                <w:sz w:val="32"/>
                <w:szCs w:val="32"/>
                <w:cs/>
              </w:rPr>
              <w:t>ปริมาณน้ำไหลเข้าเขื่อน</w:t>
            </w:r>
          </w:p>
        </w:tc>
      </w:tr>
      <w:tr w:rsidR="0028747B" w14:paraId="28496F01" w14:textId="77777777" w:rsidTr="0028747B">
        <w:tc>
          <w:tcPr>
            <w:tcW w:w="2245" w:type="dxa"/>
          </w:tcPr>
          <w:p w14:paraId="3D9FB80D" w14:textId="18040E88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outflow</w:t>
            </w:r>
          </w:p>
        </w:tc>
        <w:tc>
          <w:tcPr>
            <w:tcW w:w="2430" w:type="dxa"/>
          </w:tcPr>
          <w:p w14:paraId="3364AC0E" w14:textId="55A2A9E2" w:rsid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Float</w:t>
            </w:r>
          </w:p>
        </w:tc>
        <w:tc>
          <w:tcPr>
            <w:tcW w:w="3621" w:type="dxa"/>
          </w:tcPr>
          <w:p w14:paraId="38296D0D" w14:textId="5427CA90" w:rsidR="0028747B" w:rsidRPr="0028747B" w:rsidRDefault="0028747B" w:rsidP="0028747B">
            <w:pPr>
              <w:pStyle w:val="2"/>
              <w:rPr>
                <w:b w:val="0"/>
                <w:bCs w:val="0"/>
                <w:sz w:val="32"/>
                <w:szCs w:val="32"/>
                <w:cs/>
              </w:rPr>
            </w:pPr>
            <w:r w:rsidRPr="0028747B">
              <w:rPr>
                <w:rFonts w:hint="cs"/>
                <w:b w:val="0"/>
                <w:bCs w:val="0"/>
                <w:sz w:val="32"/>
                <w:szCs w:val="32"/>
                <w:cs/>
              </w:rPr>
              <w:t>ปริมาณน้ำระบาย</w:t>
            </w:r>
          </w:p>
        </w:tc>
      </w:tr>
    </w:tbl>
    <w:p w14:paraId="2D189D2F" w14:textId="77777777" w:rsidR="0028747B" w:rsidRDefault="0028747B" w:rsidP="0028747B">
      <w:pPr>
        <w:pStyle w:val="2"/>
      </w:pPr>
    </w:p>
    <w:p w14:paraId="00B69911" w14:textId="77777777" w:rsidR="0028747B" w:rsidRPr="0028747B" w:rsidRDefault="0028747B" w:rsidP="0028747B"/>
    <w:sectPr w:rsidR="0028747B" w:rsidRPr="0028747B" w:rsidSect="000147EF">
      <w:pgSz w:w="11906" w:h="16838" w:code="9"/>
      <w:pgMar w:top="2160" w:right="1440" w:bottom="1440" w:left="2160" w:header="1296" w:footer="720" w:gutter="0"/>
      <w:pgNumType w:start="34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B5CD2" w14:textId="77777777" w:rsidR="00F73DF8" w:rsidRDefault="00F73DF8" w:rsidP="008D6014">
      <w:pPr>
        <w:spacing w:line="240" w:lineRule="auto"/>
      </w:pPr>
      <w:r>
        <w:separator/>
      </w:r>
    </w:p>
    <w:p w14:paraId="1154CB9E" w14:textId="77777777" w:rsidR="00F73DF8" w:rsidRDefault="00F73DF8"/>
    <w:p w14:paraId="7D143261" w14:textId="77777777" w:rsidR="00F73DF8" w:rsidRDefault="00F73DF8" w:rsidP="00782CDB"/>
  </w:endnote>
  <w:endnote w:type="continuationSeparator" w:id="0">
    <w:p w14:paraId="743A1ED1" w14:textId="77777777" w:rsidR="00F73DF8" w:rsidRDefault="00F73DF8" w:rsidP="008D6014">
      <w:pPr>
        <w:spacing w:line="240" w:lineRule="auto"/>
      </w:pPr>
      <w:r>
        <w:continuationSeparator/>
      </w:r>
    </w:p>
    <w:p w14:paraId="74BD1CED" w14:textId="77777777" w:rsidR="00F73DF8" w:rsidRDefault="00F73DF8"/>
    <w:p w14:paraId="160BAA9C" w14:textId="77777777" w:rsidR="00F73DF8" w:rsidRDefault="00F73DF8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78A6" w14:textId="77777777" w:rsidR="00F73DF8" w:rsidRDefault="00F73DF8" w:rsidP="008D6014">
      <w:pPr>
        <w:spacing w:line="240" w:lineRule="auto"/>
      </w:pPr>
      <w:r>
        <w:separator/>
      </w:r>
    </w:p>
    <w:p w14:paraId="5A3F470E" w14:textId="77777777" w:rsidR="00F73DF8" w:rsidRDefault="00F73DF8"/>
    <w:p w14:paraId="4895BA41" w14:textId="77777777" w:rsidR="00F73DF8" w:rsidRDefault="00F73DF8" w:rsidP="00782CDB"/>
  </w:footnote>
  <w:footnote w:type="continuationSeparator" w:id="0">
    <w:p w14:paraId="19F76051" w14:textId="77777777" w:rsidR="00F73DF8" w:rsidRDefault="00F73DF8" w:rsidP="008D6014">
      <w:pPr>
        <w:spacing w:line="240" w:lineRule="auto"/>
      </w:pPr>
      <w:r>
        <w:continuationSeparator/>
      </w:r>
    </w:p>
    <w:p w14:paraId="4236BF4B" w14:textId="77777777" w:rsidR="00F73DF8" w:rsidRDefault="00F73DF8"/>
    <w:p w14:paraId="49557F1B" w14:textId="77777777" w:rsidR="00F73DF8" w:rsidRDefault="00F73DF8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14:paraId="0066135A" w14:textId="2A1637D6" w:rsidR="00926FBE" w:rsidRPr="002F2461" w:rsidRDefault="00926FBE" w:rsidP="002F2461">
        <w:pPr>
          <w:pStyle w:val="af5"/>
          <w:jc w:val="right"/>
          <w:rPr>
            <w:rFonts w:cs="TH SarabunPSK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42474D">
          <w:rPr>
            <w:rFonts w:cs="TH SarabunPSK"/>
            <w:noProof/>
            <w:szCs w:val="32"/>
          </w:rPr>
          <w:t>35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B51F1"/>
    <w:multiLevelType w:val="multilevel"/>
    <w:tmpl w:val="86B0B466"/>
    <w:lvl w:ilvl="0">
      <w:start w:val="3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2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2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1800"/>
      </w:pPr>
      <w:rPr>
        <w:rFonts w:hint="default"/>
      </w:rPr>
    </w:lvl>
  </w:abstractNum>
  <w:abstractNum w:abstractNumId="1" w15:restartNumberingAfterBreak="0">
    <w:nsid w:val="372552FC"/>
    <w:multiLevelType w:val="multilevel"/>
    <w:tmpl w:val="A9722BC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C426A95"/>
    <w:multiLevelType w:val="multilevel"/>
    <w:tmpl w:val="5F3C1AE4"/>
    <w:lvl w:ilvl="0">
      <w:start w:val="3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2" w:hanging="6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76" w:hanging="1800"/>
      </w:pPr>
      <w:rPr>
        <w:rFonts w:hint="default"/>
      </w:rPr>
    </w:lvl>
  </w:abstractNum>
  <w:abstractNum w:abstractNumId="3" w15:restartNumberingAfterBreak="0">
    <w:nsid w:val="44FB1FF7"/>
    <w:multiLevelType w:val="multilevel"/>
    <w:tmpl w:val="19BC863C"/>
    <w:lvl w:ilvl="0">
      <w:start w:val="3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52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4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9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76" w:hanging="1800"/>
      </w:pPr>
      <w:rPr>
        <w:rFonts w:hint="default"/>
      </w:rPr>
    </w:lvl>
  </w:abstractNum>
  <w:abstractNum w:abstractNumId="4" w15:restartNumberingAfterBreak="0">
    <w:nsid w:val="49F57260"/>
    <w:multiLevelType w:val="hybridMultilevel"/>
    <w:tmpl w:val="A7D04E4C"/>
    <w:lvl w:ilvl="0" w:tplc="080AC024">
      <w:start w:val="1"/>
      <w:numFmt w:val="decimal"/>
      <w:lvlText w:val="%1)"/>
      <w:lvlJc w:val="left"/>
      <w:pPr>
        <w:ind w:left="2346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066" w:hanging="360"/>
      </w:pPr>
    </w:lvl>
    <w:lvl w:ilvl="2" w:tplc="0409001B" w:tentative="1">
      <w:start w:val="1"/>
      <w:numFmt w:val="lowerRoman"/>
      <w:lvlText w:val="%3."/>
      <w:lvlJc w:val="right"/>
      <w:pPr>
        <w:ind w:left="3786" w:hanging="180"/>
      </w:pPr>
    </w:lvl>
    <w:lvl w:ilvl="3" w:tplc="0409000F" w:tentative="1">
      <w:start w:val="1"/>
      <w:numFmt w:val="decimal"/>
      <w:lvlText w:val="%4."/>
      <w:lvlJc w:val="left"/>
      <w:pPr>
        <w:ind w:left="4506" w:hanging="360"/>
      </w:pPr>
    </w:lvl>
    <w:lvl w:ilvl="4" w:tplc="04090019" w:tentative="1">
      <w:start w:val="1"/>
      <w:numFmt w:val="lowerLetter"/>
      <w:lvlText w:val="%5."/>
      <w:lvlJc w:val="left"/>
      <w:pPr>
        <w:ind w:left="5226" w:hanging="360"/>
      </w:pPr>
    </w:lvl>
    <w:lvl w:ilvl="5" w:tplc="0409001B" w:tentative="1">
      <w:start w:val="1"/>
      <w:numFmt w:val="lowerRoman"/>
      <w:lvlText w:val="%6."/>
      <w:lvlJc w:val="right"/>
      <w:pPr>
        <w:ind w:left="5946" w:hanging="180"/>
      </w:pPr>
    </w:lvl>
    <w:lvl w:ilvl="6" w:tplc="0409000F" w:tentative="1">
      <w:start w:val="1"/>
      <w:numFmt w:val="decimal"/>
      <w:lvlText w:val="%7."/>
      <w:lvlJc w:val="left"/>
      <w:pPr>
        <w:ind w:left="6666" w:hanging="360"/>
      </w:pPr>
    </w:lvl>
    <w:lvl w:ilvl="7" w:tplc="04090019" w:tentative="1">
      <w:start w:val="1"/>
      <w:numFmt w:val="lowerLetter"/>
      <w:lvlText w:val="%8."/>
      <w:lvlJc w:val="left"/>
      <w:pPr>
        <w:ind w:left="7386" w:hanging="360"/>
      </w:pPr>
    </w:lvl>
    <w:lvl w:ilvl="8" w:tplc="0409001B" w:tentative="1">
      <w:start w:val="1"/>
      <w:numFmt w:val="lowerRoman"/>
      <w:lvlText w:val="%9."/>
      <w:lvlJc w:val="right"/>
      <w:pPr>
        <w:ind w:left="8106" w:hanging="180"/>
      </w:pPr>
    </w:lvl>
  </w:abstractNum>
  <w:abstractNum w:abstractNumId="5" w15:restartNumberingAfterBreak="0">
    <w:nsid w:val="51323BEC"/>
    <w:multiLevelType w:val="multilevel"/>
    <w:tmpl w:val="219CDB52"/>
    <w:lvl w:ilvl="0">
      <w:start w:val="3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52" w:hanging="6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64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9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76" w:hanging="1800"/>
      </w:pPr>
      <w:rPr>
        <w:rFonts w:hint="default"/>
      </w:rPr>
    </w:lvl>
  </w:abstractNum>
  <w:abstractNum w:abstractNumId="6" w15:restartNumberingAfterBreak="0">
    <w:nsid w:val="5592138B"/>
    <w:multiLevelType w:val="multilevel"/>
    <w:tmpl w:val="DD7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45DD6"/>
    <w:multiLevelType w:val="hybridMultilevel"/>
    <w:tmpl w:val="2A1E31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064084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407079"/>
    <w:multiLevelType w:val="multilevel"/>
    <w:tmpl w:val="45EE1508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ascii="TH SarabunPSK" w:hAnsi="TH SarabunPSK" w:cs="TH SarabunPSK" w:hint="cs"/>
        <w:sz w:val="32"/>
        <w:szCs w:val="32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num w:numId="1" w16cid:durableId="302196988">
    <w:abstractNumId w:val="2"/>
  </w:num>
  <w:num w:numId="2" w16cid:durableId="1336037519">
    <w:abstractNumId w:val="4"/>
  </w:num>
  <w:num w:numId="3" w16cid:durableId="46808928">
    <w:abstractNumId w:val="7"/>
  </w:num>
  <w:num w:numId="4" w16cid:durableId="1557428522">
    <w:abstractNumId w:val="3"/>
  </w:num>
  <w:num w:numId="5" w16cid:durableId="41174578">
    <w:abstractNumId w:val="0"/>
  </w:num>
  <w:num w:numId="6" w16cid:durableId="149488119">
    <w:abstractNumId w:val="5"/>
  </w:num>
  <w:num w:numId="7" w16cid:durableId="1255745013">
    <w:abstractNumId w:val="8"/>
  </w:num>
  <w:num w:numId="8" w16cid:durableId="1844275707">
    <w:abstractNumId w:val="1"/>
  </w:num>
  <w:num w:numId="9" w16cid:durableId="1202744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014"/>
    <w:rsid w:val="000147EF"/>
    <w:rsid w:val="00037037"/>
    <w:rsid w:val="00052445"/>
    <w:rsid w:val="000C267B"/>
    <w:rsid w:val="000F503B"/>
    <w:rsid w:val="001044F0"/>
    <w:rsid w:val="00110AC4"/>
    <w:rsid w:val="00111955"/>
    <w:rsid w:val="00126FEA"/>
    <w:rsid w:val="001560EE"/>
    <w:rsid w:val="001968E7"/>
    <w:rsid w:val="001A19A0"/>
    <w:rsid w:val="001A2994"/>
    <w:rsid w:val="001A57C4"/>
    <w:rsid w:val="00205A8F"/>
    <w:rsid w:val="00211604"/>
    <w:rsid w:val="00222A5A"/>
    <w:rsid w:val="00223F17"/>
    <w:rsid w:val="00246ED5"/>
    <w:rsid w:val="00255014"/>
    <w:rsid w:val="002577B7"/>
    <w:rsid w:val="002650BE"/>
    <w:rsid w:val="00282A69"/>
    <w:rsid w:val="00284D78"/>
    <w:rsid w:val="0028747B"/>
    <w:rsid w:val="00294A18"/>
    <w:rsid w:val="002A2EF0"/>
    <w:rsid w:val="002C362C"/>
    <w:rsid w:val="002C3952"/>
    <w:rsid w:val="002C4EF4"/>
    <w:rsid w:val="002E3C9F"/>
    <w:rsid w:val="002F2461"/>
    <w:rsid w:val="00322DFC"/>
    <w:rsid w:val="00323FC0"/>
    <w:rsid w:val="00346D61"/>
    <w:rsid w:val="003551D6"/>
    <w:rsid w:val="0037053F"/>
    <w:rsid w:val="003B1C9A"/>
    <w:rsid w:val="003B5013"/>
    <w:rsid w:val="0042474D"/>
    <w:rsid w:val="00461673"/>
    <w:rsid w:val="004958BD"/>
    <w:rsid w:val="004A7854"/>
    <w:rsid w:val="004D472C"/>
    <w:rsid w:val="004E636A"/>
    <w:rsid w:val="005306D0"/>
    <w:rsid w:val="005310B3"/>
    <w:rsid w:val="00546970"/>
    <w:rsid w:val="005476C6"/>
    <w:rsid w:val="00570E79"/>
    <w:rsid w:val="005875B0"/>
    <w:rsid w:val="005955AF"/>
    <w:rsid w:val="005F2E63"/>
    <w:rsid w:val="00615278"/>
    <w:rsid w:val="006439D5"/>
    <w:rsid w:val="006819B9"/>
    <w:rsid w:val="00686A83"/>
    <w:rsid w:val="00693CD8"/>
    <w:rsid w:val="006B7E91"/>
    <w:rsid w:val="006C2496"/>
    <w:rsid w:val="006D1AD3"/>
    <w:rsid w:val="0070380E"/>
    <w:rsid w:val="007152A7"/>
    <w:rsid w:val="007430F5"/>
    <w:rsid w:val="00782A49"/>
    <w:rsid w:val="00782CDB"/>
    <w:rsid w:val="007A7A10"/>
    <w:rsid w:val="007B3111"/>
    <w:rsid w:val="007B5848"/>
    <w:rsid w:val="007C28D3"/>
    <w:rsid w:val="007C4927"/>
    <w:rsid w:val="007D7CA0"/>
    <w:rsid w:val="007F2E79"/>
    <w:rsid w:val="007F32A2"/>
    <w:rsid w:val="00805CFA"/>
    <w:rsid w:val="008274B3"/>
    <w:rsid w:val="008318E6"/>
    <w:rsid w:val="00832A03"/>
    <w:rsid w:val="00851CAA"/>
    <w:rsid w:val="00882E69"/>
    <w:rsid w:val="008B54F6"/>
    <w:rsid w:val="008C41BE"/>
    <w:rsid w:val="008D6014"/>
    <w:rsid w:val="009201ED"/>
    <w:rsid w:val="00926FBE"/>
    <w:rsid w:val="009711CD"/>
    <w:rsid w:val="0098225D"/>
    <w:rsid w:val="009A6311"/>
    <w:rsid w:val="009D2245"/>
    <w:rsid w:val="009D26DF"/>
    <w:rsid w:val="009F1C0A"/>
    <w:rsid w:val="00A06860"/>
    <w:rsid w:val="00A2208C"/>
    <w:rsid w:val="00A2750D"/>
    <w:rsid w:val="00A27884"/>
    <w:rsid w:val="00A56C88"/>
    <w:rsid w:val="00A613C1"/>
    <w:rsid w:val="00A623B3"/>
    <w:rsid w:val="00A63B8C"/>
    <w:rsid w:val="00A708BC"/>
    <w:rsid w:val="00A8066F"/>
    <w:rsid w:val="00AA2A85"/>
    <w:rsid w:val="00B11E87"/>
    <w:rsid w:val="00B12BC1"/>
    <w:rsid w:val="00B15A47"/>
    <w:rsid w:val="00B44E38"/>
    <w:rsid w:val="00B630C1"/>
    <w:rsid w:val="00BF0E1C"/>
    <w:rsid w:val="00BF70C2"/>
    <w:rsid w:val="00C21C1E"/>
    <w:rsid w:val="00C25752"/>
    <w:rsid w:val="00C27DAA"/>
    <w:rsid w:val="00C474EF"/>
    <w:rsid w:val="00C6048F"/>
    <w:rsid w:val="00C616F8"/>
    <w:rsid w:val="00C91D23"/>
    <w:rsid w:val="00CB1CFE"/>
    <w:rsid w:val="00CC0A13"/>
    <w:rsid w:val="00CE31F1"/>
    <w:rsid w:val="00CF6A74"/>
    <w:rsid w:val="00D31A41"/>
    <w:rsid w:val="00D759C3"/>
    <w:rsid w:val="00DB5136"/>
    <w:rsid w:val="00DC5EC9"/>
    <w:rsid w:val="00DF12A2"/>
    <w:rsid w:val="00E02CE3"/>
    <w:rsid w:val="00E02FA9"/>
    <w:rsid w:val="00E671E1"/>
    <w:rsid w:val="00EA1444"/>
    <w:rsid w:val="00EC1016"/>
    <w:rsid w:val="00ED451C"/>
    <w:rsid w:val="00EE386A"/>
    <w:rsid w:val="00F03353"/>
    <w:rsid w:val="00F16FF5"/>
    <w:rsid w:val="00F66030"/>
    <w:rsid w:val="00F67BB1"/>
    <w:rsid w:val="00F73DF8"/>
    <w:rsid w:val="00F77B8A"/>
    <w:rsid w:val="00F81D66"/>
    <w:rsid w:val="00F835A7"/>
    <w:rsid w:val="00FC718C"/>
    <w:rsid w:val="00FD238F"/>
    <w:rsid w:val="00FE6254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C1158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1">
    <w:name w:val="heading 1"/>
    <w:aliases w:val="บทที่"/>
    <w:basedOn w:val="a"/>
    <w:next w:val="a"/>
    <w:link w:val="10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aliases w:val="หัวข้อ 0.0"/>
    <w:basedOn w:val="a"/>
    <w:next w:val="a"/>
    <w:link w:val="20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3">
    <w:name w:val="heading 3"/>
    <w:aliases w:val="หัวข้อ 0.0.0"/>
    <w:basedOn w:val="a"/>
    <w:next w:val="a"/>
    <w:link w:val="30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4">
    <w:name w:val="heading 4"/>
    <w:aliases w:val="0.0.0.0"/>
    <w:basedOn w:val="a"/>
    <w:next w:val="a"/>
    <w:link w:val="40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5">
    <w:name w:val="heading 5"/>
    <w:aliases w:val="0)"/>
    <w:basedOn w:val="a"/>
    <w:next w:val="a"/>
    <w:link w:val="50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6">
    <w:name w:val="heading 6"/>
    <w:aliases w:val="0.0)"/>
    <w:basedOn w:val="a"/>
    <w:next w:val="a"/>
    <w:link w:val="60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7">
    <w:name w:val="heading 7"/>
    <w:aliases w:val="ย่อหน้าของ 0.0.0.0"/>
    <w:basedOn w:val="6"/>
    <w:next w:val="a"/>
    <w:link w:val="70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aliases w:val="บทที่ อักขระ"/>
    <w:basedOn w:val="a0"/>
    <w:link w:val="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20">
    <w:name w:val="หัวเรื่อง 2 อักขระ"/>
    <w:aliases w:val="หัวข้อ 0.0 อักขระ"/>
    <w:basedOn w:val="a0"/>
    <w:link w:val="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30">
    <w:name w:val="หัวเรื่อง 3 อักขระ"/>
    <w:aliases w:val="หัวข้อ 0.0.0 อักขระ"/>
    <w:basedOn w:val="a0"/>
    <w:link w:val="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40">
    <w:name w:val="หัวเรื่อง 4 อักขระ"/>
    <w:aliases w:val="0.0.0.0 อักขระ"/>
    <w:basedOn w:val="a0"/>
    <w:link w:val="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50">
    <w:name w:val="หัวเรื่อง 5 อักขระ"/>
    <w:aliases w:val="0) อักขระ"/>
    <w:basedOn w:val="a0"/>
    <w:link w:val="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60">
    <w:name w:val="หัวเรื่อง 6 อักขระ"/>
    <w:aliases w:val="0.0) อักขระ"/>
    <w:basedOn w:val="a0"/>
    <w:link w:val="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70">
    <w:name w:val="หัวเรื่อง 7 อักขระ"/>
    <w:aliases w:val="ย่อหน้าของ 0.0.0.0 อักขระ"/>
    <w:basedOn w:val="a0"/>
    <w:link w:val="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a3">
    <w:name w:val="caption"/>
    <w:basedOn w:val="a"/>
    <w:next w:val="a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a5">
    <w:name w:val="ชื่อเรื่อง อักขระ"/>
    <w:basedOn w:val="a0"/>
    <w:link w:val="a4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a6">
    <w:name w:val="Subtitle"/>
    <w:basedOn w:val="a"/>
    <w:next w:val="a"/>
    <w:link w:val="a7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a8">
    <w:name w:val="Strong"/>
    <w:basedOn w:val="a0"/>
    <w:uiPriority w:val="22"/>
    <w:qFormat/>
    <w:rsid w:val="00E02CE3"/>
    <w:rPr>
      <w:b/>
      <w:bCs/>
    </w:rPr>
  </w:style>
  <w:style w:type="character" w:styleId="a9">
    <w:name w:val="Emphasis"/>
    <w:basedOn w:val="a0"/>
    <w:uiPriority w:val="20"/>
    <w:rsid w:val="00E02CE3"/>
    <w:rPr>
      <w:i/>
      <w:iCs/>
      <w:color w:val="2C2C2C" w:themeColor="text1"/>
    </w:rPr>
  </w:style>
  <w:style w:type="paragraph" w:styleId="aa">
    <w:name w:val="No Spacing"/>
    <w:uiPriority w:val="1"/>
    <w:qFormat/>
    <w:rsid w:val="00E02CE3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ac">
    <w:name w:val="คำอ้างอิง อักขระ"/>
    <w:basedOn w:val="a0"/>
    <w:link w:val="ab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ad">
    <w:name w:val="Intense Quote"/>
    <w:basedOn w:val="a"/>
    <w:next w:val="a"/>
    <w:link w:val="ae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e">
    <w:name w:val="ทำให้คำอ้างอิงเป็นสีเข้มขึ้น อักขระ"/>
    <w:basedOn w:val="a0"/>
    <w:link w:val="ad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af">
    <w:name w:val="Subtle Emphasis"/>
    <w:basedOn w:val="a0"/>
    <w:uiPriority w:val="19"/>
    <w:rsid w:val="00E02CE3"/>
    <w:rPr>
      <w:i/>
      <w:iCs/>
      <w:color w:val="757575" w:themeColor="text1" w:themeTint="A6"/>
    </w:rPr>
  </w:style>
  <w:style w:type="character" w:styleId="af0">
    <w:name w:val="Intense Emphasis"/>
    <w:basedOn w:val="a0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af1">
    <w:name w:val="Subtle Reference"/>
    <w:basedOn w:val="a0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af2">
    <w:name w:val="Intense Reference"/>
    <w:basedOn w:val="a0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af3">
    <w:name w:val="Book Title"/>
    <w:aliases w:val="หน้าปก"/>
    <w:basedOn w:val="a0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af4">
    <w:name w:val="TOC Heading"/>
    <w:basedOn w:val="1"/>
    <w:next w:val="a"/>
    <w:uiPriority w:val="39"/>
    <w:unhideWhenUsed/>
    <w:qFormat/>
    <w:rsid w:val="00E02CE3"/>
    <w:pPr>
      <w:outlineLvl w:val="9"/>
    </w:pPr>
  </w:style>
  <w:style w:type="paragraph" w:styleId="af5">
    <w:name w:val="header"/>
    <w:basedOn w:val="a"/>
    <w:link w:val="af6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af6">
    <w:name w:val="หัวกระดาษ อักขระ"/>
    <w:basedOn w:val="a0"/>
    <w:link w:val="af5"/>
    <w:uiPriority w:val="99"/>
    <w:rsid w:val="008D6014"/>
    <w:rPr>
      <w:rFonts w:cs="Angsana New"/>
      <w:szCs w:val="26"/>
    </w:rPr>
  </w:style>
  <w:style w:type="paragraph" w:styleId="af7">
    <w:name w:val="footer"/>
    <w:basedOn w:val="a"/>
    <w:link w:val="af8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af8">
    <w:name w:val="ท้ายกระดาษ อักขระ"/>
    <w:basedOn w:val="a0"/>
    <w:link w:val="af7"/>
    <w:uiPriority w:val="99"/>
    <w:rsid w:val="008D6014"/>
    <w:rPr>
      <w:rFonts w:cs="Angsana New"/>
      <w:szCs w:val="26"/>
    </w:rPr>
  </w:style>
  <w:style w:type="table" w:styleId="af9">
    <w:name w:val="Table Grid"/>
    <w:basedOn w:val="a1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a"/>
    <w:qFormat/>
    <w:rsid w:val="006819B9"/>
    <w:pPr>
      <w:spacing w:line="240" w:lineRule="auto"/>
      <w:ind w:firstLine="720"/>
      <w:jc w:val="thaiDistribute"/>
    </w:pPr>
  </w:style>
  <w:style w:type="paragraph" w:styleId="afa">
    <w:name w:val="Normal (Web)"/>
    <w:basedOn w:val="a"/>
    <w:uiPriority w:val="99"/>
    <w:semiHidden/>
    <w:unhideWhenUsed/>
    <w:rsid w:val="004958BD"/>
    <w:rPr>
      <w:rFonts w:ascii="Times New Roman" w:hAnsi="Times New Roman" w:cs="Angsana New"/>
      <w:sz w:val="24"/>
      <w:szCs w:val="30"/>
    </w:rPr>
  </w:style>
  <w:style w:type="paragraph" w:styleId="afb">
    <w:name w:val="List Paragraph"/>
    <w:basedOn w:val="a"/>
    <w:uiPriority w:val="34"/>
    <w:qFormat/>
    <w:rsid w:val="004958BD"/>
    <w:pPr>
      <w:ind w:left="720"/>
      <w:contextualSpacing/>
    </w:pPr>
    <w:rPr>
      <w:rFonts w:cs="Angsana New"/>
      <w:szCs w:val="40"/>
    </w:rPr>
  </w:style>
  <w:style w:type="character" w:styleId="HTML">
    <w:name w:val="HTML Code"/>
    <w:basedOn w:val="a0"/>
    <w:uiPriority w:val="99"/>
    <w:semiHidden/>
    <w:unhideWhenUsed/>
    <w:rsid w:val="004958BD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23FC0"/>
    <w:pPr>
      <w:spacing w:after="100"/>
    </w:pPr>
    <w:rPr>
      <w:rFonts w:cs="Angsana New"/>
      <w:szCs w:val="40"/>
    </w:rPr>
  </w:style>
  <w:style w:type="paragraph" w:styleId="21">
    <w:name w:val="toc 2"/>
    <w:basedOn w:val="a"/>
    <w:next w:val="a"/>
    <w:autoRedefine/>
    <w:uiPriority w:val="39"/>
    <w:unhideWhenUsed/>
    <w:rsid w:val="0070380E"/>
    <w:pPr>
      <w:tabs>
        <w:tab w:val="left" w:pos="960"/>
        <w:tab w:val="right" w:pos="8296"/>
      </w:tabs>
      <w:spacing w:after="100" w:line="240" w:lineRule="auto"/>
      <w:ind w:left="320" w:firstLine="400"/>
    </w:pPr>
    <w:rPr>
      <w:rFonts w:cs="Angsana New"/>
      <w:szCs w:val="40"/>
    </w:rPr>
  </w:style>
  <w:style w:type="paragraph" w:styleId="31">
    <w:name w:val="toc 3"/>
    <w:basedOn w:val="a"/>
    <w:next w:val="a"/>
    <w:autoRedefine/>
    <w:uiPriority w:val="39"/>
    <w:unhideWhenUsed/>
    <w:rsid w:val="00323FC0"/>
    <w:pPr>
      <w:spacing w:after="100"/>
      <w:ind w:left="640"/>
    </w:pPr>
    <w:rPr>
      <w:rFonts w:cs="Angsana New"/>
      <w:szCs w:val="40"/>
    </w:rPr>
  </w:style>
  <w:style w:type="paragraph" w:styleId="41">
    <w:name w:val="toc 4"/>
    <w:basedOn w:val="a"/>
    <w:next w:val="a"/>
    <w:autoRedefine/>
    <w:uiPriority w:val="39"/>
    <w:unhideWhenUsed/>
    <w:rsid w:val="00323FC0"/>
    <w:pPr>
      <w:spacing w:after="100" w:line="240" w:lineRule="auto"/>
      <w:ind w:left="720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323FC0"/>
    <w:pPr>
      <w:spacing w:after="100" w:line="240" w:lineRule="auto"/>
      <w:ind w:left="960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323FC0"/>
    <w:pPr>
      <w:spacing w:after="100" w:line="240" w:lineRule="auto"/>
      <w:ind w:left="1200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323FC0"/>
    <w:pPr>
      <w:spacing w:after="100" w:line="240" w:lineRule="auto"/>
      <w:ind w:left="1440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323FC0"/>
    <w:pPr>
      <w:spacing w:after="100" w:line="240" w:lineRule="auto"/>
      <w:ind w:left="1680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323FC0"/>
    <w:pPr>
      <w:spacing w:after="100" w:line="240" w:lineRule="auto"/>
      <w:ind w:left="1920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character" w:styleId="afc">
    <w:name w:val="Hyperlink"/>
    <w:basedOn w:val="a0"/>
    <w:uiPriority w:val="99"/>
    <w:unhideWhenUsed/>
    <w:rsid w:val="00323FC0"/>
    <w:rPr>
      <w:color w:val="005DBA" w:themeColor="hyperlink"/>
      <w:u w:val="single"/>
    </w:rPr>
  </w:style>
  <w:style w:type="character" w:customStyle="1" w:styleId="12">
    <w:name w:val="การอ้างถึงที่ไม่ได้แก้ไข1"/>
    <w:basedOn w:val="a0"/>
    <w:uiPriority w:val="99"/>
    <w:semiHidden/>
    <w:unhideWhenUsed/>
    <w:rsid w:val="00323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13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b5791f8c39b48178ccb5fc378167c630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925a902cc1198cf264b998cd8f327c09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8BCE44-57EA-465B-B41C-1349148611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3.xml><?xml version="1.0" encoding="utf-8"?>
<ds:datastoreItem xmlns:ds="http://schemas.openxmlformats.org/officeDocument/2006/customXml" ds:itemID="{9E30EB6E-F895-433B-91A8-2EE4767788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145</TotalTime>
  <Pages>43</Pages>
  <Words>10887</Words>
  <Characters>54435</Characters>
  <Application>Microsoft Office Word</Application>
  <DocSecurity>0</DocSecurity>
  <Lines>989</Lines>
  <Paragraphs>1166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ภวดล มากสรอย</cp:lastModifiedBy>
  <cp:revision>17</cp:revision>
  <cp:lastPrinted>2026-03-18T13:57:00Z</cp:lastPrinted>
  <dcterms:created xsi:type="dcterms:W3CDTF">2026-03-18T08:13:00Z</dcterms:created>
  <dcterms:modified xsi:type="dcterms:W3CDTF">2026-03-18T14:07:00Z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  <property fmtid="{D5CDD505-2E9C-101B-9397-08002B2CF9AE}" pid="4" name="GrammarlyDocumentId">
    <vt:lpwstr>f139dcf9-ddc6-4995-9def-645234a1165b</vt:lpwstr>
  </property>
</Properties>
</file>