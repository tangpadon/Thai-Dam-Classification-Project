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EF6C" w14:textId="77777777" w:rsidR="00C91D23" w:rsidRPr="001C06FC" w:rsidRDefault="00C91D23" w:rsidP="00F77B8A">
      <w:pPr>
        <w:pStyle w:val="1"/>
      </w:pPr>
      <w:r w:rsidRPr="001C06FC">
        <w:rPr>
          <w:rFonts w:hint="cs"/>
          <w:cs/>
        </w:rPr>
        <w:t>บ</w:t>
      </w:r>
      <w:r>
        <w:rPr>
          <w:rFonts w:hint="cs"/>
          <w:cs/>
        </w:rPr>
        <w:t>ทที่ 4</w:t>
      </w:r>
      <w:r w:rsidR="00F77B8A">
        <w:rPr>
          <w:cs/>
        </w:rPr>
        <w:br/>
      </w:r>
      <w:r w:rsidR="00F77B8A">
        <w:rPr>
          <w:cs/>
        </w:rPr>
        <w:br/>
      </w:r>
      <w:r>
        <w:rPr>
          <w:cs/>
        </w:rPr>
        <w:t>ผลการดำเนินงาน</w:t>
      </w:r>
    </w:p>
    <w:p w14:paraId="3C5DC825" w14:textId="77777777" w:rsidR="00C91D23" w:rsidRDefault="00C91D23" w:rsidP="00C91D23">
      <w:pPr>
        <w:spacing w:line="240" w:lineRule="auto"/>
      </w:pPr>
    </w:p>
    <w:p w14:paraId="466B5EBC" w14:textId="42C932C8" w:rsidR="0090126E" w:rsidRPr="0090126E" w:rsidRDefault="00C91D23" w:rsidP="0090126E">
      <w:pPr>
        <w:pStyle w:val="Artical"/>
      </w:pPr>
      <w:r w:rsidRPr="001C06FC">
        <w:tab/>
      </w:r>
      <w:r w:rsidR="0090126E" w:rsidRPr="0090126E">
        <w:rPr>
          <w:cs/>
        </w:rPr>
        <w:t>ในการดำเนินงานระบบพยากรณ์ความเสี่ยงสถานการณ์น้ำในอ่างเก็บน้ำขนาดใหญ่และการพัฒนาเว็บแอปพลิเคชัน</w:t>
      </w:r>
      <w:proofErr w:type="spellStart"/>
      <w:r w:rsidR="0090126E" w:rsidRPr="0090126E">
        <w:rPr>
          <w:cs/>
        </w:rPr>
        <w:t>แดช</w:t>
      </w:r>
      <w:proofErr w:type="spellEnd"/>
      <w:r w:rsidR="0090126E" w:rsidRPr="0090126E">
        <w:rPr>
          <w:cs/>
        </w:rPr>
        <w:t>บอร์ด ผู้จัดทำได้ดำเนินการคัดเลือกตัวแปรนำเข้า การประมวลผลฝึกสอนและประเมินประสิทธิภาพของแบบจำลองการเรียนรู้ของเครื่อง และออกแบบพัฒนาฟังก์ชันการแสดงผลของแอปพลิเคชัน</w:t>
      </w:r>
      <w:proofErr w:type="spellStart"/>
      <w:r w:rsidR="0090126E" w:rsidRPr="0090126E">
        <w:rPr>
          <w:cs/>
        </w:rPr>
        <w:t>แดช</w:t>
      </w:r>
      <w:proofErr w:type="spellEnd"/>
      <w:r w:rsidR="0090126E" w:rsidRPr="0090126E">
        <w:rPr>
          <w:cs/>
        </w:rPr>
        <w:t>บอร์ดต้นแบบ โดยผลการดำเนินงานทั้งหมด</w:t>
      </w:r>
      <w:r w:rsidR="0090126E">
        <w:rPr>
          <w:rFonts w:hint="cs"/>
          <w:cs/>
        </w:rPr>
        <w:t xml:space="preserve"> </w:t>
      </w:r>
      <w:r w:rsidR="0090126E" w:rsidRPr="0090126E">
        <w:rPr>
          <w:cs/>
        </w:rPr>
        <w:t>มีรายละเอียดดังนี้</w:t>
      </w:r>
    </w:p>
    <w:p w14:paraId="1575A35F" w14:textId="5767D8BE" w:rsidR="0090126E" w:rsidRDefault="0090126E" w:rsidP="0090126E">
      <w:pPr>
        <w:pStyle w:val="Artical"/>
        <w:ind w:firstLine="1418"/>
      </w:pPr>
      <w:r>
        <w:rPr>
          <w:rFonts w:hint="cs"/>
          <w:cs/>
        </w:rPr>
        <w:t>4.1</w:t>
      </w:r>
      <w:r w:rsidRPr="0090126E">
        <w:rPr>
          <w:cs/>
        </w:rPr>
        <w:t xml:space="preserve"> ผลการวิเคราะห์และคัดเลือกตัวแปรนำเข้า</w:t>
      </w:r>
    </w:p>
    <w:p w14:paraId="74D3F8F9" w14:textId="77F97609" w:rsidR="00C91D23" w:rsidRDefault="0090126E" w:rsidP="0090126E">
      <w:pPr>
        <w:pStyle w:val="Artical"/>
        <w:ind w:firstLine="1418"/>
      </w:pPr>
      <w:r>
        <w:rPr>
          <w:rFonts w:hint="cs"/>
          <w:cs/>
        </w:rPr>
        <w:t xml:space="preserve">4.2 </w:t>
      </w:r>
      <w:r w:rsidRPr="0090126E">
        <w:rPr>
          <w:cs/>
        </w:rPr>
        <w:t>ผลการวิเคราะห์และเปรียบเทียบประสิทธิภาพแบบจำลองทั้ง 3 อัลกอริทึม</w:t>
      </w:r>
    </w:p>
    <w:p w14:paraId="625ADD87" w14:textId="36A87F5C" w:rsidR="0090126E" w:rsidRPr="0090126E" w:rsidRDefault="0090126E" w:rsidP="0090126E">
      <w:pPr>
        <w:pStyle w:val="Artical"/>
        <w:ind w:firstLine="1418"/>
      </w:pPr>
      <w:r>
        <w:rPr>
          <w:rFonts w:hint="cs"/>
          <w:cs/>
        </w:rPr>
        <w:t xml:space="preserve">4.3 </w:t>
      </w:r>
      <w:r w:rsidRPr="0090126E">
        <w:rPr>
          <w:cs/>
        </w:rPr>
        <w:t>ผลการพัฒนาโปรแกรมประยุกต์บนเว็บ</w:t>
      </w:r>
      <w:proofErr w:type="spellStart"/>
      <w:r w:rsidRPr="0090126E">
        <w:rPr>
          <w:cs/>
        </w:rPr>
        <w:t>แดช</w:t>
      </w:r>
      <w:proofErr w:type="spellEnd"/>
      <w:r w:rsidRPr="0090126E">
        <w:rPr>
          <w:cs/>
        </w:rPr>
        <w:t>บอร์ดต้นแบบ</w:t>
      </w:r>
    </w:p>
    <w:p w14:paraId="030357E1" w14:textId="77777777" w:rsidR="00C91D23" w:rsidRPr="001C06FC" w:rsidRDefault="00C91D23" w:rsidP="00C91D23">
      <w:pPr>
        <w:spacing w:line="240" w:lineRule="auto"/>
      </w:pPr>
    </w:p>
    <w:p w14:paraId="324F0A1D" w14:textId="342F0123" w:rsidR="00C91D23" w:rsidRPr="002C3952" w:rsidRDefault="00C91D23" w:rsidP="002C3952">
      <w:pPr>
        <w:pStyle w:val="2"/>
      </w:pPr>
      <w:r w:rsidRPr="002C3952">
        <w:t>4.1</w:t>
      </w:r>
      <w:r w:rsidR="00236A93">
        <w:t xml:space="preserve"> </w:t>
      </w:r>
      <w:proofErr w:type="spellStart"/>
      <w:r w:rsidR="0090126E">
        <w:t>ผลการวิเคราะห์และคัดเลือกตัวแปรนำเข้า</w:t>
      </w:r>
      <w:proofErr w:type="spellEnd"/>
      <w:r w:rsidR="0090126E">
        <w:t xml:space="preserve"> (Attribute Selection Results)</w:t>
      </w:r>
    </w:p>
    <w:p w14:paraId="08A1B822" w14:textId="07378EDD" w:rsidR="00967832" w:rsidRDefault="00967832" w:rsidP="00236A93">
      <w:pPr>
        <w:ind w:firstLine="450"/>
      </w:pPr>
      <w:r w:rsidRPr="00967832">
        <w:rPr>
          <w:cs/>
        </w:rPr>
        <w:t>ผู้จัดทำได้ใช้กระบวนการคัดเลือกแอ</w:t>
      </w:r>
      <w:proofErr w:type="spellStart"/>
      <w:r w:rsidRPr="00967832">
        <w:rPr>
          <w:cs/>
        </w:rPr>
        <w:t>ตท</w:t>
      </w:r>
      <w:proofErr w:type="spellEnd"/>
      <w:r w:rsidRPr="00967832">
        <w:rPr>
          <w:cs/>
        </w:rPr>
        <w:t>ริบิว</w:t>
      </w:r>
      <w:proofErr w:type="spellStart"/>
      <w:r w:rsidRPr="00967832">
        <w:rPr>
          <w:cs/>
        </w:rPr>
        <w:t>ต์</w:t>
      </w:r>
      <w:proofErr w:type="spellEnd"/>
      <w:r w:rsidRPr="00967832">
        <w:rPr>
          <w:cs/>
        </w:rPr>
        <w:t>หรือฟีเจอร์ด้วยวิธีการกรองข้อมูล (</w:t>
      </w:r>
      <w:r w:rsidRPr="00967832">
        <w:t xml:space="preserve">Filter Approach) </w:t>
      </w:r>
      <w:r w:rsidRPr="00967832">
        <w:rPr>
          <w:cs/>
        </w:rPr>
        <w:t>ร่วมกับเทคนิคอินฟอร์เมชันเกน (</w:t>
      </w:r>
      <w:r w:rsidRPr="00967832">
        <w:t xml:space="preserve">Information Gain: IG) </w:t>
      </w:r>
      <w:r w:rsidRPr="00967832">
        <w:rPr>
          <w:cs/>
        </w:rPr>
        <w:t xml:space="preserve">ซึ่งประเมินผ่านตัวกรองสถิติ </w:t>
      </w:r>
      <w:proofErr w:type="spellStart"/>
      <w:r w:rsidRPr="00967832">
        <w:t>InfoGainAttributeEval</w:t>
      </w:r>
      <w:proofErr w:type="spellEnd"/>
      <w:r w:rsidRPr="00967832">
        <w:t xml:space="preserve"> </w:t>
      </w:r>
      <w:r w:rsidRPr="00967832">
        <w:rPr>
          <w:cs/>
        </w:rPr>
        <w:t xml:space="preserve">ในโปรแกรม </w:t>
      </w:r>
      <w:r w:rsidRPr="00967832">
        <w:t xml:space="preserve">WEKA </w:t>
      </w:r>
      <w:r w:rsidRPr="00967832">
        <w:rPr>
          <w:cs/>
        </w:rPr>
        <w:t>เพื่อคัดเฉพาะตัวแปรที่มีอิทธิพลและนัยสำคัญเชิงสถิติต่อระดับความเสี่ยงสถานการณ์น้ำที่เป็นตัวแปรเป้าหมาย ภายหลังการแปลงคุณลักษณะปริมาณน้ำไหลเข้าและปริมาณน้ำระบายให้อยู่ในรูปอัตราส่วนร้อยละต่อความจุอ่างเก็บน้ำ</w:t>
      </w:r>
      <w:r w:rsidRPr="00967832">
        <w:t xml:space="preserve"> </w:t>
      </w:r>
      <w:r w:rsidRPr="00967832">
        <w:rPr>
          <w:cs/>
        </w:rPr>
        <w:t>เพื่อขจัดปัญหาความเหลื่อมล้ำของขนาดอ่างเก็บน้ำ ผลการจัดอันดับและคะแนนอินฟอร์เมชันเกนของแอ</w:t>
      </w:r>
      <w:proofErr w:type="spellStart"/>
      <w:r w:rsidRPr="00967832">
        <w:rPr>
          <w:cs/>
        </w:rPr>
        <w:t>ตท</w:t>
      </w:r>
      <w:proofErr w:type="spellEnd"/>
      <w:r w:rsidRPr="00967832">
        <w:rPr>
          <w:cs/>
        </w:rPr>
        <w:t>ริบิว</w:t>
      </w:r>
      <w:proofErr w:type="spellStart"/>
      <w:r w:rsidRPr="00967832">
        <w:rPr>
          <w:cs/>
        </w:rPr>
        <w:t>ต์</w:t>
      </w:r>
      <w:proofErr w:type="spellEnd"/>
      <w:r w:rsidRPr="00967832">
        <w:rPr>
          <w:cs/>
        </w:rPr>
        <w:t>นำเข้าแสดงดังตารางที่ 4.1</w:t>
      </w:r>
    </w:p>
    <w:p w14:paraId="2B66F4CA" w14:textId="77777777" w:rsidR="00967832" w:rsidRDefault="00967832" w:rsidP="00967832">
      <w:pPr>
        <w:ind w:firstLine="567"/>
      </w:pPr>
    </w:p>
    <w:p w14:paraId="15AC40A6" w14:textId="24488EAF" w:rsidR="0090126E" w:rsidRDefault="0042446A" w:rsidP="0090126E">
      <w:r w:rsidRPr="0042446A">
        <w:rPr>
          <w:b/>
          <w:bCs/>
          <w:cs/>
        </w:rPr>
        <w:t>ตารางที่ 4.1</w:t>
      </w:r>
      <w:r w:rsidRPr="00980415">
        <w:rPr>
          <w:cs/>
        </w:rPr>
        <w:t xml:space="preserve"> ผลการจัดอันดับความสำคัญของตัวแปรนำเข้าด้วย </w:t>
      </w:r>
      <w:r w:rsidRPr="00980415">
        <w:t>Information Gain</w:t>
      </w:r>
    </w:p>
    <w:p w14:paraId="3CF26A03" w14:textId="77777777" w:rsidR="0097713E" w:rsidRPr="00967832" w:rsidRDefault="0097713E" w:rsidP="0090126E"/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754"/>
        <w:gridCol w:w="2745"/>
        <w:gridCol w:w="2876"/>
        <w:gridCol w:w="1921"/>
      </w:tblGrid>
      <w:tr w:rsidR="0060557C" w14:paraId="06A767FB" w14:textId="77777777" w:rsidTr="00967832">
        <w:tc>
          <w:tcPr>
            <w:tcW w:w="454" w:type="pct"/>
          </w:tcPr>
          <w:p w14:paraId="17CDA99A" w14:textId="77777777" w:rsidR="0060557C" w:rsidRDefault="0060557C" w:rsidP="004C278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s/>
              </w:rPr>
              <w:t>อันดับ</w:t>
            </w:r>
          </w:p>
        </w:tc>
        <w:tc>
          <w:tcPr>
            <w:tcW w:w="1654" w:type="pct"/>
          </w:tcPr>
          <w:p w14:paraId="47F04958" w14:textId="77777777" w:rsidR="0060557C" w:rsidRDefault="0060557C" w:rsidP="004C278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s/>
              </w:rPr>
              <w:t>คุณลักษณะ (</w:t>
            </w:r>
            <w:r>
              <w:rPr>
                <w:rFonts w:eastAsia="Times New Roman"/>
                <w:b/>
                <w:bCs/>
              </w:rPr>
              <w:t>Feature)</w:t>
            </w:r>
          </w:p>
        </w:tc>
        <w:tc>
          <w:tcPr>
            <w:tcW w:w="1733" w:type="pct"/>
          </w:tcPr>
          <w:p w14:paraId="683A8AFC" w14:textId="77777777" w:rsidR="0060557C" w:rsidRDefault="0060557C" w:rsidP="004C278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s/>
              </w:rPr>
              <w:t xml:space="preserve">ค่า </w:t>
            </w:r>
            <w:r>
              <w:rPr>
                <w:rFonts w:eastAsia="Times New Roman"/>
                <w:b/>
                <w:bCs/>
              </w:rPr>
              <w:t>Information Gain</w:t>
            </w:r>
          </w:p>
        </w:tc>
        <w:tc>
          <w:tcPr>
            <w:tcW w:w="1158" w:type="pct"/>
          </w:tcPr>
          <w:p w14:paraId="28F2D378" w14:textId="77777777" w:rsidR="0060557C" w:rsidRDefault="0060557C" w:rsidP="004C278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s/>
              </w:rPr>
              <w:t>ผลการคัดเลือก</w:t>
            </w:r>
          </w:p>
        </w:tc>
      </w:tr>
      <w:tr w:rsidR="0060557C" w14:paraId="13305250" w14:textId="77777777" w:rsidTr="00967832">
        <w:tc>
          <w:tcPr>
            <w:tcW w:w="454" w:type="pct"/>
          </w:tcPr>
          <w:p w14:paraId="5F4CC34D" w14:textId="77777777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654" w:type="pct"/>
          </w:tcPr>
          <w:p w14:paraId="1EED46E1" w14:textId="77777777" w:rsidR="0060557C" w:rsidRDefault="0060557C" w:rsidP="004C278B">
            <w:pPr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percent_storage</w:t>
            </w:r>
            <w:proofErr w:type="spellEnd"/>
          </w:p>
        </w:tc>
        <w:tc>
          <w:tcPr>
            <w:tcW w:w="1733" w:type="pct"/>
          </w:tcPr>
          <w:p w14:paraId="0FC4DA6B" w14:textId="77777777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rPr>
                <w:rFonts w:hint="cs"/>
                <w:cs/>
              </w:rPr>
              <w:t>0.908</w:t>
            </w:r>
          </w:p>
        </w:tc>
        <w:tc>
          <w:tcPr>
            <w:tcW w:w="1158" w:type="pct"/>
          </w:tcPr>
          <w:p w14:paraId="0DFBE296" w14:textId="77777777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rPr>
                <w:rFonts w:eastAsia="Times New Roman" w:hint="cs"/>
                <w:cs/>
              </w:rPr>
              <w:t>ผ่านการคัดเลือก</w:t>
            </w:r>
          </w:p>
        </w:tc>
      </w:tr>
      <w:tr w:rsidR="0060557C" w14:paraId="7F98C6AF" w14:textId="77777777" w:rsidTr="00967832">
        <w:tc>
          <w:tcPr>
            <w:tcW w:w="454" w:type="pct"/>
          </w:tcPr>
          <w:p w14:paraId="3FD274EB" w14:textId="77777777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654" w:type="pct"/>
          </w:tcPr>
          <w:p w14:paraId="07DC3B82" w14:textId="77777777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volume</w:t>
            </w:r>
          </w:p>
        </w:tc>
        <w:tc>
          <w:tcPr>
            <w:tcW w:w="1733" w:type="pct"/>
          </w:tcPr>
          <w:p w14:paraId="26E39F6D" w14:textId="77777777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t>0.</w:t>
            </w:r>
            <w:r>
              <w:rPr>
                <w:rFonts w:hint="cs"/>
                <w:cs/>
              </w:rPr>
              <w:t>3344</w:t>
            </w:r>
          </w:p>
        </w:tc>
        <w:tc>
          <w:tcPr>
            <w:tcW w:w="1158" w:type="pct"/>
          </w:tcPr>
          <w:p w14:paraId="0567F118" w14:textId="378BD861" w:rsidR="0060557C" w:rsidRDefault="00967832" w:rsidP="004C278B">
            <w:pPr>
              <w:jc w:val="center"/>
              <w:rPr>
                <w:rFonts w:eastAsia="Times New Roman"/>
              </w:rPr>
            </w:pPr>
            <w:r>
              <w:rPr>
                <w:rFonts w:eastAsia="Times New Roman" w:hint="cs"/>
                <w:cs/>
              </w:rPr>
              <w:t>ไม่</w:t>
            </w:r>
            <w:r w:rsidR="0060557C">
              <w:rPr>
                <w:rFonts w:eastAsia="Times New Roman" w:hint="cs"/>
                <w:cs/>
              </w:rPr>
              <w:t>ผ่านการคัดเลือก</w:t>
            </w:r>
          </w:p>
        </w:tc>
      </w:tr>
      <w:tr w:rsidR="0060557C" w14:paraId="3801426C" w14:textId="77777777" w:rsidTr="00967832">
        <w:tc>
          <w:tcPr>
            <w:tcW w:w="454" w:type="pct"/>
          </w:tcPr>
          <w:p w14:paraId="230B24C8" w14:textId="77777777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rPr>
                <w:rFonts w:eastAsia="Times New Roman" w:hint="cs"/>
                <w:cs/>
              </w:rPr>
              <w:t>3</w:t>
            </w:r>
          </w:p>
        </w:tc>
        <w:tc>
          <w:tcPr>
            <w:tcW w:w="1654" w:type="pct"/>
          </w:tcPr>
          <w:p w14:paraId="7D8ED436" w14:textId="1ADA34F4" w:rsidR="0060557C" w:rsidRDefault="00967832" w:rsidP="004C278B">
            <w:pPr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outflow_pct</w:t>
            </w:r>
            <w:proofErr w:type="spellEnd"/>
          </w:p>
        </w:tc>
        <w:tc>
          <w:tcPr>
            <w:tcW w:w="1733" w:type="pct"/>
          </w:tcPr>
          <w:p w14:paraId="6B70075D" w14:textId="0AA5A489" w:rsidR="0060557C" w:rsidRDefault="0060557C" w:rsidP="004C278B">
            <w:pPr>
              <w:jc w:val="center"/>
            </w:pPr>
            <w:r>
              <w:t>0.</w:t>
            </w:r>
            <w:r w:rsidR="00967832">
              <w:t>3188</w:t>
            </w:r>
          </w:p>
        </w:tc>
        <w:tc>
          <w:tcPr>
            <w:tcW w:w="1158" w:type="pct"/>
          </w:tcPr>
          <w:p w14:paraId="43D75C6B" w14:textId="77777777" w:rsidR="0060557C" w:rsidRDefault="0060557C" w:rsidP="004C278B">
            <w:pPr>
              <w:jc w:val="center"/>
              <w:rPr>
                <w:rFonts w:eastAsia="Times New Roman"/>
                <w:cs/>
              </w:rPr>
            </w:pPr>
            <w:r>
              <w:rPr>
                <w:rFonts w:eastAsia="Times New Roman" w:hint="cs"/>
                <w:cs/>
              </w:rPr>
              <w:t>ผ่านการคัดเลือก</w:t>
            </w:r>
          </w:p>
        </w:tc>
      </w:tr>
    </w:tbl>
    <w:p w14:paraId="3A9FB0B4" w14:textId="77777777" w:rsidR="00967832" w:rsidRDefault="00967832" w:rsidP="0042446A">
      <w:pPr>
        <w:rPr>
          <w:b/>
          <w:bCs/>
        </w:rPr>
      </w:pPr>
    </w:p>
    <w:p w14:paraId="1A11499C" w14:textId="1B4AB91E" w:rsidR="0060557C" w:rsidRDefault="0042446A" w:rsidP="0042446A">
      <w:r w:rsidRPr="0042446A">
        <w:rPr>
          <w:b/>
          <w:bCs/>
          <w:cs/>
        </w:rPr>
        <w:lastRenderedPageBreak/>
        <w:t>ตารางที่ 4.1</w:t>
      </w:r>
      <w:r w:rsidRPr="00980415">
        <w:rPr>
          <w:cs/>
        </w:rPr>
        <w:t xml:space="preserve"> </w:t>
      </w:r>
      <w:r>
        <w:t>(</w:t>
      </w:r>
      <w:r>
        <w:rPr>
          <w:rFonts w:hint="cs"/>
          <w:cs/>
        </w:rPr>
        <w:t>ต่อ</w:t>
      </w:r>
      <w:r>
        <w:t>)</w:t>
      </w:r>
      <w:r>
        <w:rPr>
          <w:rFonts w:hint="cs"/>
          <w:cs/>
        </w:rPr>
        <w:t xml:space="preserve"> </w:t>
      </w:r>
      <w:r w:rsidRPr="00980415">
        <w:rPr>
          <w:cs/>
        </w:rPr>
        <w:t xml:space="preserve">ผลการจัดอันดับความสำคัญของตัวแปรนำเข้าด้วย </w:t>
      </w:r>
      <w:r w:rsidRPr="00980415">
        <w:t>Information Gain</w:t>
      </w:r>
    </w:p>
    <w:p w14:paraId="52CA1C47" w14:textId="77777777" w:rsidR="0097713E" w:rsidRDefault="0097713E" w:rsidP="0042446A"/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754"/>
        <w:gridCol w:w="2745"/>
        <w:gridCol w:w="2876"/>
        <w:gridCol w:w="1921"/>
      </w:tblGrid>
      <w:tr w:rsidR="0060557C" w14:paraId="7AA16EE8" w14:textId="77777777" w:rsidTr="00967832">
        <w:tc>
          <w:tcPr>
            <w:tcW w:w="454" w:type="pct"/>
          </w:tcPr>
          <w:p w14:paraId="7DCE8E17" w14:textId="77777777" w:rsidR="0060557C" w:rsidRDefault="0060557C" w:rsidP="004C278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s/>
              </w:rPr>
              <w:t>อันดับ</w:t>
            </w:r>
          </w:p>
        </w:tc>
        <w:tc>
          <w:tcPr>
            <w:tcW w:w="1654" w:type="pct"/>
          </w:tcPr>
          <w:p w14:paraId="782E149E" w14:textId="77777777" w:rsidR="0060557C" w:rsidRDefault="0060557C" w:rsidP="004C278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s/>
              </w:rPr>
              <w:t>คุณลักษณะ (</w:t>
            </w:r>
            <w:r>
              <w:rPr>
                <w:rFonts w:eastAsia="Times New Roman"/>
                <w:b/>
                <w:bCs/>
              </w:rPr>
              <w:t>Feature)</w:t>
            </w:r>
          </w:p>
        </w:tc>
        <w:tc>
          <w:tcPr>
            <w:tcW w:w="1733" w:type="pct"/>
          </w:tcPr>
          <w:p w14:paraId="1AD9F2CD" w14:textId="77777777" w:rsidR="0060557C" w:rsidRDefault="0060557C" w:rsidP="004C278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s/>
              </w:rPr>
              <w:t xml:space="preserve">ค่า </w:t>
            </w:r>
            <w:r>
              <w:rPr>
                <w:rFonts w:eastAsia="Times New Roman"/>
                <w:b/>
                <w:bCs/>
              </w:rPr>
              <w:t>Information Gain</w:t>
            </w:r>
          </w:p>
        </w:tc>
        <w:tc>
          <w:tcPr>
            <w:tcW w:w="1158" w:type="pct"/>
          </w:tcPr>
          <w:p w14:paraId="364470A0" w14:textId="77777777" w:rsidR="0060557C" w:rsidRDefault="0060557C" w:rsidP="004C278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s/>
              </w:rPr>
              <w:t>ผลการคัดเลือก</w:t>
            </w:r>
          </w:p>
        </w:tc>
      </w:tr>
      <w:tr w:rsidR="0060557C" w14:paraId="6F51CC5F" w14:textId="77777777" w:rsidTr="00967832">
        <w:tc>
          <w:tcPr>
            <w:tcW w:w="454" w:type="pct"/>
          </w:tcPr>
          <w:p w14:paraId="6B433A60" w14:textId="77777777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654" w:type="pct"/>
          </w:tcPr>
          <w:p w14:paraId="0D235C81" w14:textId="587DF285" w:rsidR="0060557C" w:rsidRDefault="00967832" w:rsidP="004C27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month</w:t>
            </w:r>
          </w:p>
        </w:tc>
        <w:tc>
          <w:tcPr>
            <w:tcW w:w="1733" w:type="pct"/>
          </w:tcPr>
          <w:p w14:paraId="20A07C6F" w14:textId="3CF9086A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t>0.</w:t>
            </w:r>
            <w:r w:rsidR="00967832">
              <w:t>2256</w:t>
            </w:r>
          </w:p>
        </w:tc>
        <w:tc>
          <w:tcPr>
            <w:tcW w:w="1158" w:type="pct"/>
          </w:tcPr>
          <w:p w14:paraId="47D2714F" w14:textId="77777777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rPr>
                <w:rFonts w:eastAsia="Times New Roman" w:hint="cs"/>
                <w:cs/>
              </w:rPr>
              <w:t>ผ่านการคัดเลือก</w:t>
            </w:r>
          </w:p>
        </w:tc>
      </w:tr>
      <w:tr w:rsidR="0060557C" w14:paraId="502344FA" w14:textId="77777777" w:rsidTr="00967832">
        <w:tc>
          <w:tcPr>
            <w:tcW w:w="454" w:type="pct"/>
          </w:tcPr>
          <w:p w14:paraId="301A4F33" w14:textId="77777777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654" w:type="pct"/>
          </w:tcPr>
          <w:p w14:paraId="7C5D2693" w14:textId="5FDEB3FC" w:rsidR="0060557C" w:rsidRDefault="0060557C" w:rsidP="004C278B">
            <w:pPr>
              <w:jc w:val="center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inflow</w:t>
            </w:r>
            <w:r w:rsidR="00967832">
              <w:rPr>
                <w:rFonts w:eastAsia="Times New Roman"/>
              </w:rPr>
              <w:t>_pct</w:t>
            </w:r>
            <w:proofErr w:type="spellEnd"/>
          </w:p>
        </w:tc>
        <w:tc>
          <w:tcPr>
            <w:tcW w:w="1733" w:type="pct"/>
          </w:tcPr>
          <w:p w14:paraId="1C9DC772" w14:textId="73FD6B84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t>0.</w:t>
            </w:r>
            <w:r w:rsidR="00967832">
              <w:t>1518</w:t>
            </w:r>
          </w:p>
        </w:tc>
        <w:tc>
          <w:tcPr>
            <w:tcW w:w="1158" w:type="pct"/>
          </w:tcPr>
          <w:p w14:paraId="6BF92592" w14:textId="77777777" w:rsidR="0060557C" w:rsidRDefault="0060557C" w:rsidP="004C278B">
            <w:pPr>
              <w:jc w:val="center"/>
              <w:rPr>
                <w:rFonts w:eastAsia="Times New Roman"/>
              </w:rPr>
            </w:pPr>
            <w:r>
              <w:rPr>
                <w:rFonts w:eastAsia="Times New Roman" w:hint="cs"/>
                <w:cs/>
              </w:rPr>
              <w:t>ผ่านการคัดเลือก</w:t>
            </w:r>
          </w:p>
        </w:tc>
      </w:tr>
    </w:tbl>
    <w:p w14:paraId="3A1354D2" w14:textId="77777777" w:rsidR="0042446A" w:rsidRDefault="0042446A" w:rsidP="00C91D23">
      <w:pPr>
        <w:tabs>
          <w:tab w:val="left" w:pos="540"/>
          <w:tab w:val="left" w:pos="1170"/>
        </w:tabs>
        <w:spacing w:line="240" w:lineRule="auto"/>
      </w:pPr>
    </w:p>
    <w:p w14:paraId="1513C2AB" w14:textId="17B86A3A" w:rsidR="00967832" w:rsidRDefault="00967832" w:rsidP="00967832">
      <w:pPr>
        <w:tabs>
          <w:tab w:val="left" w:pos="540"/>
          <w:tab w:val="left" w:pos="1170"/>
        </w:tabs>
        <w:spacing w:line="240" w:lineRule="auto"/>
        <w:ind w:firstLine="426"/>
      </w:pPr>
      <w:r>
        <w:rPr>
          <w:cs/>
        </w:rPr>
        <w:t xml:space="preserve">จากตารางที่ </w:t>
      </w:r>
      <w:r>
        <w:t>4.1</w:t>
      </w:r>
      <w:r>
        <w:rPr>
          <w:cs/>
        </w:rPr>
        <w:t xml:space="preserve"> พบว่าคุณลักษณะร้อยละปริมาตรน้ำกักเก็บ (</w:t>
      </w:r>
      <w:proofErr w:type="spellStart"/>
      <w:r>
        <w:t>percent_storage</w:t>
      </w:r>
      <w:proofErr w:type="spellEnd"/>
      <w:r>
        <w:t xml:space="preserve">) </w:t>
      </w:r>
      <w:r>
        <w:rPr>
          <w:cs/>
        </w:rPr>
        <w:t xml:space="preserve">มีค่า </w:t>
      </w:r>
      <w:r>
        <w:t xml:space="preserve">Information Gain </w:t>
      </w:r>
      <w:r>
        <w:rPr>
          <w:cs/>
        </w:rPr>
        <w:t xml:space="preserve">สูงที่สุดเท่ากับ </w:t>
      </w:r>
      <w:r>
        <w:t>0.9080</w:t>
      </w:r>
      <w:r>
        <w:rPr>
          <w:cs/>
        </w:rPr>
        <w:t xml:space="preserve"> แสดงถึงความสามารถในการจำแนกระดับความเสี่ยงได้อย่างเด่นชัดที่สุด</w:t>
      </w:r>
    </w:p>
    <w:p w14:paraId="08953E77" w14:textId="1A9E6385" w:rsidR="00967832" w:rsidRPr="0097713E" w:rsidRDefault="00967832" w:rsidP="0097713E">
      <w:pPr>
        <w:ind w:firstLine="709"/>
        <w:rPr>
          <w:rFonts w:eastAsia="Times New Roman"/>
        </w:rPr>
      </w:pPr>
      <w:r>
        <w:rPr>
          <w:cs/>
        </w:rPr>
        <w:t>อย่างไรก็ตาม แม้คุณลักษณะปริมาตรน้ำกักเก็บ (</w:t>
      </w:r>
      <w:r>
        <w:t xml:space="preserve">volume) </w:t>
      </w:r>
      <w:r>
        <w:rPr>
          <w:cs/>
        </w:rPr>
        <w:t xml:space="preserve">จะมีค่า </w:t>
      </w:r>
      <w:r>
        <w:t xml:space="preserve">Information Gain </w:t>
      </w:r>
      <w:r>
        <w:rPr>
          <w:cs/>
        </w:rPr>
        <w:t xml:space="preserve">อยู่ในอันดับที่ </w:t>
      </w:r>
      <w:r>
        <w:t xml:space="preserve">2 </w:t>
      </w:r>
      <w:r w:rsidR="00C7685D">
        <w:rPr>
          <w:rFonts w:hint="cs"/>
          <w:cs/>
        </w:rPr>
        <w:t xml:space="preserve">ที่ </w:t>
      </w:r>
      <w:r>
        <w:t xml:space="preserve">0.3344 </w:t>
      </w:r>
      <w:r>
        <w:rPr>
          <w:cs/>
        </w:rPr>
        <w:t xml:space="preserve">แต่ผู้จัดทำได้ คัดคุณลักษณะ </w:t>
      </w:r>
      <w:r>
        <w:t xml:space="preserve">volume </w:t>
      </w:r>
      <w:r>
        <w:rPr>
          <w:cs/>
        </w:rPr>
        <w:t>ออกจากการนำเข้าแบบจำลอง เนื่องจาก</w:t>
      </w:r>
      <w:r w:rsidR="0097713E" w:rsidRPr="009915BE">
        <w:rPr>
          <w:rFonts w:eastAsia="Times New Roman"/>
          <w:cs/>
        </w:rPr>
        <w:t>ทฤษฎีการคัดเลือกคุณลักษณะ</w:t>
      </w:r>
      <w:r w:rsidR="00236A93">
        <w:rPr>
          <w:rFonts w:eastAsia="Times New Roman" w:hint="cs"/>
          <w:cs/>
        </w:rPr>
        <w:t>ของ</w:t>
      </w:r>
      <w:r w:rsidR="0097713E" w:rsidRPr="009915BE">
        <w:rPr>
          <w:rFonts w:eastAsia="Times New Roman"/>
          <w:cs/>
        </w:rPr>
        <w:t xml:space="preserve"> </w:t>
      </w:r>
      <w:r w:rsidR="0097713E" w:rsidRPr="009915BE">
        <w:rPr>
          <w:rFonts w:eastAsia="Times New Roman"/>
        </w:rPr>
        <w:t xml:space="preserve">Quinlan </w:t>
      </w:r>
      <w:r w:rsidR="00236A93">
        <w:rPr>
          <w:rFonts w:eastAsia="Times New Roman"/>
        </w:rPr>
        <w:t>(</w:t>
      </w:r>
      <w:r w:rsidR="0097713E" w:rsidRPr="009915BE">
        <w:rPr>
          <w:rFonts w:eastAsia="Times New Roman"/>
          <w:cs/>
        </w:rPr>
        <w:t xml:space="preserve">1986) ระบุว่า </w:t>
      </w:r>
      <w:r w:rsidR="0097713E" w:rsidRPr="009915BE">
        <w:rPr>
          <w:rFonts w:eastAsia="Times New Roman"/>
        </w:rPr>
        <w:t xml:space="preserve">Information Gain </w:t>
      </w:r>
      <w:r w:rsidR="0097713E" w:rsidRPr="009915BE">
        <w:rPr>
          <w:rFonts w:eastAsia="Times New Roman"/>
          <w:cs/>
        </w:rPr>
        <w:t>มีอคติตามธรรมชาติที่มักให้คะแนนสูงแก่ตัวแปรที่มีช่วงการกระจายตัวของค่ากว้างและมีความต่อเนื่องสูง (</w:t>
      </w:r>
      <w:r w:rsidR="0097713E" w:rsidRPr="009915BE">
        <w:rPr>
          <w:rFonts w:eastAsia="Times New Roman"/>
        </w:rPr>
        <w:t xml:space="preserve">High-variance Continuous Attribute) </w:t>
      </w:r>
      <w:r w:rsidR="0097713E" w:rsidRPr="009915BE">
        <w:rPr>
          <w:rFonts w:eastAsia="Times New Roman"/>
          <w:cs/>
        </w:rPr>
        <w:t>เนื่องจากตัวแปรลักษณะนี้สามารถหาจุดตัดย่อย (</w:t>
      </w:r>
      <w:r w:rsidR="0097713E" w:rsidRPr="009915BE">
        <w:rPr>
          <w:rFonts w:eastAsia="Times New Roman"/>
        </w:rPr>
        <w:t xml:space="preserve">Split Threshold) </w:t>
      </w:r>
      <w:r w:rsidR="0097713E" w:rsidRPr="009915BE">
        <w:rPr>
          <w:rFonts w:eastAsia="Times New Roman"/>
          <w:cs/>
        </w:rPr>
        <w:t>เพื่อลดค่าเอนโทรปี (</w:t>
      </w:r>
      <w:r w:rsidR="0097713E" w:rsidRPr="009915BE">
        <w:rPr>
          <w:rFonts w:eastAsia="Times New Roman"/>
        </w:rPr>
        <w:t xml:space="preserve">Entropy) </w:t>
      </w:r>
      <w:r w:rsidR="0097713E" w:rsidRPr="009915BE">
        <w:rPr>
          <w:rFonts w:eastAsia="Times New Roman"/>
          <w:cs/>
        </w:rPr>
        <w:t xml:space="preserve">ของชุดข้อมูลตัวอย่างได้ง่าย ซึ่งคุณลักษณะ </w:t>
      </w:r>
      <w:r w:rsidR="0097713E" w:rsidRPr="009915BE">
        <w:rPr>
          <w:rFonts w:eastAsia="Times New Roman"/>
        </w:rPr>
        <w:t xml:space="preserve">volume </w:t>
      </w:r>
      <w:r w:rsidR="0097713E" w:rsidRPr="009915BE">
        <w:rPr>
          <w:rFonts w:eastAsia="Times New Roman"/>
          <w:cs/>
        </w:rPr>
        <w:t>มีค่ากระจายกว้างตั้งแต่ 24.17 ถึง 14</w:t>
      </w:r>
      <w:r w:rsidR="0097713E" w:rsidRPr="009915BE">
        <w:rPr>
          <w:rFonts w:eastAsia="Times New Roman"/>
        </w:rPr>
        <w:t>,</w:t>
      </w:r>
      <w:r w:rsidR="0097713E" w:rsidRPr="009915BE">
        <w:rPr>
          <w:rFonts w:eastAsia="Times New Roman"/>
          <w:cs/>
        </w:rPr>
        <w:t>924.96 ล้านลูกบาศก์เมตร จึงได้รับคะแนนสูงเกินความเป็นจริงทางกายภาพ</w:t>
      </w:r>
    </w:p>
    <w:p w14:paraId="4FFD19CC" w14:textId="098B91EF" w:rsidR="00967832" w:rsidRDefault="00967832" w:rsidP="00967832">
      <w:pPr>
        <w:tabs>
          <w:tab w:val="left" w:pos="540"/>
          <w:tab w:val="left" w:pos="1170"/>
        </w:tabs>
        <w:spacing w:line="240" w:lineRule="auto"/>
        <w:ind w:firstLine="426"/>
      </w:pPr>
      <w:r>
        <w:rPr>
          <w:cs/>
        </w:rPr>
        <w:t xml:space="preserve">ดังนั้น คุณลักษณะที่ผ่านการคัดเลือกเข้าสู่การสร้างแบบจำลองจึงประกอบด้วย </w:t>
      </w:r>
      <w:r>
        <w:t xml:space="preserve">4 </w:t>
      </w:r>
      <w:r>
        <w:rPr>
          <w:cs/>
        </w:rPr>
        <w:t xml:space="preserve">คุณลักษณะ ได้แก่ </w:t>
      </w:r>
      <w:proofErr w:type="spellStart"/>
      <w:r>
        <w:t>percent_storage</w:t>
      </w:r>
      <w:proofErr w:type="spellEnd"/>
      <w:r>
        <w:t xml:space="preserve">, </w:t>
      </w:r>
      <w:proofErr w:type="spellStart"/>
      <w:r>
        <w:t>outflow_pct</w:t>
      </w:r>
      <w:proofErr w:type="spellEnd"/>
      <w:r>
        <w:t xml:space="preserve">, month </w:t>
      </w:r>
      <w:r>
        <w:rPr>
          <w:cs/>
        </w:rPr>
        <w:t xml:space="preserve">และ </w:t>
      </w:r>
      <w:proofErr w:type="spellStart"/>
      <w:r>
        <w:t>inflow_pct</w:t>
      </w:r>
      <w:proofErr w:type="spellEnd"/>
      <w:r>
        <w:t xml:space="preserve"> </w:t>
      </w:r>
      <w:r>
        <w:rPr>
          <w:cs/>
        </w:rPr>
        <w:t>ซึ่งนำไปใช้เป็นข้อมูลนำเข้า (</w:t>
      </w:r>
      <w:r>
        <w:t xml:space="preserve">Input Features) </w:t>
      </w:r>
      <w:r>
        <w:rPr>
          <w:cs/>
        </w:rPr>
        <w:t>สำหรับการฝึกสอนและทดสอบแบบจำลองในขั้นตอนต่อไป</w:t>
      </w:r>
    </w:p>
    <w:p w14:paraId="30E9E30E" w14:textId="77777777" w:rsidR="00967832" w:rsidRDefault="00967832" w:rsidP="00967832">
      <w:pPr>
        <w:tabs>
          <w:tab w:val="left" w:pos="540"/>
          <w:tab w:val="left" w:pos="1170"/>
        </w:tabs>
        <w:spacing w:line="240" w:lineRule="auto"/>
      </w:pPr>
    </w:p>
    <w:p w14:paraId="43A00686" w14:textId="0D06921F" w:rsidR="00980415" w:rsidRDefault="00980415" w:rsidP="00980415">
      <w:pPr>
        <w:pStyle w:val="2"/>
      </w:pPr>
      <w:r>
        <w:rPr>
          <w:rFonts w:hint="cs"/>
          <w:cs/>
        </w:rPr>
        <w:t xml:space="preserve">4.2 </w:t>
      </w:r>
      <w:r>
        <w:rPr>
          <w:cs/>
        </w:rPr>
        <w:tab/>
      </w:r>
      <w:r w:rsidRPr="0090126E">
        <w:rPr>
          <w:cs/>
        </w:rPr>
        <w:t>ผลการวิเคราะห์และเปรียบเทียบประสิทธิภาพแบบจำลองทั้ง 3 อัลกอริทึม</w:t>
      </w:r>
    </w:p>
    <w:p w14:paraId="1C553CB4" w14:textId="7CF1A35D" w:rsidR="00980415" w:rsidRDefault="00980415" w:rsidP="00980415">
      <w:pPr>
        <w:pStyle w:val="3"/>
      </w:pPr>
      <w:r>
        <w:rPr>
          <w:rFonts w:hint="cs"/>
          <w:cs/>
        </w:rPr>
        <w:t>ผลการ</w:t>
      </w:r>
      <w:r w:rsidRPr="00980415">
        <w:rPr>
          <w:cs/>
        </w:rPr>
        <w:t>ดำเนินการเปรียบเทียบภายใต้ 3 อัลกอริทึม ได้แก่ แรนดอม</w:t>
      </w:r>
      <w:proofErr w:type="spellStart"/>
      <w:r w:rsidRPr="00980415">
        <w:rPr>
          <w:cs/>
        </w:rPr>
        <w:t>ฟอเร</w:t>
      </w:r>
      <w:proofErr w:type="spellEnd"/>
      <w:r w:rsidRPr="00980415">
        <w:rPr>
          <w:cs/>
        </w:rPr>
        <w:t>สต์ (</w:t>
      </w:r>
      <w:r w:rsidRPr="00980415">
        <w:t xml:space="preserve">Random Forest) </w:t>
      </w:r>
      <w:r w:rsidRPr="00980415">
        <w:rPr>
          <w:cs/>
        </w:rPr>
        <w:t>ต้นไม้ตัดสินใจ (</w:t>
      </w:r>
      <w:r w:rsidRPr="00980415">
        <w:t>J</w:t>
      </w:r>
      <w:r w:rsidRPr="00980415">
        <w:rPr>
          <w:cs/>
        </w:rPr>
        <w:t xml:space="preserve">48 </w:t>
      </w:r>
      <w:r w:rsidRPr="00980415">
        <w:t xml:space="preserve">Decision Tree) </w:t>
      </w:r>
      <w:r w:rsidRPr="00980415">
        <w:rPr>
          <w:cs/>
        </w:rPr>
        <w:t>และการถดถอย</w:t>
      </w:r>
      <w:proofErr w:type="spellStart"/>
      <w:r w:rsidRPr="00980415">
        <w:rPr>
          <w:cs/>
        </w:rPr>
        <w:t>โล</w:t>
      </w:r>
      <w:proofErr w:type="spellEnd"/>
      <w:r w:rsidRPr="00980415">
        <w:rPr>
          <w:cs/>
        </w:rPr>
        <w:t>จิสติก (</w:t>
      </w:r>
      <w:r w:rsidRPr="00980415">
        <w:t xml:space="preserve">Logistic Regression) </w:t>
      </w:r>
      <w:r w:rsidRPr="00980415">
        <w:rPr>
          <w:cs/>
        </w:rPr>
        <w:t>ด้วยกระบวนการแบ่งข้อมูลแบบ</w:t>
      </w:r>
      <w:r w:rsidRPr="00980415">
        <w:t xml:space="preserve"> Percentage Split </w:t>
      </w:r>
      <w:r w:rsidRPr="00980415">
        <w:rPr>
          <w:cs/>
        </w:rPr>
        <w:t>80:20 เพื่อตรวจสอบประสิทธิภาพความถูกต้องในการจำแนกประเภทคลาสเป้าหมาย 3 ระดับ ได้แก่ เสี่ยงน้ำแห้ง ปกติ และเสี่ยงน้ำล้น โดยจำแนกตามกรอบเวลาการพยากรณ์ล่วงหน้า 2 ช่วงเวลาดังนี้</w:t>
      </w:r>
    </w:p>
    <w:p w14:paraId="7B75CF8B" w14:textId="777D7521" w:rsidR="008448C9" w:rsidRDefault="008448C9" w:rsidP="008448C9">
      <w:pPr>
        <w:pStyle w:val="3"/>
      </w:pPr>
      <w:r>
        <w:rPr>
          <w:rFonts w:hint="cs"/>
          <w:cs/>
        </w:rPr>
        <w:t>4.2.1</w:t>
      </w:r>
      <w:r>
        <w:rPr>
          <w:cs/>
        </w:rPr>
        <w:tab/>
      </w:r>
      <w:r w:rsidRPr="008448C9">
        <w:rPr>
          <w:cs/>
        </w:rPr>
        <w:t>ผลการประเมินแบบจำลองสำหรับการพยากรณ์ล่วงหน้า 7 วัน</w:t>
      </w:r>
    </w:p>
    <w:p w14:paraId="5333B57B" w14:textId="4C770AF1" w:rsidR="008448C9" w:rsidRDefault="008448C9" w:rsidP="008448C9">
      <w:pPr>
        <w:ind w:firstLine="1276"/>
      </w:pPr>
      <w:r w:rsidRPr="008448C9">
        <w:rPr>
          <w:cs/>
        </w:rPr>
        <w:lastRenderedPageBreak/>
        <w:t>ในการพยากรณ์ระดับความเสี่ยงล่วงหน้าระยะสั้น 7 วัน แบบจำลองทำหน้าที่วิเคราะห์รูปแบบอนุกรมเวลาในปัจจุบันเพื่อจำแนกคลาสความเสี่ยง ที่จะเกิดขึ้นจริงในอีก 7 วันข้างหน้า สรุปได้ดังตารางที่ 4.2</w:t>
      </w:r>
    </w:p>
    <w:p w14:paraId="244E2D25" w14:textId="77777777" w:rsidR="008448C9" w:rsidRDefault="008448C9" w:rsidP="008448C9">
      <w:pPr>
        <w:ind w:firstLine="1276"/>
      </w:pPr>
    </w:p>
    <w:p w14:paraId="49B90A34" w14:textId="77777777" w:rsidR="0042446A" w:rsidRDefault="0042446A" w:rsidP="0042446A">
      <w:r w:rsidRPr="0042446A">
        <w:rPr>
          <w:b/>
          <w:bCs/>
          <w:cs/>
        </w:rPr>
        <w:t>ตารางที่ 4.2</w:t>
      </w:r>
      <w:r w:rsidRPr="008448C9">
        <w:rPr>
          <w:cs/>
        </w:rPr>
        <w:t xml:space="preserve"> ตารางเปรียบเทียบประสิทธิภาพแบบจำลองสำหรับการพยากรณ์ล่วงหน้า 7 วัน</w:t>
      </w:r>
    </w:p>
    <w:p w14:paraId="7EB39070" w14:textId="77777777" w:rsidR="0042446A" w:rsidRDefault="0042446A" w:rsidP="008448C9">
      <w:pPr>
        <w:ind w:firstLine="1276"/>
      </w:pPr>
    </w:p>
    <w:tbl>
      <w:tblPr>
        <w:tblStyle w:val="af9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1613"/>
        <w:gridCol w:w="1784"/>
        <w:gridCol w:w="1276"/>
        <w:gridCol w:w="1260"/>
        <w:gridCol w:w="1008"/>
        <w:gridCol w:w="1134"/>
      </w:tblGrid>
      <w:tr w:rsidR="008448C9" w14:paraId="3A0AC469" w14:textId="77777777" w:rsidTr="00762D92">
        <w:trPr>
          <w:jc w:val="center"/>
        </w:trPr>
        <w:tc>
          <w:tcPr>
            <w:tcW w:w="1613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947B3" w14:textId="77777777" w:rsidR="008448C9" w:rsidRDefault="008448C9" w:rsidP="002F5667">
            <w:pPr>
              <w:jc w:val="center"/>
            </w:pPr>
            <w:proofErr w:type="spellStart"/>
            <w:r>
              <w:rPr>
                <w:b/>
              </w:rPr>
              <w:t>อัลกอริทึม</w:t>
            </w:r>
            <w:proofErr w:type="spellEnd"/>
          </w:p>
        </w:tc>
        <w:tc>
          <w:tcPr>
            <w:tcW w:w="1784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06E5B" w14:textId="77777777" w:rsidR="008448C9" w:rsidRDefault="008448C9" w:rsidP="002F5667">
            <w:pPr>
              <w:jc w:val="center"/>
            </w:pPr>
            <w:r>
              <w:rPr>
                <w:b/>
              </w:rPr>
              <w:t>Accuracy (%)</w:t>
            </w:r>
          </w:p>
        </w:tc>
        <w:tc>
          <w:tcPr>
            <w:tcW w:w="1276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641BE" w14:textId="77777777" w:rsidR="008448C9" w:rsidRDefault="008448C9" w:rsidP="002F5667">
            <w:pPr>
              <w:jc w:val="center"/>
            </w:pPr>
            <w:r>
              <w:rPr>
                <w:b/>
              </w:rPr>
              <w:t>Kappa</w:t>
            </w:r>
          </w:p>
        </w:tc>
        <w:tc>
          <w:tcPr>
            <w:tcW w:w="12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50810" w14:textId="77777777" w:rsidR="008448C9" w:rsidRDefault="008448C9" w:rsidP="002F5667"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w="1008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3392F" w14:textId="77777777" w:rsidR="008448C9" w:rsidRDefault="008448C9" w:rsidP="002F5667"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w="1134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5A515" w14:textId="77777777" w:rsidR="008448C9" w:rsidRDefault="008448C9" w:rsidP="002F5667">
            <w:pPr>
              <w:jc w:val="center"/>
            </w:pPr>
            <w:r>
              <w:rPr>
                <w:b/>
              </w:rPr>
              <w:t>F1-score</w:t>
            </w:r>
          </w:p>
        </w:tc>
      </w:tr>
      <w:tr w:rsidR="00967832" w14:paraId="0909C078" w14:textId="77777777" w:rsidTr="00A47BE8">
        <w:trPr>
          <w:jc w:val="center"/>
        </w:trPr>
        <w:tc>
          <w:tcPr>
            <w:tcW w:w="1613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DC94F" w14:textId="20D9A85A" w:rsidR="00967832" w:rsidRPr="00967832" w:rsidRDefault="00967832" w:rsidP="00967832">
            <w:r w:rsidRPr="00967832">
              <w:rPr>
                <w:rStyle w:val="a8"/>
                <w:rFonts w:hint="cs"/>
              </w:rPr>
              <w:t>J48 Decision Tree</w:t>
            </w:r>
          </w:p>
        </w:tc>
        <w:tc>
          <w:tcPr>
            <w:tcW w:w="17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0BB61" w14:textId="2EABB33B" w:rsidR="00967832" w:rsidRPr="00967832" w:rsidRDefault="00967832" w:rsidP="00967832">
            <w:pPr>
              <w:jc w:val="center"/>
            </w:pPr>
            <w:r w:rsidRPr="00967832">
              <w:rPr>
                <w:rFonts w:hint="cs"/>
              </w:rPr>
              <w:t>94.90%</w:t>
            </w:r>
          </w:p>
        </w:tc>
        <w:tc>
          <w:tcPr>
            <w:tcW w:w="12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176B8" w14:textId="1BE52D41" w:rsidR="00967832" w:rsidRPr="00967832" w:rsidRDefault="00967832" w:rsidP="00967832">
            <w:pPr>
              <w:jc w:val="center"/>
            </w:pPr>
            <w:r w:rsidRPr="00967832">
              <w:rPr>
                <w:rFonts w:hint="cs"/>
              </w:rPr>
              <w:t>0.9051</w:t>
            </w:r>
          </w:p>
        </w:tc>
        <w:tc>
          <w:tcPr>
            <w:tcW w:w="1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43BB3" w14:textId="770C1926" w:rsidR="00967832" w:rsidRPr="00967832" w:rsidRDefault="00967832" w:rsidP="00967832">
            <w:pPr>
              <w:jc w:val="center"/>
            </w:pPr>
            <w:r w:rsidRPr="00967832">
              <w:rPr>
                <w:rFonts w:hint="cs"/>
              </w:rPr>
              <w:t>0.949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3071D" w14:textId="4391DC69" w:rsidR="00967832" w:rsidRPr="00967832" w:rsidRDefault="00967832" w:rsidP="00967832">
            <w:pPr>
              <w:jc w:val="center"/>
            </w:pPr>
            <w:r w:rsidRPr="00967832">
              <w:rPr>
                <w:rFonts w:hint="cs"/>
              </w:rPr>
              <w:t>0.949</w:t>
            </w:r>
          </w:p>
        </w:tc>
        <w:tc>
          <w:tcPr>
            <w:tcW w:w="113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4A926" w14:textId="125FA0D6" w:rsidR="00967832" w:rsidRPr="00967832" w:rsidRDefault="00967832" w:rsidP="00967832">
            <w:pPr>
              <w:jc w:val="center"/>
            </w:pPr>
            <w:r w:rsidRPr="00967832">
              <w:rPr>
                <w:rFonts w:hint="cs"/>
              </w:rPr>
              <w:t>0.949</w:t>
            </w:r>
          </w:p>
        </w:tc>
      </w:tr>
      <w:tr w:rsidR="00967832" w14:paraId="60248062" w14:textId="77777777" w:rsidTr="00A47BE8">
        <w:trPr>
          <w:jc w:val="center"/>
        </w:trPr>
        <w:tc>
          <w:tcPr>
            <w:tcW w:w="1613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96EC5" w14:textId="06863E9D" w:rsidR="00967832" w:rsidRPr="00967832" w:rsidRDefault="00967832" w:rsidP="00967832">
            <w:pPr>
              <w:rPr>
                <w:bCs/>
              </w:rPr>
            </w:pPr>
            <w:r w:rsidRPr="00967832">
              <w:rPr>
                <w:rStyle w:val="a8"/>
                <w:rFonts w:hint="cs"/>
              </w:rPr>
              <w:t>Random Forest</w:t>
            </w:r>
          </w:p>
        </w:tc>
        <w:tc>
          <w:tcPr>
            <w:tcW w:w="17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B57BB" w14:textId="551DB2BE" w:rsidR="00967832" w:rsidRPr="00967832" w:rsidRDefault="00967832" w:rsidP="00967832">
            <w:pPr>
              <w:jc w:val="center"/>
              <w:rPr>
                <w:b/>
              </w:rPr>
            </w:pPr>
            <w:r w:rsidRPr="00967832">
              <w:rPr>
                <w:rFonts w:hint="cs"/>
              </w:rPr>
              <w:t>95.31%</w:t>
            </w:r>
          </w:p>
        </w:tc>
        <w:tc>
          <w:tcPr>
            <w:tcW w:w="12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16472" w14:textId="2D4D96F9" w:rsidR="00967832" w:rsidRPr="00967832" w:rsidRDefault="00967832" w:rsidP="00967832">
            <w:pPr>
              <w:jc w:val="center"/>
              <w:rPr>
                <w:bCs/>
              </w:rPr>
            </w:pPr>
            <w:r w:rsidRPr="00967832">
              <w:rPr>
                <w:rFonts w:hint="cs"/>
              </w:rPr>
              <w:t>0.9129</w:t>
            </w:r>
          </w:p>
        </w:tc>
        <w:tc>
          <w:tcPr>
            <w:tcW w:w="1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73624" w14:textId="2DFD6DE9" w:rsidR="00967832" w:rsidRPr="00967832" w:rsidRDefault="00967832" w:rsidP="00967832">
            <w:pPr>
              <w:jc w:val="center"/>
              <w:rPr>
                <w:bCs/>
              </w:rPr>
            </w:pPr>
            <w:r w:rsidRPr="00967832">
              <w:rPr>
                <w:rFonts w:hint="cs"/>
              </w:rPr>
              <w:t>0.954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4DCEB" w14:textId="177318D9" w:rsidR="00967832" w:rsidRPr="00967832" w:rsidRDefault="00967832" w:rsidP="00967832">
            <w:pPr>
              <w:jc w:val="center"/>
              <w:rPr>
                <w:bCs/>
              </w:rPr>
            </w:pPr>
            <w:r w:rsidRPr="00967832">
              <w:rPr>
                <w:rFonts w:hint="cs"/>
              </w:rPr>
              <w:t>0.953</w:t>
            </w:r>
          </w:p>
        </w:tc>
        <w:tc>
          <w:tcPr>
            <w:tcW w:w="113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BF50A" w14:textId="7BC64E8A" w:rsidR="00967832" w:rsidRPr="00967832" w:rsidRDefault="00967832" w:rsidP="00967832">
            <w:pPr>
              <w:jc w:val="center"/>
              <w:rPr>
                <w:bCs/>
              </w:rPr>
            </w:pPr>
            <w:r w:rsidRPr="00967832">
              <w:rPr>
                <w:rFonts w:hint="cs"/>
              </w:rPr>
              <w:t>0.953</w:t>
            </w:r>
          </w:p>
        </w:tc>
      </w:tr>
      <w:tr w:rsidR="00967832" w14:paraId="6DB3CBC7" w14:textId="77777777" w:rsidTr="00A47BE8">
        <w:trPr>
          <w:jc w:val="center"/>
        </w:trPr>
        <w:tc>
          <w:tcPr>
            <w:tcW w:w="1613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E2443" w14:textId="3D7074A1" w:rsidR="00967832" w:rsidRPr="00967832" w:rsidRDefault="00967832" w:rsidP="00967832">
            <w:r w:rsidRPr="00967832">
              <w:rPr>
                <w:rStyle w:val="a8"/>
                <w:rFonts w:hint="cs"/>
              </w:rPr>
              <w:t>Logistic Regression</w:t>
            </w:r>
          </w:p>
        </w:tc>
        <w:tc>
          <w:tcPr>
            <w:tcW w:w="17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2176C" w14:textId="42A4CFED" w:rsidR="00967832" w:rsidRPr="00967832" w:rsidRDefault="00967832" w:rsidP="00967832">
            <w:pPr>
              <w:jc w:val="center"/>
            </w:pPr>
            <w:r w:rsidRPr="00967832">
              <w:rPr>
                <w:rStyle w:val="a8"/>
                <w:rFonts w:hint="cs"/>
              </w:rPr>
              <w:t>95.64%</w:t>
            </w:r>
          </w:p>
        </w:tc>
        <w:tc>
          <w:tcPr>
            <w:tcW w:w="12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97874" w14:textId="18E16ED9" w:rsidR="00967832" w:rsidRPr="00967832" w:rsidRDefault="00967832" w:rsidP="00967832">
            <w:pPr>
              <w:jc w:val="center"/>
            </w:pPr>
            <w:r w:rsidRPr="00967832">
              <w:rPr>
                <w:rStyle w:val="a8"/>
                <w:rFonts w:hint="cs"/>
              </w:rPr>
              <w:t>0.9193</w:t>
            </w:r>
          </w:p>
        </w:tc>
        <w:tc>
          <w:tcPr>
            <w:tcW w:w="1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EDB79" w14:textId="3B7B4DD1" w:rsidR="00967832" w:rsidRPr="00967832" w:rsidRDefault="00967832" w:rsidP="00967832">
            <w:pPr>
              <w:jc w:val="center"/>
            </w:pPr>
            <w:r w:rsidRPr="00967832">
              <w:rPr>
                <w:rStyle w:val="a8"/>
                <w:rFonts w:hint="cs"/>
              </w:rPr>
              <w:t>0.958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688EC" w14:textId="389EF519" w:rsidR="00967832" w:rsidRPr="00967832" w:rsidRDefault="00967832" w:rsidP="00967832">
            <w:pPr>
              <w:jc w:val="center"/>
            </w:pPr>
            <w:r w:rsidRPr="00967832">
              <w:rPr>
                <w:rStyle w:val="a8"/>
                <w:rFonts w:hint="cs"/>
              </w:rPr>
              <w:t>0.956</w:t>
            </w:r>
          </w:p>
        </w:tc>
        <w:tc>
          <w:tcPr>
            <w:tcW w:w="113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FA905" w14:textId="00CA4C2C" w:rsidR="00967832" w:rsidRPr="00967832" w:rsidRDefault="00967832" w:rsidP="00967832">
            <w:pPr>
              <w:jc w:val="center"/>
            </w:pPr>
            <w:r w:rsidRPr="00967832">
              <w:rPr>
                <w:rStyle w:val="a8"/>
                <w:rFonts w:hint="cs"/>
              </w:rPr>
              <w:t>0.957</w:t>
            </w:r>
          </w:p>
        </w:tc>
      </w:tr>
    </w:tbl>
    <w:p w14:paraId="09A32885" w14:textId="77777777" w:rsidR="0097713E" w:rsidRDefault="0097713E" w:rsidP="00967832">
      <w:pPr>
        <w:ind w:firstLine="1276"/>
      </w:pPr>
    </w:p>
    <w:p w14:paraId="0FED891B" w14:textId="2EABA344" w:rsidR="00967832" w:rsidRDefault="00967832" w:rsidP="00236A93">
      <w:pPr>
        <w:ind w:firstLine="1276"/>
        <w:jc w:val="thaiDistribute"/>
      </w:pPr>
      <w:r>
        <w:rPr>
          <w:cs/>
        </w:rPr>
        <w:t>จากตารางที่ 4.2 การเปรียบเทียบชี้ให้เห็นว่า การถดถอย</w:t>
      </w:r>
      <w:proofErr w:type="spellStart"/>
      <w:r>
        <w:rPr>
          <w:cs/>
        </w:rPr>
        <w:t>โล</w:t>
      </w:r>
      <w:proofErr w:type="spellEnd"/>
      <w:r>
        <w:rPr>
          <w:cs/>
        </w:rPr>
        <w:t>จิสติก (</w:t>
      </w:r>
      <w:r>
        <w:t xml:space="preserve">Logistic Regression) </w:t>
      </w:r>
      <w:r>
        <w:rPr>
          <w:cs/>
        </w:rPr>
        <w:t>มีประสิทธิภาพดีที่สุดในการพยากรณ์ความเสี่ยงล่วงหน้า 7 วัน โดยให้ค่าความถูกต้อง (</w:t>
      </w:r>
      <w:r>
        <w:t xml:space="preserve">Accuracy) </w:t>
      </w:r>
      <w:r>
        <w:rPr>
          <w:cs/>
        </w:rPr>
        <w:t>สูงสุดถึง ร้อยละ 95.64 และมีค่าสัมประสิทธิ์</w:t>
      </w:r>
      <w:proofErr w:type="spellStart"/>
      <w:r>
        <w:rPr>
          <w:cs/>
        </w:rPr>
        <w:t>คัป</w:t>
      </w:r>
      <w:proofErr w:type="spellEnd"/>
      <w:r>
        <w:rPr>
          <w:cs/>
        </w:rPr>
        <w:t>ปา (</w:t>
      </w:r>
      <w:r>
        <w:t xml:space="preserve">Kappa Coefficient) </w:t>
      </w:r>
      <w:r>
        <w:rPr>
          <w:cs/>
        </w:rPr>
        <w:t>อยู่ในเกณฑ์ความสอดคล้องระดับสูงมากถึงค่อนข้างสมบูรณ์ที่ 0.9193 ตามมาด้วยแบบจำลองแรนดอม</w:t>
      </w:r>
      <w:proofErr w:type="spellStart"/>
      <w:r>
        <w:rPr>
          <w:cs/>
        </w:rPr>
        <w:t>ฟอเร</w:t>
      </w:r>
      <w:proofErr w:type="spellEnd"/>
      <w:r>
        <w:rPr>
          <w:cs/>
        </w:rPr>
        <w:t>สต์ (</w:t>
      </w:r>
      <w:r>
        <w:t xml:space="preserve">Random Forest) </w:t>
      </w:r>
      <w:r>
        <w:rPr>
          <w:cs/>
        </w:rPr>
        <w:t>มีค่าความถูกต้องร้อยละ 95.31 ค่าสัมประสิทธิ์</w:t>
      </w:r>
      <w:proofErr w:type="spellStart"/>
      <w:r>
        <w:rPr>
          <w:cs/>
        </w:rPr>
        <w:t>คัป</w:t>
      </w:r>
      <w:proofErr w:type="spellEnd"/>
      <w:r>
        <w:rPr>
          <w:cs/>
        </w:rPr>
        <w:t xml:space="preserve">ปาเท่ากับ 0.9129 และแบบจำลองต้นไม้ตัดสินใจ </w:t>
      </w:r>
      <w:r>
        <w:t>J</w:t>
      </w:r>
      <w:r>
        <w:rPr>
          <w:cs/>
        </w:rPr>
        <w:t>48 มีค่าความถูกต้องร้อยละ 94.90 ค่าสัมประสิทธิ์</w:t>
      </w:r>
      <w:proofErr w:type="spellStart"/>
      <w:r>
        <w:rPr>
          <w:cs/>
        </w:rPr>
        <w:t>คัป</w:t>
      </w:r>
      <w:proofErr w:type="spellEnd"/>
      <w:r>
        <w:rPr>
          <w:cs/>
        </w:rPr>
        <w:t>ปาเท่ากับ 0.9051</w:t>
      </w:r>
    </w:p>
    <w:p w14:paraId="2A9CDAAD" w14:textId="0DC58074" w:rsidR="00CB043D" w:rsidRDefault="00967832" w:rsidP="00236A93">
      <w:pPr>
        <w:ind w:firstLine="1276"/>
        <w:jc w:val="thaiDistribute"/>
      </w:pPr>
      <w:r>
        <w:rPr>
          <w:cs/>
        </w:rPr>
        <w:t>เพื่อวิเคราะห์รายละเอียดความแม่นยำในการระบุคลาสเฉพาะและปริมาณข้อผิดพลาดเชิงลึก ผู้จัดทำได้เปรียบเทียบผลลัพธ์ผ่านเมทริก</w:t>
      </w:r>
      <w:proofErr w:type="spellStart"/>
      <w:r>
        <w:rPr>
          <w:cs/>
        </w:rPr>
        <w:t>ซ์</w:t>
      </w:r>
      <w:proofErr w:type="spellEnd"/>
      <w:r>
        <w:rPr>
          <w:cs/>
        </w:rPr>
        <w:t>ความสับสน (</w:t>
      </w:r>
      <w:r>
        <w:t xml:space="preserve">Confusion Matrix) </w:t>
      </w:r>
      <w:r>
        <w:rPr>
          <w:cs/>
        </w:rPr>
        <w:t>สำหรับแต่ละอัลกอริทึม ดังตารางที่ 4.3 ตารางที่ 4.4 และตารางที่ 4.5</w:t>
      </w:r>
    </w:p>
    <w:p w14:paraId="51011718" w14:textId="77777777" w:rsidR="00967832" w:rsidRDefault="00967832" w:rsidP="00967832">
      <w:pPr>
        <w:ind w:firstLine="1276"/>
      </w:pPr>
    </w:p>
    <w:p w14:paraId="6F9A9BBD" w14:textId="77777777" w:rsidR="00FC5025" w:rsidRDefault="00FC5025" w:rsidP="00967832">
      <w:pPr>
        <w:ind w:firstLine="1276"/>
      </w:pPr>
    </w:p>
    <w:p w14:paraId="0343E313" w14:textId="77777777" w:rsidR="00FC5025" w:rsidRPr="00CB043D" w:rsidRDefault="00FC5025" w:rsidP="00967832">
      <w:pPr>
        <w:ind w:firstLine="1276"/>
      </w:pPr>
    </w:p>
    <w:p w14:paraId="2C3D7A88" w14:textId="52A4D78A" w:rsidR="0097713E" w:rsidRDefault="0042446A" w:rsidP="00967832">
      <w:r w:rsidRPr="0042446A">
        <w:rPr>
          <w:b/>
          <w:bCs/>
          <w:cs/>
        </w:rPr>
        <w:lastRenderedPageBreak/>
        <w:t>ตารางที่ 4.3</w:t>
      </w:r>
      <w:r w:rsidRPr="008448C9">
        <w:rPr>
          <w:cs/>
        </w:rPr>
        <w:t xml:space="preserve"> เมทริก</w:t>
      </w:r>
      <w:proofErr w:type="spellStart"/>
      <w:r w:rsidRPr="008448C9">
        <w:rPr>
          <w:cs/>
        </w:rPr>
        <w:t>ซ์</w:t>
      </w:r>
      <w:proofErr w:type="spellEnd"/>
      <w:r w:rsidRPr="008448C9">
        <w:rPr>
          <w:cs/>
        </w:rPr>
        <w:t xml:space="preserve">ความสับสนของต้นไม้ตัดสินใจ </w:t>
      </w:r>
      <w:r w:rsidRPr="008448C9">
        <w:t>J</w:t>
      </w:r>
      <w:r w:rsidRPr="008448C9">
        <w:rPr>
          <w:cs/>
        </w:rPr>
        <w:t>48 สำหรับการพยากรณ์ล่วงหน้า 7 วัน</w:t>
      </w:r>
    </w:p>
    <w:tbl>
      <w:tblPr>
        <w:tblStyle w:val="af9"/>
        <w:tblW w:w="73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</w:tblGrid>
      <w:tr w:rsidR="008448C9" w14:paraId="49B982AF" w14:textId="77777777" w:rsidTr="00F35D45">
        <w:trPr>
          <w:jc w:val="center"/>
        </w:trPr>
        <w:tc>
          <w:tcPr>
            <w:tcW w:w="2268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90439" w14:textId="77777777" w:rsidR="008448C9" w:rsidRDefault="008448C9" w:rsidP="002F5667">
            <w:pPr>
              <w:jc w:val="center"/>
            </w:pPr>
            <w:proofErr w:type="spellStart"/>
            <w:r>
              <w:rPr>
                <w:b/>
              </w:rPr>
              <w:t>ระดับจริง</w:t>
            </w:r>
            <w:proofErr w:type="spellEnd"/>
            <w:r>
              <w:rPr>
                <w:b/>
              </w:rPr>
              <w:t xml:space="preserve"> \ </w:t>
            </w:r>
            <w:proofErr w:type="spellStart"/>
            <w:r>
              <w:rPr>
                <w:b/>
              </w:rPr>
              <w:t>พยากรณ์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3D15A" w14:textId="77777777" w:rsidR="008448C9" w:rsidRDefault="008448C9" w:rsidP="002F5667">
            <w:pPr>
              <w:jc w:val="center"/>
            </w:pPr>
            <w:proofErr w:type="spellStart"/>
            <w:r>
              <w:rPr>
                <w:b/>
              </w:rPr>
              <w:t>เสี่ยงน้ำแห้ง</w:t>
            </w:r>
            <w:proofErr w:type="spellEnd"/>
            <w:r>
              <w:rPr>
                <w:b/>
              </w:rPr>
              <w:t xml:space="preserve"> (a)</w:t>
            </w:r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350F2" w14:textId="77777777" w:rsidR="008448C9" w:rsidRDefault="008448C9" w:rsidP="002F5667">
            <w:pPr>
              <w:jc w:val="center"/>
            </w:pPr>
            <w:proofErr w:type="spellStart"/>
            <w:r>
              <w:rPr>
                <w:b/>
              </w:rPr>
              <w:t>ระดับปกติ</w:t>
            </w:r>
            <w:proofErr w:type="spellEnd"/>
            <w:r>
              <w:rPr>
                <w:b/>
              </w:rPr>
              <w:t xml:space="preserve"> (b)</w:t>
            </w:r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53972" w14:textId="77777777" w:rsidR="008448C9" w:rsidRDefault="008448C9" w:rsidP="002F5667">
            <w:pPr>
              <w:jc w:val="center"/>
            </w:pPr>
            <w:proofErr w:type="spellStart"/>
            <w:r>
              <w:rPr>
                <w:b/>
              </w:rPr>
              <w:t>เสี่ยงน้ำล้น</w:t>
            </w:r>
            <w:proofErr w:type="spellEnd"/>
            <w:r>
              <w:rPr>
                <w:b/>
              </w:rPr>
              <w:t xml:space="preserve"> (c)</w:t>
            </w:r>
          </w:p>
        </w:tc>
      </w:tr>
      <w:tr w:rsidR="00351861" w14:paraId="535814FC" w14:textId="77777777" w:rsidTr="00DA0940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75D38" w14:textId="4CE436C1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เสี่ยงน้ำแห้ง (</w:t>
            </w:r>
            <w:r w:rsidRPr="00351861">
              <w:rPr>
                <w:rStyle w:val="a8"/>
                <w:rFonts w:hint="cs"/>
              </w:rPr>
              <w:t>a)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031E5" w14:textId="4F8631E2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194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6DE1A" w14:textId="7E2748D6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14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38954" w14:textId="708305BE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</w:t>
            </w:r>
          </w:p>
        </w:tc>
      </w:tr>
      <w:tr w:rsidR="00351861" w14:paraId="6DC3B08E" w14:textId="77777777" w:rsidTr="00DA0940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9ED99" w14:textId="6E2DBEEC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ระดับปกติ (</w:t>
            </w:r>
            <w:r w:rsidRPr="00351861">
              <w:rPr>
                <w:rStyle w:val="a8"/>
                <w:rFonts w:hint="cs"/>
              </w:rPr>
              <w:t>b)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CEF8E" w14:textId="2DE6F7CE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11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F06DC" w14:textId="4C9EA174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2,022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6EB74" w14:textId="5772FA2E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90</w:t>
            </w:r>
          </w:p>
        </w:tc>
      </w:tr>
      <w:tr w:rsidR="00351861" w14:paraId="2C80A8D7" w14:textId="77777777" w:rsidTr="00DA0940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93B9D" w14:textId="7400A45F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เสี่ยงน้ำล้น (</w:t>
            </w:r>
            <w:r w:rsidRPr="00351861">
              <w:rPr>
                <w:rStyle w:val="a8"/>
                <w:rFonts w:hint="cs"/>
              </w:rPr>
              <w:t>c)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0AB9D" w14:textId="6678E605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454A5" w14:textId="49E80BC1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133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FF0AB" w14:textId="3BFC5302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2,401</w:t>
            </w:r>
          </w:p>
        </w:tc>
      </w:tr>
    </w:tbl>
    <w:p w14:paraId="5291BD15" w14:textId="77777777" w:rsidR="0042446A" w:rsidRDefault="0042446A" w:rsidP="0042446A">
      <w:pPr>
        <w:rPr>
          <w:b/>
          <w:bCs/>
        </w:rPr>
      </w:pPr>
    </w:p>
    <w:p w14:paraId="3E65E4C9" w14:textId="5E6B1117" w:rsidR="0042446A" w:rsidRDefault="0042446A" w:rsidP="0042446A">
      <w:r w:rsidRPr="0042446A">
        <w:rPr>
          <w:b/>
          <w:bCs/>
          <w:cs/>
        </w:rPr>
        <w:t>ตารางที่ 4.4</w:t>
      </w:r>
      <w:r w:rsidRPr="0042446A">
        <w:rPr>
          <w:cs/>
        </w:rPr>
        <w:t xml:space="preserve"> เมทริก</w:t>
      </w:r>
      <w:proofErr w:type="spellStart"/>
      <w:r w:rsidRPr="0042446A">
        <w:rPr>
          <w:cs/>
        </w:rPr>
        <w:t>ซ์</w:t>
      </w:r>
      <w:proofErr w:type="spellEnd"/>
      <w:r w:rsidRPr="0042446A">
        <w:rPr>
          <w:cs/>
        </w:rPr>
        <w:t>ความสับสนของแรนดอม</w:t>
      </w:r>
      <w:proofErr w:type="spellStart"/>
      <w:r w:rsidRPr="0042446A">
        <w:rPr>
          <w:cs/>
        </w:rPr>
        <w:t>ฟอเร</w:t>
      </w:r>
      <w:proofErr w:type="spellEnd"/>
      <w:r w:rsidRPr="0042446A">
        <w:rPr>
          <w:cs/>
        </w:rPr>
        <w:t>สต์สำหรับการพยากรณ์ล่วงหน้า 7 วัน</w:t>
      </w:r>
    </w:p>
    <w:p w14:paraId="7CDAE1E5" w14:textId="77777777" w:rsidR="00FC5025" w:rsidRDefault="00FC5025" w:rsidP="0042446A"/>
    <w:tbl>
      <w:tblPr>
        <w:tblStyle w:val="af9"/>
        <w:tblW w:w="73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</w:tblGrid>
      <w:tr w:rsidR="0042446A" w14:paraId="4608CF2B" w14:textId="77777777" w:rsidTr="00F35D45">
        <w:trPr>
          <w:jc w:val="center"/>
        </w:trPr>
        <w:tc>
          <w:tcPr>
            <w:tcW w:w="2268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CCEE1" w14:textId="77777777" w:rsidR="0042446A" w:rsidRDefault="0042446A" w:rsidP="002F5667">
            <w:pPr>
              <w:jc w:val="center"/>
            </w:pPr>
            <w:proofErr w:type="spellStart"/>
            <w:r>
              <w:rPr>
                <w:b/>
              </w:rPr>
              <w:t>ระดับจริง</w:t>
            </w:r>
            <w:proofErr w:type="spellEnd"/>
            <w:r>
              <w:rPr>
                <w:b/>
              </w:rPr>
              <w:t xml:space="preserve"> \ </w:t>
            </w:r>
            <w:proofErr w:type="spellStart"/>
            <w:r>
              <w:rPr>
                <w:b/>
              </w:rPr>
              <w:t>พยากรณ์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97297" w14:textId="77777777" w:rsidR="0042446A" w:rsidRDefault="0042446A" w:rsidP="002F5667">
            <w:pPr>
              <w:jc w:val="center"/>
            </w:pPr>
            <w:proofErr w:type="spellStart"/>
            <w:r>
              <w:rPr>
                <w:b/>
              </w:rPr>
              <w:t>เสี่ยงน้ำแห้ง</w:t>
            </w:r>
            <w:proofErr w:type="spellEnd"/>
            <w:r>
              <w:rPr>
                <w:b/>
              </w:rPr>
              <w:t xml:space="preserve"> (a)</w:t>
            </w:r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DF76E" w14:textId="77777777" w:rsidR="0042446A" w:rsidRDefault="0042446A" w:rsidP="002F5667">
            <w:pPr>
              <w:jc w:val="center"/>
            </w:pPr>
            <w:proofErr w:type="spellStart"/>
            <w:r>
              <w:rPr>
                <w:b/>
              </w:rPr>
              <w:t>ระดับปกติ</w:t>
            </w:r>
            <w:proofErr w:type="spellEnd"/>
            <w:r>
              <w:rPr>
                <w:b/>
              </w:rPr>
              <w:t xml:space="preserve"> (b)</w:t>
            </w:r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9F215" w14:textId="77777777" w:rsidR="0042446A" w:rsidRDefault="0042446A" w:rsidP="002F5667">
            <w:pPr>
              <w:jc w:val="center"/>
            </w:pPr>
            <w:proofErr w:type="spellStart"/>
            <w:r>
              <w:rPr>
                <w:b/>
              </w:rPr>
              <w:t>เสี่ยงน้ำล้น</w:t>
            </w:r>
            <w:proofErr w:type="spellEnd"/>
            <w:r>
              <w:rPr>
                <w:b/>
              </w:rPr>
              <w:t xml:space="preserve"> (c)</w:t>
            </w:r>
          </w:p>
        </w:tc>
      </w:tr>
      <w:tr w:rsidR="00351861" w14:paraId="226A7CF1" w14:textId="77777777" w:rsidTr="004318F5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07FA8" w14:textId="6243B3B6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เสี่ยงน้ำแห้ง (</w:t>
            </w:r>
            <w:r w:rsidRPr="00351861">
              <w:rPr>
                <w:rStyle w:val="a8"/>
                <w:rFonts w:hint="cs"/>
              </w:rPr>
              <w:t>a)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E4478" w14:textId="1C76B923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194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593C6" w14:textId="217C7289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14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2E725" w14:textId="1FF4FA9A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</w:t>
            </w:r>
          </w:p>
        </w:tc>
      </w:tr>
      <w:tr w:rsidR="00351861" w14:paraId="3A61C345" w14:textId="77777777" w:rsidTr="004318F5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7DED3" w14:textId="420924F7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ระดับปกติ (</w:t>
            </w:r>
            <w:r w:rsidRPr="00351861">
              <w:rPr>
                <w:rStyle w:val="a8"/>
                <w:rFonts w:hint="cs"/>
              </w:rPr>
              <w:t>b)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C241C" w14:textId="5753A545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19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22FBF" w14:textId="53BA6A9A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2,040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E899A" w14:textId="42BCE465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64</w:t>
            </w:r>
          </w:p>
        </w:tc>
      </w:tr>
      <w:tr w:rsidR="00351861" w14:paraId="6E999493" w14:textId="77777777" w:rsidTr="004318F5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CFE3D" w14:textId="124B4399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เสี่ยงน้ำล้น (</w:t>
            </w:r>
            <w:r w:rsidRPr="00351861">
              <w:rPr>
                <w:rStyle w:val="a8"/>
                <w:rFonts w:hint="cs"/>
              </w:rPr>
              <w:t>c)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251A2" w14:textId="2DDC4D72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2AE22" w14:textId="0041D74A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131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F38F9" w14:textId="331C4C9D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2,403</w:t>
            </w:r>
          </w:p>
        </w:tc>
      </w:tr>
    </w:tbl>
    <w:p w14:paraId="411016EA" w14:textId="77777777" w:rsidR="0042446A" w:rsidRDefault="0042446A" w:rsidP="0042446A"/>
    <w:p w14:paraId="06D72027" w14:textId="48350C5A" w:rsidR="00715C86" w:rsidRDefault="00715C86" w:rsidP="0042446A">
      <w:r w:rsidRPr="00715C86">
        <w:rPr>
          <w:b/>
          <w:bCs/>
          <w:cs/>
        </w:rPr>
        <w:t>ตารางที่ 4.5</w:t>
      </w:r>
      <w:r w:rsidRPr="00715C86">
        <w:rPr>
          <w:cs/>
        </w:rPr>
        <w:t xml:space="preserve"> เมทริก</w:t>
      </w:r>
      <w:proofErr w:type="spellStart"/>
      <w:r w:rsidRPr="00715C86">
        <w:rPr>
          <w:cs/>
        </w:rPr>
        <w:t>ซ์</w:t>
      </w:r>
      <w:proofErr w:type="spellEnd"/>
      <w:r w:rsidRPr="00715C86">
        <w:rPr>
          <w:cs/>
        </w:rPr>
        <w:t>ความสับสนของการถดถอย</w:t>
      </w:r>
      <w:proofErr w:type="spellStart"/>
      <w:r w:rsidRPr="00715C86">
        <w:rPr>
          <w:cs/>
        </w:rPr>
        <w:t>โล</w:t>
      </w:r>
      <w:proofErr w:type="spellEnd"/>
      <w:r w:rsidRPr="00715C86">
        <w:rPr>
          <w:cs/>
        </w:rPr>
        <w:t>จิสติกสำหรับการพยากรณ์ล่วงหน้า 7 วัน</w:t>
      </w:r>
    </w:p>
    <w:p w14:paraId="7F755401" w14:textId="77777777" w:rsidR="00FC5025" w:rsidRDefault="00FC5025" w:rsidP="0042446A"/>
    <w:tbl>
      <w:tblPr>
        <w:tblStyle w:val="af9"/>
        <w:tblW w:w="73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</w:tblGrid>
      <w:tr w:rsidR="00715C86" w14:paraId="6D252AE5" w14:textId="77777777" w:rsidTr="00F35D45">
        <w:trPr>
          <w:jc w:val="center"/>
        </w:trPr>
        <w:tc>
          <w:tcPr>
            <w:tcW w:w="2268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8742D" w14:textId="77777777" w:rsidR="00715C86" w:rsidRDefault="00715C86" w:rsidP="002F5667">
            <w:pPr>
              <w:jc w:val="center"/>
            </w:pPr>
            <w:proofErr w:type="spellStart"/>
            <w:r>
              <w:rPr>
                <w:b/>
              </w:rPr>
              <w:t>ระดับจริง</w:t>
            </w:r>
            <w:proofErr w:type="spellEnd"/>
            <w:r>
              <w:rPr>
                <w:b/>
              </w:rPr>
              <w:t xml:space="preserve"> \ </w:t>
            </w:r>
            <w:proofErr w:type="spellStart"/>
            <w:r>
              <w:rPr>
                <w:b/>
              </w:rPr>
              <w:t>พยากรณ์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D8DBB" w14:textId="77777777" w:rsidR="00715C86" w:rsidRDefault="00715C86" w:rsidP="002F5667">
            <w:pPr>
              <w:jc w:val="center"/>
            </w:pPr>
            <w:proofErr w:type="spellStart"/>
            <w:r>
              <w:rPr>
                <w:b/>
              </w:rPr>
              <w:t>เสี่ยงน้ำแห้ง</w:t>
            </w:r>
            <w:proofErr w:type="spellEnd"/>
            <w:r>
              <w:rPr>
                <w:b/>
              </w:rPr>
              <w:t xml:space="preserve"> (a)</w:t>
            </w:r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31F4A" w14:textId="77777777" w:rsidR="00715C86" w:rsidRDefault="00715C86" w:rsidP="002F5667">
            <w:pPr>
              <w:jc w:val="center"/>
            </w:pPr>
            <w:proofErr w:type="spellStart"/>
            <w:r>
              <w:rPr>
                <w:b/>
              </w:rPr>
              <w:t>ระดับปกติ</w:t>
            </w:r>
            <w:proofErr w:type="spellEnd"/>
            <w:r>
              <w:rPr>
                <w:b/>
              </w:rPr>
              <w:t xml:space="preserve"> (b)</w:t>
            </w:r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44A5B" w14:textId="77777777" w:rsidR="00715C86" w:rsidRDefault="00715C86" w:rsidP="002F5667">
            <w:pPr>
              <w:jc w:val="center"/>
            </w:pPr>
            <w:proofErr w:type="spellStart"/>
            <w:r>
              <w:rPr>
                <w:b/>
              </w:rPr>
              <w:t>เสี่ยงน้ำล้น</w:t>
            </w:r>
            <w:proofErr w:type="spellEnd"/>
            <w:r>
              <w:rPr>
                <w:b/>
              </w:rPr>
              <w:t xml:space="preserve"> (c)</w:t>
            </w:r>
          </w:p>
        </w:tc>
      </w:tr>
      <w:tr w:rsidR="00351861" w14:paraId="7BC6169A" w14:textId="77777777" w:rsidTr="002C2870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B88FB" w14:textId="1D6D54DD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เสี่ยงน้ำแห้ง (</w:t>
            </w:r>
            <w:r w:rsidRPr="00351861">
              <w:rPr>
                <w:rStyle w:val="a8"/>
                <w:rFonts w:hint="cs"/>
              </w:rPr>
              <w:t>a)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2CD56" w14:textId="471A1B37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206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C5960" w14:textId="5448B9F5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2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D788A" w14:textId="3C9E7CBE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</w:t>
            </w:r>
          </w:p>
        </w:tc>
      </w:tr>
      <w:tr w:rsidR="00351861" w14:paraId="7F24794F" w14:textId="77777777" w:rsidTr="002C2870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E154B" w14:textId="3B467FB7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ระดับปกติ (</w:t>
            </w:r>
            <w:r w:rsidRPr="00351861">
              <w:rPr>
                <w:rStyle w:val="a8"/>
                <w:rFonts w:hint="cs"/>
              </w:rPr>
              <w:t>b)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3C81F" w14:textId="476CA0CB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20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11A0F" w14:textId="0B9D0783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2,064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1B89E" w14:textId="0B3A5750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39</w:t>
            </w:r>
          </w:p>
        </w:tc>
      </w:tr>
      <w:tr w:rsidR="00351861" w14:paraId="720A8052" w14:textId="77777777" w:rsidTr="002C2870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ECBD4" w14:textId="6920405B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เสี่ยงน้ำล้น (</w:t>
            </w:r>
            <w:r w:rsidRPr="00351861">
              <w:rPr>
                <w:rStyle w:val="a8"/>
                <w:rFonts w:hint="cs"/>
              </w:rPr>
              <w:t>c)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E4EDF" w14:textId="7D60C2DC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48619" w14:textId="6A4018F5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151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932B1" w14:textId="0214448B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2,383</w:t>
            </w:r>
          </w:p>
        </w:tc>
      </w:tr>
    </w:tbl>
    <w:p w14:paraId="4556903B" w14:textId="77777777" w:rsidR="00715C86" w:rsidRDefault="00715C86" w:rsidP="0042446A"/>
    <w:p w14:paraId="1159439F" w14:textId="728BC318" w:rsidR="00351861" w:rsidRDefault="00351861" w:rsidP="00351861">
      <w:pPr>
        <w:ind w:firstLine="1276"/>
      </w:pPr>
      <w:r>
        <w:rPr>
          <w:cs/>
        </w:rPr>
        <w:t>จากการเปรียบเทียบเมทริก</w:t>
      </w:r>
      <w:proofErr w:type="spellStart"/>
      <w:r>
        <w:rPr>
          <w:cs/>
        </w:rPr>
        <w:t>ซ์</w:t>
      </w:r>
      <w:proofErr w:type="spellEnd"/>
      <w:r>
        <w:rPr>
          <w:cs/>
        </w:rPr>
        <w:t>ความสับสนของการพยากรณ์ล่วงหน้า 7 วัน มี</w:t>
      </w:r>
      <w:r w:rsidR="00FC5025">
        <w:rPr>
          <w:rFonts w:hint="cs"/>
          <w:cs/>
        </w:rPr>
        <w:t>ความ</w:t>
      </w:r>
      <w:r>
        <w:rPr>
          <w:cs/>
        </w:rPr>
        <w:t>สำคัญดังนี้</w:t>
      </w:r>
    </w:p>
    <w:p w14:paraId="67C9069F" w14:textId="71A45F2A" w:rsidR="00351861" w:rsidRDefault="00351861" w:rsidP="00236A93">
      <w:pPr>
        <w:ind w:firstLine="1276"/>
        <w:jc w:val="thaiDistribute"/>
      </w:pPr>
      <w:r>
        <w:rPr>
          <w:cs/>
        </w:rPr>
        <w:lastRenderedPageBreak/>
        <w:t>1.</w:t>
      </w:r>
      <w:r w:rsidR="00FC5025">
        <w:rPr>
          <w:rFonts w:hint="cs"/>
          <w:cs/>
        </w:rPr>
        <w:t xml:space="preserve"> </w:t>
      </w:r>
      <w:r>
        <w:rPr>
          <w:cs/>
        </w:rPr>
        <w:t>แบบจำลองการถดถอย</w:t>
      </w:r>
      <w:proofErr w:type="spellStart"/>
      <w:r>
        <w:rPr>
          <w:cs/>
        </w:rPr>
        <w:t>โล</w:t>
      </w:r>
      <w:proofErr w:type="spellEnd"/>
      <w:r>
        <w:rPr>
          <w:cs/>
        </w:rPr>
        <w:t>จิสติก (</w:t>
      </w:r>
      <w:r>
        <w:t xml:space="preserve">Logistic Regression) </w:t>
      </w:r>
      <w:r>
        <w:rPr>
          <w:cs/>
        </w:rPr>
        <w:t>มีผลการจำแนกประเภทที่ถูกต้องสูงที่สุดในภาพรวม โดยสามารถจำแนกกลุ่มเสี่ยงน้ำแห้งได้ถูกต้องถึง 206 จาก 208 รายการ จำแนกกลุ่มระดับปกติได้ถูกต้อง 2,064 จาก 2,123 รายการ และจำแนกกลุ่มเสี่ยงน้ำล้นได้ถูกต้อง 2,383 จาก 2,534 รายการ</w:t>
      </w:r>
    </w:p>
    <w:p w14:paraId="4B8A9C0B" w14:textId="3F287F85" w:rsidR="00351861" w:rsidRDefault="00351861" w:rsidP="00236A93">
      <w:pPr>
        <w:ind w:firstLine="1276"/>
        <w:jc w:val="thaiDistribute"/>
      </w:pPr>
      <w:r>
        <w:rPr>
          <w:cs/>
        </w:rPr>
        <w:t>2.</w:t>
      </w:r>
      <w:r w:rsidR="00FC5025">
        <w:rPr>
          <w:rFonts w:hint="cs"/>
          <w:cs/>
        </w:rPr>
        <w:t xml:space="preserve"> </w:t>
      </w:r>
      <w:r>
        <w:rPr>
          <w:cs/>
        </w:rPr>
        <w:t>แบบจำลองแรนดอม</w:t>
      </w:r>
      <w:proofErr w:type="spellStart"/>
      <w:r>
        <w:rPr>
          <w:cs/>
        </w:rPr>
        <w:t>ฟอเร</w:t>
      </w:r>
      <w:proofErr w:type="spellEnd"/>
      <w:r>
        <w:rPr>
          <w:cs/>
        </w:rPr>
        <w:t>สต์ (</w:t>
      </w:r>
      <w:r>
        <w:t xml:space="preserve">Random Forest) </w:t>
      </w:r>
      <w:r>
        <w:rPr>
          <w:cs/>
        </w:rPr>
        <w:t>มีความโดดเด่นในการทำนายกลุ่มเสี่ยงน้ำล้นได้แม่นยำที่สุดถึง 2,403 จาก 2,534 รายการ และกลุ่มเสี่ยงน้ำแห้งถูกต้อง 194 จาก 208 รายการ</w:t>
      </w:r>
    </w:p>
    <w:p w14:paraId="229E5C23" w14:textId="2978ACCD" w:rsidR="00351861" w:rsidRDefault="00351861" w:rsidP="00236A93">
      <w:pPr>
        <w:ind w:firstLine="1276"/>
        <w:jc w:val="thaiDistribute"/>
      </w:pPr>
      <w:r>
        <w:rPr>
          <w:cs/>
        </w:rPr>
        <w:t>3.</w:t>
      </w:r>
      <w:r w:rsidR="00FC5025">
        <w:rPr>
          <w:rFonts w:hint="cs"/>
          <w:cs/>
        </w:rPr>
        <w:t xml:space="preserve"> </w:t>
      </w:r>
      <w:r>
        <w:rPr>
          <w:cs/>
        </w:rPr>
        <w:t xml:space="preserve">แบบจำลองต้นไม้ตัดสินใจ </w:t>
      </w:r>
      <w:r>
        <w:t>J</w:t>
      </w:r>
      <w:r>
        <w:rPr>
          <w:cs/>
        </w:rPr>
        <w:t>48 มีประสิทธิภาพพัฒนาขึ้นอย่างมากเมื่อใช้ฟีเจอร์เปอร์เซ็นต์ โดยทำนายกลุ่มเสี่ยงน้ำแห้งได้ถูกต้องเพิ่มขึ้นจากเดิม 158 รายการ เป็น 194 รายการ</w:t>
      </w:r>
    </w:p>
    <w:p w14:paraId="715D1133" w14:textId="0F777BA9" w:rsidR="00351861" w:rsidRDefault="00351861" w:rsidP="00236A93">
      <w:pPr>
        <w:ind w:firstLine="1276"/>
        <w:jc w:val="thaiDistribute"/>
      </w:pPr>
      <w:r>
        <w:rPr>
          <w:cs/>
        </w:rPr>
        <w:t>4.</w:t>
      </w:r>
      <w:r>
        <w:rPr>
          <w:rFonts w:hint="cs"/>
          <w:cs/>
        </w:rPr>
        <w:t xml:space="preserve"> </w:t>
      </w:r>
      <w:r>
        <w:rPr>
          <w:cs/>
        </w:rPr>
        <w:t>ความปลอดภัยเชิงวิกฤต</w:t>
      </w:r>
      <w:r w:rsidR="00FC5025">
        <w:rPr>
          <w:rFonts w:hint="cs"/>
          <w:cs/>
        </w:rPr>
        <w:t xml:space="preserve"> </w:t>
      </w:r>
      <w:r>
        <w:rPr>
          <w:cs/>
        </w:rPr>
        <w:t>ทุกแบบจำลองไม่มี</w:t>
      </w:r>
      <w:r w:rsidR="00FC5025">
        <w:rPr>
          <w:cs/>
        </w:rPr>
        <w:t>การทำนายกลุ่มเสี่ยงน้ำล้นเป็นกลุ่มเสี่ยงน้ำแห้ง หรือทำนายเสี่ยงน้ำแห้งเป็นเสี่ยงน้ำล้น มีค่าเป็น 0 รายการ</w:t>
      </w:r>
      <w:r w:rsidR="00FC5025">
        <w:rPr>
          <w:rFonts w:hint="cs"/>
          <w:cs/>
        </w:rPr>
        <w:t xml:space="preserve"> </w:t>
      </w:r>
      <w:r>
        <w:rPr>
          <w:cs/>
        </w:rPr>
        <w:t>ยืนยันถึงความน่าเชื่อถือและเสถียรภาพสูงสุดในการนำไปใช้งานแจ้งเตือนภัย</w:t>
      </w:r>
    </w:p>
    <w:p w14:paraId="78DE4F9E" w14:textId="6410BE30" w:rsidR="00A13E07" w:rsidRDefault="00A13E07" w:rsidP="00236A93">
      <w:pPr>
        <w:pStyle w:val="3"/>
      </w:pPr>
      <w:r>
        <w:t>4.2.2</w:t>
      </w:r>
      <w:r>
        <w:tab/>
      </w:r>
      <w:proofErr w:type="spellStart"/>
      <w:r>
        <w:t>ผลการประเมินแบบจำลองสำหรับการพยากรณ์ล่วงหน้า</w:t>
      </w:r>
      <w:proofErr w:type="spellEnd"/>
      <w:r>
        <w:t xml:space="preserve"> 30 </w:t>
      </w:r>
      <w:proofErr w:type="spellStart"/>
      <w:r>
        <w:t>วัน</w:t>
      </w:r>
      <w:proofErr w:type="spellEnd"/>
    </w:p>
    <w:p w14:paraId="3A4BCA6A" w14:textId="1E333B5A" w:rsidR="00A13E07" w:rsidRDefault="00A13E07" w:rsidP="00236A93">
      <w:pPr>
        <w:ind w:firstLine="1276"/>
        <w:jc w:val="thaiDistribute"/>
      </w:pPr>
      <w:r w:rsidRPr="00A13E07">
        <w:rPr>
          <w:cs/>
        </w:rPr>
        <w:t xml:space="preserve">สำหรับการพยากรณ์ล่วงหน้าระยะยาว </w:t>
      </w:r>
      <w:r w:rsidRPr="00A13E07">
        <w:t xml:space="preserve">30 </w:t>
      </w:r>
      <w:r w:rsidRPr="00A13E07">
        <w:rPr>
          <w:cs/>
        </w:rPr>
        <w:t xml:space="preserve">วัน ซึ่งมีความท้าทายเนื่องจากรูปแบบการแปรปรวนที่ยากต่อการคาดการณ์ สรุปได้ดังตารางที่ </w:t>
      </w:r>
      <w:r w:rsidRPr="00A13E07">
        <w:t>4.6</w:t>
      </w:r>
    </w:p>
    <w:p w14:paraId="695614EA" w14:textId="77777777" w:rsidR="00A13E07" w:rsidRDefault="00A13E07" w:rsidP="00236A93">
      <w:pPr>
        <w:ind w:firstLine="1276"/>
        <w:jc w:val="thaiDistribute"/>
      </w:pPr>
    </w:p>
    <w:p w14:paraId="49A1BEDA" w14:textId="08B6CB55" w:rsidR="00A13E07" w:rsidRDefault="00A13E07" w:rsidP="00A13E07">
      <w:r w:rsidRPr="00A13E07">
        <w:rPr>
          <w:b/>
          <w:bCs/>
          <w:cs/>
        </w:rPr>
        <w:t xml:space="preserve">ตารางที่ </w:t>
      </w:r>
      <w:r w:rsidRPr="00A13E07">
        <w:rPr>
          <w:b/>
          <w:bCs/>
        </w:rPr>
        <w:t>4.6</w:t>
      </w:r>
      <w:r w:rsidRPr="00A13E07">
        <w:t xml:space="preserve"> </w:t>
      </w:r>
      <w:r w:rsidRPr="00A13E07">
        <w:rPr>
          <w:cs/>
        </w:rPr>
        <w:t xml:space="preserve">ตารางเปรียบเทียบประสิทธิภาพแบบจำลองสำหรับการพยากรณ์ล่วงหน้า </w:t>
      </w:r>
      <w:r w:rsidRPr="00A13E07">
        <w:t xml:space="preserve">30 </w:t>
      </w:r>
      <w:r w:rsidRPr="00A13E07">
        <w:rPr>
          <w:cs/>
        </w:rPr>
        <w:t>วัน</w:t>
      </w:r>
    </w:p>
    <w:p w14:paraId="65D39F56" w14:textId="77777777" w:rsidR="00A13E07" w:rsidRDefault="00A13E07" w:rsidP="00A13E07"/>
    <w:tbl>
      <w:tblPr>
        <w:tblStyle w:val="af9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1613"/>
        <w:gridCol w:w="1784"/>
        <w:gridCol w:w="1276"/>
        <w:gridCol w:w="1260"/>
        <w:gridCol w:w="1008"/>
        <w:gridCol w:w="1134"/>
      </w:tblGrid>
      <w:tr w:rsidR="00A13E07" w14:paraId="23839B0C" w14:textId="77777777" w:rsidTr="00F35D45">
        <w:trPr>
          <w:jc w:val="center"/>
        </w:trPr>
        <w:tc>
          <w:tcPr>
            <w:tcW w:w="1613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1BA45" w14:textId="77777777" w:rsidR="00A13E07" w:rsidRDefault="00A13E07" w:rsidP="002F5667">
            <w:pPr>
              <w:jc w:val="center"/>
            </w:pPr>
            <w:proofErr w:type="spellStart"/>
            <w:r>
              <w:rPr>
                <w:b/>
              </w:rPr>
              <w:t>อัลกอริทึม</w:t>
            </w:r>
            <w:proofErr w:type="spellEnd"/>
          </w:p>
        </w:tc>
        <w:tc>
          <w:tcPr>
            <w:tcW w:w="1784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3DB2E" w14:textId="77777777" w:rsidR="00A13E07" w:rsidRDefault="00A13E07" w:rsidP="002F5667">
            <w:pPr>
              <w:jc w:val="center"/>
            </w:pPr>
            <w:r>
              <w:rPr>
                <w:b/>
              </w:rPr>
              <w:t>Accuracy (%)</w:t>
            </w:r>
          </w:p>
        </w:tc>
        <w:tc>
          <w:tcPr>
            <w:tcW w:w="1276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C6621" w14:textId="77777777" w:rsidR="00A13E07" w:rsidRDefault="00A13E07" w:rsidP="002F5667">
            <w:pPr>
              <w:jc w:val="center"/>
            </w:pPr>
            <w:r>
              <w:rPr>
                <w:b/>
              </w:rPr>
              <w:t>Kappa</w:t>
            </w:r>
          </w:p>
        </w:tc>
        <w:tc>
          <w:tcPr>
            <w:tcW w:w="12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6C18D" w14:textId="77777777" w:rsidR="00A13E07" w:rsidRDefault="00A13E07" w:rsidP="002F5667"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w="1008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C1598" w14:textId="77777777" w:rsidR="00A13E07" w:rsidRDefault="00A13E07" w:rsidP="002F5667"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w="1134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513C1" w14:textId="77777777" w:rsidR="00A13E07" w:rsidRDefault="00A13E07" w:rsidP="002F5667">
            <w:pPr>
              <w:jc w:val="center"/>
            </w:pPr>
            <w:r>
              <w:rPr>
                <w:b/>
              </w:rPr>
              <w:t>F1-score</w:t>
            </w:r>
          </w:p>
        </w:tc>
      </w:tr>
      <w:tr w:rsidR="00351861" w14:paraId="607A38CC" w14:textId="77777777" w:rsidTr="008D0409">
        <w:trPr>
          <w:jc w:val="center"/>
        </w:trPr>
        <w:tc>
          <w:tcPr>
            <w:tcW w:w="1613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FDD3A" w14:textId="0A23B527" w:rsidR="00351861" w:rsidRPr="00351861" w:rsidRDefault="00351861" w:rsidP="00351861">
            <w:r w:rsidRPr="00351861">
              <w:rPr>
                <w:rStyle w:val="a8"/>
                <w:rFonts w:hint="cs"/>
              </w:rPr>
              <w:t>J48 Decision Tree</w:t>
            </w:r>
          </w:p>
        </w:tc>
        <w:tc>
          <w:tcPr>
            <w:tcW w:w="17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6A095" w14:textId="0F117FE7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81.85%</w:t>
            </w:r>
          </w:p>
        </w:tc>
        <w:tc>
          <w:tcPr>
            <w:tcW w:w="12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B5BE7" w14:textId="04490BFB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0.6391</w:t>
            </w:r>
          </w:p>
        </w:tc>
        <w:tc>
          <w:tcPr>
            <w:tcW w:w="1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19CB6" w14:textId="73402E14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0.831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5CC41" w14:textId="7E2A4BF8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0.819</w:t>
            </w:r>
          </w:p>
        </w:tc>
        <w:tc>
          <w:tcPr>
            <w:tcW w:w="113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9C72A" w14:textId="2DC235EB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0.820</w:t>
            </w:r>
          </w:p>
        </w:tc>
      </w:tr>
      <w:tr w:rsidR="00351861" w14:paraId="0984D17D" w14:textId="77777777" w:rsidTr="008D0409">
        <w:trPr>
          <w:jc w:val="center"/>
        </w:trPr>
        <w:tc>
          <w:tcPr>
            <w:tcW w:w="1613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1E033" w14:textId="7394827D" w:rsidR="00351861" w:rsidRPr="00351861" w:rsidRDefault="00351861" w:rsidP="00351861">
            <w:r w:rsidRPr="00351861">
              <w:rPr>
                <w:rStyle w:val="a8"/>
                <w:rFonts w:hint="cs"/>
              </w:rPr>
              <w:t>Random Forest</w:t>
            </w:r>
          </w:p>
        </w:tc>
        <w:tc>
          <w:tcPr>
            <w:tcW w:w="17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2D933" w14:textId="0E23ACA6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85.05%</w:t>
            </w:r>
          </w:p>
        </w:tc>
        <w:tc>
          <w:tcPr>
            <w:tcW w:w="12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336BE" w14:textId="506D5425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0.7012</w:t>
            </w:r>
          </w:p>
        </w:tc>
        <w:tc>
          <w:tcPr>
            <w:tcW w:w="1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80039" w14:textId="36B308E7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0.857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D6572" w14:textId="1F34FF85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0.850</w:t>
            </w:r>
          </w:p>
        </w:tc>
        <w:tc>
          <w:tcPr>
            <w:tcW w:w="113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99EFA" w14:textId="3388265A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0.852</w:t>
            </w:r>
          </w:p>
        </w:tc>
      </w:tr>
      <w:tr w:rsidR="00351861" w14:paraId="739D22D0" w14:textId="77777777" w:rsidTr="008D0409">
        <w:trPr>
          <w:jc w:val="center"/>
        </w:trPr>
        <w:tc>
          <w:tcPr>
            <w:tcW w:w="1613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554C5" w14:textId="31A97F16" w:rsidR="00351861" w:rsidRPr="00351861" w:rsidRDefault="00351861" w:rsidP="00351861">
            <w:r w:rsidRPr="00351861">
              <w:rPr>
                <w:rStyle w:val="a8"/>
                <w:rFonts w:hint="cs"/>
              </w:rPr>
              <w:t>Logistic Regression</w:t>
            </w:r>
          </w:p>
        </w:tc>
        <w:tc>
          <w:tcPr>
            <w:tcW w:w="17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1D16D" w14:textId="37BEC0C9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79.36%</w:t>
            </w:r>
          </w:p>
        </w:tc>
        <w:tc>
          <w:tcPr>
            <w:tcW w:w="12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BFD7E" w14:textId="2FEB6674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0.6144</w:t>
            </w:r>
          </w:p>
        </w:tc>
        <w:tc>
          <w:tcPr>
            <w:tcW w:w="1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89BC6" w14:textId="73C96E1B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0.851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CBBF7" w14:textId="28390C4A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0.794</w:t>
            </w:r>
          </w:p>
        </w:tc>
        <w:tc>
          <w:tcPr>
            <w:tcW w:w="113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3E60C" w14:textId="23587277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0.798</w:t>
            </w:r>
          </w:p>
        </w:tc>
      </w:tr>
    </w:tbl>
    <w:p w14:paraId="078A3898" w14:textId="1589EBB3" w:rsidR="00351861" w:rsidRDefault="00351861" w:rsidP="00236A93">
      <w:pPr>
        <w:ind w:firstLine="1276"/>
        <w:jc w:val="thaiDistribute"/>
      </w:pPr>
      <w:r>
        <w:rPr>
          <w:cs/>
        </w:rPr>
        <w:lastRenderedPageBreak/>
        <w:t>จากตารางที่ 4.6 แสดงให้เห็นว่าในการพยากรณ์ระยะยาวล่วงหน้า 30 วัน แบบจำลองแรนดอม</w:t>
      </w:r>
      <w:proofErr w:type="spellStart"/>
      <w:r>
        <w:rPr>
          <w:cs/>
        </w:rPr>
        <w:t>ฟอเร</w:t>
      </w:r>
      <w:proofErr w:type="spellEnd"/>
      <w:r>
        <w:rPr>
          <w:cs/>
        </w:rPr>
        <w:t>สต์ (</w:t>
      </w:r>
      <w:r>
        <w:t xml:space="preserve">Random Forest) </w:t>
      </w:r>
      <w:r>
        <w:rPr>
          <w:cs/>
        </w:rPr>
        <w:t>มีความสามารถที่โดดเด่นและเป็นอันดับหนึ่งอย่างชัดเจน โดยให้ค่าความถูกต้องสูงที่สุดที่ ร้อยละ 85.05 และมีค่าสัมประสิทธิ์</w:t>
      </w:r>
      <w:proofErr w:type="spellStart"/>
      <w:r>
        <w:rPr>
          <w:cs/>
        </w:rPr>
        <w:t>คัป</w:t>
      </w:r>
      <w:proofErr w:type="spellEnd"/>
      <w:r>
        <w:rPr>
          <w:cs/>
        </w:rPr>
        <w:t xml:space="preserve">ปาเท่ากับ 0.7012 ซึ่งอยู่ในเกณฑ์ความสอดคล้องระดับดี เหนือกว่าแบบจำลองต้นไม้ตัดสินใจ </w:t>
      </w:r>
      <w:r>
        <w:t>J</w:t>
      </w:r>
      <w:r>
        <w:rPr>
          <w:cs/>
        </w:rPr>
        <w:t xml:space="preserve">48 ที่มีค่าความถูกต้องร้อยละ 81.85 </w:t>
      </w:r>
      <w:r w:rsidR="00FC5025">
        <w:rPr>
          <w:rFonts w:hint="cs"/>
          <w:cs/>
        </w:rPr>
        <w:t>และมีค่าสัมประสิทธิ์</w:t>
      </w:r>
      <w:proofErr w:type="spellStart"/>
      <w:r w:rsidR="00FC5025">
        <w:rPr>
          <w:rFonts w:hint="cs"/>
          <w:cs/>
        </w:rPr>
        <w:t>คัป</w:t>
      </w:r>
      <w:proofErr w:type="spellEnd"/>
      <w:r w:rsidR="00FC5025">
        <w:rPr>
          <w:rFonts w:hint="cs"/>
          <w:cs/>
        </w:rPr>
        <w:t xml:space="preserve">ปาเท่ากับ </w:t>
      </w:r>
      <w:r>
        <w:rPr>
          <w:cs/>
        </w:rPr>
        <w:t>0.6391 และแบบจำลองการถดถอย</w:t>
      </w:r>
      <w:proofErr w:type="spellStart"/>
      <w:r>
        <w:rPr>
          <w:cs/>
        </w:rPr>
        <w:t>โล</w:t>
      </w:r>
      <w:proofErr w:type="spellEnd"/>
      <w:r>
        <w:rPr>
          <w:cs/>
        </w:rPr>
        <w:t xml:space="preserve">จิสติกที่มีค่าความถูกต้องร้อยละ 79.36 </w:t>
      </w:r>
      <w:r w:rsidR="00FC5025">
        <w:rPr>
          <w:rFonts w:hint="cs"/>
          <w:cs/>
        </w:rPr>
        <w:t>และมีค่าสัมประสิทธิ์</w:t>
      </w:r>
      <w:proofErr w:type="spellStart"/>
      <w:r w:rsidR="00FC5025">
        <w:rPr>
          <w:rFonts w:hint="cs"/>
          <w:cs/>
        </w:rPr>
        <w:t>คัป</w:t>
      </w:r>
      <w:proofErr w:type="spellEnd"/>
      <w:r w:rsidR="00FC5025">
        <w:rPr>
          <w:rFonts w:hint="cs"/>
          <w:cs/>
        </w:rPr>
        <w:t xml:space="preserve">ปาเท่ากับ </w:t>
      </w:r>
      <w:r>
        <w:rPr>
          <w:cs/>
        </w:rPr>
        <w:t>0.6144</w:t>
      </w:r>
    </w:p>
    <w:p w14:paraId="77D6861B" w14:textId="79A8CC79" w:rsidR="008C7EE9" w:rsidRDefault="00351861" w:rsidP="00236A93">
      <w:pPr>
        <w:ind w:firstLine="1276"/>
        <w:jc w:val="thaiDistribute"/>
      </w:pPr>
      <w:r>
        <w:rPr>
          <w:cs/>
        </w:rPr>
        <w:t>ผลการวิเคราะห์เมทริก</w:t>
      </w:r>
      <w:proofErr w:type="spellStart"/>
      <w:r>
        <w:rPr>
          <w:cs/>
        </w:rPr>
        <w:t>ซ์</w:t>
      </w:r>
      <w:proofErr w:type="spellEnd"/>
      <w:r>
        <w:rPr>
          <w:cs/>
        </w:rPr>
        <w:t>ความสับสนเชิงลึกของการทดสอบ 30 วันล่วงหน้าแสดงไว้ในตารางที่ 4.7 ตารางที่ 4.8 และตารางที่ 4.</w:t>
      </w:r>
      <w:r>
        <w:rPr>
          <w:rFonts w:hint="cs"/>
          <w:cs/>
        </w:rPr>
        <w:t>9</w:t>
      </w:r>
    </w:p>
    <w:p w14:paraId="5F1A5962" w14:textId="77777777" w:rsidR="00FC5025" w:rsidRPr="005A709C" w:rsidRDefault="00FC5025" w:rsidP="00351861">
      <w:pPr>
        <w:ind w:firstLine="1276"/>
      </w:pPr>
    </w:p>
    <w:p w14:paraId="67057DA2" w14:textId="26D9D886" w:rsidR="008C7EE9" w:rsidRDefault="008C7EE9" w:rsidP="008C7EE9">
      <w:r w:rsidRPr="008C7EE9">
        <w:rPr>
          <w:b/>
          <w:bCs/>
          <w:cs/>
        </w:rPr>
        <w:t xml:space="preserve">ตารางที่ </w:t>
      </w:r>
      <w:r w:rsidRPr="008C7EE9">
        <w:rPr>
          <w:b/>
          <w:bCs/>
        </w:rPr>
        <w:t>4.7</w:t>
      </w:r>
      <w:r w:rsidRPr="008C7EE9">
        <w:t xml:space="preserve"> </w:t>
      </w:r>
      <w:r w:rsidRPr="008C7EE9">
        <w:rPr>
          <w:cs/>
        </w:rPr>
        <w:t>เมทริก</w:t>
      </w:r>
      <w:proofErr w:type="spellStart"/>
      <w:r w:rsidRPr="008C7EE9">
        <w:rPr>
          <w:cs/>
        </w:rPr>
        <w:t>ซ์</w:t>
      </w:r>
      <w:proofErr w:type="spellEnd"/>
      <w:r w:rsidRPr="008C7EE9">
        <w:rPr>
          <w:cs/>
        </w:rPr>
        <w:t xml:space="preserve">ความสับสนของต้นไม้ตัดสินใจ </w:t>
      </w:r>
      <w:r w:rsidRPr="008C7EE9">
        <w:t xml:space="preserve">J48 </w:t>
      </w:r>
      <w:r w:rsidRPr="008C7EE9">
        <w:rPr>
          <w:cs/>
        </w:rPr>
        <w:t xml:space="preserve">สำหรับการพยากรณ์ล่วงหน้า </w:t>
      </w:r>
      <w:r w:rsidRPr="008C7EE9">
        <w:t xml:space="preserve">30 </w:t>
      </w:r>
      <w:r w:rsidRPr="008C7EE9">
        <w:rPr>
          <w:cs/>
        </w:rPr>
        <w:t>วัน</w:t>
      </w:r>
    </w:p>
    <w:p w14:paraId="072659BB" w14:textId="77777777" w:rsidR="008C7EE9" w:rsidRDefault="008C7EE9" w:rsidP="008C7EE9"/>
    <w:tbl>
      <w:tblPr>
        <w:tblStyle w:val="af9"/>
        <w:tblW w:w="73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</w:tblGrid>
      <w:tr w:rsidR="008C7EE9" w14:paraId="5451E64A" w14:textId="77777777" w:rsidTr="002D0B2E">
        <w:trPr>
          <w:jc w:val="center"/>
        </w:trPr>
        <w:tc>
          <w:tcPr>
            <w:tcW w:w="2268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B3BF6" w14:textId="77777777" w:rsidR="008C7EE9" w:rsidRDefault="008C7EE9" w:rsidP="002F5667">
            <w:pPr>
              <w:jc w:val="center"/>
            </w:pPr>
            <w:proofErr w:type="spellStart"/>
            <w:r>
              <w:rPr>
                <w:b/>
              </w:rPr>
              <w:t>ระดับจริง</w:t>
            </w:r>
            <w:proofErr w:type="spellEnd"/>
            <w:r>
              <w:rPr>
                <w:b/>
              </w:rPr>
              <w:t xml:space="preserve"> \ </w:t>
            </w:r>
            <w:proofErr w:type="spellStart"/>
            <w:r>
              <w:rPr>
                <w:b/>
              </w:rPr>
              <w:t>พยากรณ์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83DCF" w14:textId="77777777" w:rsidR="008C7EE9" w:rsidRDefault="008C7EE9" w:rsidP="002F5667">
            <w:pPr>
              <w:jc w:val="center"/>
            </w:pPr>
            <w:proofErr w:type="spellStart"/>
            <w:r>
              <w:rPr>
                <w:b/>
              </w:rPr>
              <w:t>เสี่ยงน้ำแห้ง</w:t>
            </w:r>
            <w:proofErr w:type="spellEnd"/>
            <w:r>
              <w:rPr>
                <w:b/>
              </w:rPr>
              <w:t xml:space="preserve"> (a)</w:t>
            </w:r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80857" w14:textId="77777777" w:rsidR="008C7EE9" w:rsidRDefault="008C7EE9" w:rsidP="002F5667">
            <w:pPr>
              <w:jc w:val="center"/>
            </w:pPr>
            <w:proofErr w:type="spellStart"/>
            <w:r>
              <w:rPr>
                <w:b/>
              </w:rPr>
              <w:t>ระดับปกติ</w:t>
            </w:r>
            <w:proofErr w:type="spellEnd"/>
            <w:r>
              <w:rPr>
                <w:b/>
              </w:rPr>
              <w:t xml:space="preserve"> (b)</w:t>
            </w:r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4B8CA" w14:textId="77777777" w:rsidR="008C7EE9" w:rsidRDefault="008C7EE9" w:rsidP="002F5667">
            <w:pPr>
              <w:jc w:val="center"/>
            </w:pPr>
            <w:proofErr w:type="spellStart"/>
            <w:r>
              <w:rPr>
                <w:b/>
              </w:rPr>
              <w:t>เสี่ยงน้ำล้น</w:t>
            </w:r>
            <w:proofErr w:type="spellEnd"/>
            <w:r>
              <w:rPr>
                <w:b/>
              </w:rPr>
              <w:t xml:space="preserve"> (c)</w:t>
            </w:r>
          </w:p>
        </w:tc>
      </w:tr>
      <w:tr w:rsidR="00351861" w14:paraId="36429FEB" w14:textId="77777777" w:rsidTr="00DA4F14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C749B" w14:textId="32213BE8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เสี่ยงน้ำแห้ง (</w:t>
            </w:r>
            <w:r w:rsidRPr="00351861">
              <w:rPr>
                <w:rStyle w:val="a8"/>
                <w:rFonts w:hint="cs"/>
              </w:rPr>
              <w:t>a)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24257" w14:textId="72DA9993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27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7C9E4" w14:textId="5F11D3FD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58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8F1D6" w14:textId="427720B9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</w:t>
            </w:r>
          </w:p>
        </w:tc>
      </w:tr>
      <w:tr w:rsidR="00351861" w14:paraId="2D7038D4" w14:textId="77777777" w:rsidTr="00DA4F14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DD9E8" w14:textId="7DBB2813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ระดับปกติ (</w:t>
            </w:r>
            <w:r w:rsidRPr="00351861">
              <w:rPr>
                <w:rStyle w:val="a8"/>
                <w:rFonts w:hint="cs"/>
              </w:rPr>
              <w:t>b)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D6377" w14:textId="071893D6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19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D78F6" w14:textId="0104ED91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1,269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66011" w14:textId="54FF1D81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191</w:t>
            </w:r>
          </w:p>
        </w:tc>
      </w:tr>
      <w:tr w:rsidR="00351861" w14:paraId="3621B72D" w14:textId="77777777" w:rsidTr="00DA4F14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0EFE3" w14:textId="772D95E2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เสี่ยงน้ำล้น (</w:t>
            </w:r>
            <w:r w:rsidRPr="00351861">
              <w:rPr>
                <w:rStyle w:val="a8"/>
                <w:rFonts w:hint="cs"/>
              </w:rPr>
              <w:t>c)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FAD41" w14:textId="560917A2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2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695FF" w14:textId="667F271A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467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50304" w14:textId="5FB49DDA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2,027</w:t>
            </w:r>
          </w:p>
        </w:tc>
      </w:tr>
    </w:tbl>
    <w:p w14:paraId="0702C0F0" w14:textId="77777777" w:rsidR="0097713E" w:rsidRDefault="0097713E" w:rsidP="008C7EE9">
      <w:pPr>
        <w:rPr>
          <w:b/>
          <w:bCs/>
        </w:rPr>
      </w:pPr>
    </w:p>
    <w:p w14:paraId="3B27E392" w14:textId="4D927797" w:rsidR="008C7EE9" w:rsidRDefault="008C7EE9" w:rsidP="008C7EE9">
      <w:r w:rsidRPr="008C7EE9">
        <w:rPr>
          <w:b/>
          <w:bCs/>
          <w:cs/>
        </w:rPr>
        <w:t xml:space="preserve">ตารางที่ </w:t>
      </w:r>
      <w:r w:rsidRPr="008C7EE9">
        <w:rPr>
          <w:b/>
          <w:bCs/>
        </w:rPr>
        <w:t>4.8</w:t>
      </w:r>
      <w:r w:rsidRPr="008C7EE9">
        <w:t xml:space="preserve"> </w:t>
      </w:r>
      <w:r w:rsidRPr="008C7EE9">
        <w:rPr>
          <w:cs/>
        </w:rPr>
        <w:t>เมทริก</w:t>
      </w:r>
      <w:proofErr w:type="spellStart"/>
      <w:r w:rsidRPr="008C7EE9">
        <w:rPr>
          <w:cs/>
        </w:rPr>
        <w:t>ซ์</w:t>
      </w:r>
      <w:proofErr w:type="spellEnd"/>
      <w:r w:rsidRPr="008C7EE9">
        <w:rPr>
          <w:cs/>
        </w:rPr>
        <w:t>ความสับสนของแรนดอม</w:t>
      </w:r>
      <w:proofErr w:type="spellStart"/>
      <w:r w:rsidRPr="008C7EE9">
        <w:rPr>
          <w:cs/>
        </w:rPr>
        <w:t>ฟอเร</w:t>
      </w:r>
      <w:proofErr w:type="spellEnd"/>
      <w:r w:rsidRPr="008C7EE9">
        <w:rPr>
          <w:cs/>
        </w:rPr>
        <w:t xml:space="preserve">สต์สำหรับการพยากรณ์ล่วงหน้า </w:t>
      </w:r>
      <w:r w:rsidRPr="008C7EE9">
        <w:t xml:space="preserve">30 </w:t>
      </w:r>
      <w:r w:rsidRPr="008C7EE9">
        <w:rPr>
          <w:cs/>
        </w:rPr>
        <w:t>วัน</w:t>
      </w:r>
    </w:p>
    <w:p w14:paraId="760869DF" w14:textId="77777777" w:rsidR="008C7EE9" w:rsidRDefault="008C7EE9" w:rsidP="008C7EE9"/>
    <w:tbl>
      <w:tblPr>
        <w:tblStyle w:val="af9"/>
        <w:tblW w:w="73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</w:tblGrid>
      <w:tr w:rsidR="008C7EE9" w14:paraId="5F345C1F" w14:textId="77777777" w:rsidTr="002D0B2E">
        <w:trPr>
          <w:jc w:val="center"/>
        </w:trPr>
        <w:tc>
          <w:tcPr>
            <w:tcW w:w="2268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AC3AB" w14:textId="77777777" w:rsidR="008C7EE9" w:rsidRDefault="008C7EE9" w:rsidP="002F5667">
            <w:pPr>
              <w:jc w:val="center"/>
            </w:pPr>
            <w:proofErr w:type="spellStart"/>
            <w:r>
              <w:rPr>
                <w:b/>
              </w:rPr>
              <w:t>ระดับจริง</w:t>
            </w:r>
            <w:proofErr w:type="spellEnd"/>
            <w:r>
              <w:rPr>
                <w:b/>
              </w:rPr>
              <w:t xml:space="preserve"> \ </w:t>
            </w:r>
            <w:proofErr w:type="spellStart"/>
            <w:r>
              <w:rPr>
                <w:b/>
              </w:rPr>
              <w:t>พยากรณ์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16364" w14:textId="77777777" w:rsidR="008C7EE9" w:rsidRDefault="008C7EE9" w:rsidP="002F5667">
            <w:pPr>
              <w:jc w:val="center"/>
            </w:pPr>
            <w:proofErr w:type="spellStart"/>
            <w:r>
              <w:rPr>
                <w:b/>
              </w:rPr>
              <w:t>เสี่ยงน้ำแห้ง</w:t>
            </w:r>
            <w:proofErr w:type="spellEnd"/>
            <w:r>
              <w:rPr>
                <w:b/>
              </w:rPr>
              <w:t xml:space="preserve"> (a)</w:t>
            </w:r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EDF4C" w14:textId="77777777" w:rsidR="008C7EE9" w:rsidRDefault="008C7EE9" w:rsidP="002F5667">
            <w:pPr>
              <w:jc w:val="center"/>
            </w:pPr>
            <w:proofErr w:type="spellStart"/>
            <w:r>
              <w:rPr>
                <w:b/>
              </w:rPr>
              <w:t>ระดับปกติ</w:t>
            </w:r>
            <w:proofErr w:type="spellEnd"/>
            <w:r>
              <w:rPr>
                <w:b/>
              </w:rPr>
              <w:t xml:space="preserve"> (b)</w:t>
            </w:r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95D13" w14:textId="77777777" w:rsidR="008C7EE9" w:rsidRDefault="008C7EE9" w:rsidP="002F5667">
            <w:pPr>
              <w:jc w:val="center"/>
            </w:pPr>
            <w:proofErr w:type="spellStart"/>
            <w:r>
              <w:rPr>
                <w:b/>
              </w:rPr>
              <w:t>เสี่ยงน้ำล้น</w:t>
            </w:r>
            <w:proofErr w:type="spellEnd"/>
            <w:r>
              <w:rPr>
                <w:b/>
              </w:rPr>
              <w:t xml:space="preserve"> (c)</w:t>
            </w:r>
          </w:p>
        </w:tc>
      </w:tr>
      <w:tr w:rsidR="00351861" w14:paraId="7AAA2B46" w14:textId="77777777" w:rsidTr="005E191B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EF045" w14:textId="2E63DF6D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เสี่ยงน้ำแห้ง (</w:t>
            </w:r>
            <w:r w:rsidRPr="00351861">
              <w:rPr>
                <w:rStyle w:val="a8"/>
                <w:rFonts w:hint="cs"/>
              </w:rPr>
              <w:t>a)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46D32" w14:textId="5315007B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64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DE0D2" w14:textId="55521DDF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21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6A0F9" w14:textId="1843BDE3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</w:t>
            </w:r>
          </w:p>
        </w:tc>
      </w:tr>
      <w:tr w:rsidR="00351861" w14:paraId="2023A3DC" w14:textId="77777777" w:rsidTr="005E191B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B0CD2" w14:textId="00C6244A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ระดับปกติ (</w:t>
            </w:r>
            <w:r w:rsidRPr="00351861">
              <w:rPr>
                <w:rStyle w:val="a8"/>
                <w:rFonts w:hint="cs"/>
              </w:rPr>
              <w:t>b)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7BFCF" w14:textId="3CC42B5E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29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65B37" w14:textId="139BE1AE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1,259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61FEE" w14:textId="11D7377C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191</w:t>
            </w:r>
          </w:p>
        </w:tc>
      </w:tr>
      <w:tr w:rsidR="00351861" w14:paraId="233F446B" w14:textId="77777777" w:rsidTr="005E191B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203D2" w14:textId="0ABA46B9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เสี่ยงน้ำล้น (</w:t>
            </w:r>
            <w:r w:rsidRPr="00351861">
              <w:rPr>
                <w:rStyle w:val="a8"/>
                <w:rFonts w:hint="cs"/>
              </w:rPr>
              <w:t>c)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93B0B" w14:textId="25E410B4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B1832" w14:textId="6F449CAF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366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C121A" w14:textId="315B46F1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2,130</w:t>
            </w:r>
          </w:p>
        </w:tc>
      </w:tr>
    </w:tbl>
    <w:p w14:paraId="168EEFC4" w14:textId="77777777" w:rsidR="008C7EE9" w:rsidRDefault="008C7EE9" w:rsidP="008C7EE9"/>
    <w:p w14:paraId="10FEC50B" w14:textId="77777777" w:rsidR="00FC5025" w:rsidRDefault="00FC5025" w:rsidP="008C7EE9"/>
    <w:p w14:paraId="7E6BEE71" w14:textId="77777777" w:rsidR="00FC5025" w:rsidRDefault="00FC5025" w:rsidP="008C7EE9"/>
    <w:p w14:paraId="2F4BF738" w14:textId="52B82FF1" w:rsidR="008C7EE9" w:rsidRDefault="008C7EE9" w:rsidP="008C7EE9">
      <w:r w:rsidRPr="008C7EE9">
        <w:rPr>
          <w:b/>
          <w:bCs/>
          <w:cs/>
        </w:rPr>
        <w:lastRenderedPageBreak/>
        <w:t xml:space="preserve">ตารางที่ </w:t>
      </w:r>
      <w:r w:rsidRPr="008C7EE9">
        <w:rPr>
          <w:b/>
          <w:bCs/>
        </w:rPr>
        <w:t>4.9</w:t>
      </w:r>
      <w:r w:rsidRPr="008C7EE9">
        <w:t xml:space="preserve"> </w:t>
      </w:r>
      <w:r w:rsidRPr="008C7EE9">
        <w:rPr>
          <w:cs/>
        </w:rPr>
        <w:t>เมทริก</w:t>
      </w:r>
      <w:proofErr w:type="spellStart"/>
      <w:r w:rsidRPr="008C7EE9">
        <w:rPr>
          <w:cs/>
        </w:rPr>
        <w:t>ซ์</w:t>
      </w:r>
      <w:proofErr w:type="spellEnd"/>
      <w:r w:rsidRPr="008C7EE9">
        <w:rPr>
          <w:cs/>
        </w:rPr>
        <w:t>ความสับสนของการถดถอย</w:t>
      </w:r>
      <w:proofErr w:type="spellStart"/>
      <w:r w:rsidRPr="008C7EE9">
        <w:rPr>
          <w:cs/>
        </w:rPr>
        <w:t>โล</w:t>
      </w:r>
      <w:proofErr w:type="spellEnd"/>
      <w:r w:rsidRPr="008C7EE9">
        <w:rPr>
          <w:cs/>
        </w:rPr>
        <w:t xml:space="preserve">จิสติกสำหรับการพยากรณ์ล่วงหน้า </w:t>
      </w:r>
      <w:r w:rsidRPr="008C7EE9">
        <w:t xml:space="preserve">30 </w:t>
      </w:r>
      <w:r w:rsidRPr="008C7EE9">
        <w:rPr>
          <w:cs/>
        </w:rPr>
        <w:t>วัน</w:t>
      </w:r>
    </w:p>
    <w:p w14:paraId="646E3882" w14:textId="77777777" w:rsidR="008C7EE9" w:rsidRDefault="008C7EE9" w:rsidP="008C7EE9"/>
    <w:tbl>
      <w:tblPr>
        <w:tblStyle w:val="af9"/>
        <w:tblW w:w="73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</w:tblGrid>
      <w:tr w:rsidR="008C7EE9" w14:paraId="22851660" w14:textId="77777777" w:rsidTr="000E7CAD">
        <w:trPr>
          <w:jc w:val="center"/>
        </w:trPr>
        <w:tc>
          <w:tcPr>
            <w:tcW w:w="2268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0A4EC" w14:textId="77777777" w:rsidR="008C7EE9" w:rsidRDefault="008C7EE9" w:rsidP="002F5667">
            <w:pPr>
              <w:jc w:val="center"/>
            </w:pPr>
            <w:proofErr w:type="spellStart"/>
            <w:r>
              <w:rPr>
                <w:b/>
              </w:rPr>
              <w:t>ระดับจริง</w:t>
            </w:r>
            <w:proofErr w:type="spellEnd"/>
            <w:r>
              <w:rPr>
                <w:b/>
              </w:rPr>
              <w:t xml:space="preserve"> \ </w:t>
            </w:r>
            <w:proofErr w:type="spellStart"/>
            <w:r>
              <w:rPr>
                <w:b/>
              </w:rPr>
              <w:t>พยากรณ์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3C8F4" w14:textId="77777777" w:rsidR="008C7EE9" w:rsidRDefault="008C7EE9" w:rsidP="002F5667">
            <w:pPr>
              <w:jc w:val="center"/>
            </w:pPr>
            <w:proofErr w:type="spellStart"/>
            <w:r>
              <w:rPr>
                <w:b/>
              </w:rPr>
              <w:t>เสี่ยงน้ำแห้ง</w:t>
            </w:r>
            <w:proofErr w:type="spellEnd"/>
            <w:r>
              <w:rPr>
                <w:b/>
              </w:rPr>
              <w:t xml:space="preserve"> (a)</w:t>
            </w:r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0FC9A" w14:textId="77777777" w:rsidR="008C7EE9" w:rsidRDefault="008C7EE9" w:rsidP="002F5667">
            <w:pPr>
              <w:jc w:val="center"/>
            </w:pPr>
            <w:proofErr w:type="spellStart"/>
            <w:r>
              <w:rPr>
                <w:b/>
              </w:rPr>
              <w:t>ระดับปกติ</w:t>
            </w:r>
            <w:proofErr w:type="spellEnd"/>
            <w:r>
              <w:rPr>
                <w:b/>
              </w:rPr>
              <w:t xml:space="preserve"> (b)</w:t>
            </w:r>
          </w:p>
        </w:tc>
        <w:tc>
          <w:tcPr>
            <w:tcW w:w="170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7701F" w14:textId="77777777" w:rsidR="008C7EE9" w:rsidRDefault="008C7EE9" w:rsidP="002F5667">
            <w:pPr>
              <w:jc w:val="center"/>
            </w:pPr>
            <w:proofErr w:type="spellStart"/>
            <w:r>
              <w:rPr>
                <w:b/>
              </w:rPr>
              <w:t>เสี่ยงน้ำล้น</w:t>
            </w:r>
            <w:proofErr w:type="spellEnd"/>
            <w:r>
              <w:rPr>
                <w:b/>
              </w:rPr>
              <w:t xml:space="preserve"> (c)</w:t>
            </w:r>
          </w:p>
        </w:tc>
      </w:tr>
      <w:tr w:rsidR="00351861" w14:paraId="6B1968F2" w14:textId="77777777" w:rsidTr="00F83D25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834CB" w14:textId="3A34882A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เสี่ยงน้ำแห้ง (</w:t>
            </w:r>
            <w:r w:rsidRPr="00351861">
              <w:rPr>
                <w:rStyle w:val="a8"/>
                <w:rFonts w:hint="cs"/>
              </w:rPr>
              <w:t>a)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E3A5F" w14:textId="3CA84410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71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21432" w14:textId="4ADC4E03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14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D9928" w14:textId="04867109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0</w:t>
            </w:r>
          </w:p>
        </w:tc>
      </w:tr>
      <w:tr w:rsidR="00351861" w14:paraId="7984DEAC" w14:textId="77777777" w:rsidTr="00F83D25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C0ED0" w14:textId="24F03B92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ระดับปกติ (</w:t>
            </w:r>
            <w:r w:rsidRPr="00351861">
              <w:rPr>
                <w:rStyle w:val="a8"/>
                <w:rFonts w:hint="cs"/>
              </w:rPr>
              <w:t>b)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127FD" w14:textId="7F0FC46C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50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7FA5D" w14:textId="69CE43AD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1,390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C9960" w14:textId="14EA6DFF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39</w:t>
            </w:r>
          </w:p>
        </w:tc>
      </w:tr>
      <w:tr w:rsidR="00351861" w14:paraId="47647055" w14:textId="77777777" w:rsidTr="00F83D25">
        <w:trPr>
          <w:jc w:val="center"/>
        </w:trPr>
        <w:tc>
          <w:tcPr>
            <w:tcW w:w="22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F74C7" w14:textId="5C6A65FE" w:rsidR="00351861" w:rsidRPr="00351861" w:rsidRDefault="00351861" w:rsidP="00351861">
            <w:r w:rsidRPr="00351861">
              <w:rPr>
                <w:rStyle w:val="a8"/>
                <w:rFonts w:hint="cs"/>
                <w:cs/>
              </w:rPr>
              <w:t>เสี่ยงน้ำล้น (</w:t>
            </w:r>
            <w:r w:rsidRPr="00351861">
              <w:rPr>
                <w:rStyle w:val="a8"/>
                <w:rFonts w:hint="cs"/>
              </w:rPr>
              <w:t>c)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FDFB7" w14:textId="022FE722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4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65F33" w14:textId="01E44098" w:rsidR="00351861" w:rsidRPr="00351861" w:rsidRDefault="00351861" w:rsidP="00351861">
            <w:pPr>
              <w:jc w:val="center"/>
            </w:pPr>
            <w:r w:rsidRPr="00351861">
              <w:rPr>
                <w:rFonts w:hint="cs"/>
              </w:rPr>
              <w:t>731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EFAB2" w14:textId="7791E564" w:rsidR="00351861" w:rsidRPr="00351861" w:rsidRDefault="00351861" w:rsidP="00351861">
            <w:pPr>
              <w:jc w:val="center"/>
            </w:pPr>
            <w:r w:rsidRPr="00351861">
              <w:rPr>
                <w:rStyle w:val="a8"/>
                <w:rFonts w:hint="cs"/>
              </w:rPr>
              <w:t>1,761</w:t>
            </w:r>
          </w:p>
        </w:tc>
      </w:tr>
    </w:tbl>
    <w:p w14:paraId="48F7212D" w14:textId="77777777" w:rsidR="008C7EE9" w:rsidRDefault="008C7EE9" w:rsidP="008C7EE9"/>
    <w:p w14:paraId="7E68652E" w14:textId="0FB06BF1" w:rsidR="00351861" w:rsidRDefault="00351861" w:rsidP="00351861">
      <w:pPr>
        <w:pStyle w:val="3"/>
      </w:pPr>
      <w:r>
        <w:rPr>
          <w:cs/>
        </w:rPr>
        <w:t>จากการวิเคราะห์ตารางเมทริก</w:t>
      </w:r>
      <w:proofErr w:type="spellStart"/>
      <w:r>
        <w:rPr>
          <w:cs/>
        </w:rPr>
        <w:t>ซ์</w:t>
      </w:r>
      <w:proofErr w:type="spellEnd"/>
      <w:r>
        <w:rPr>
          <w:cs/>
        </w:rPr>
        <w:t>ความสับสนระยะ 30 วัน พบว่า</w:t>
      </w:r>
    </w:p>
    <w:p w14:paraId="12C16412" w14:textId="3C96A3AC" w:rsidR="00351861" w:rsidRDefault="00351861" w:rsidP="00351861">
      <w:pPr>
        <w:ind w:firstLine="1276"/>
      </w:pPr>
      <w:r>
        <w:rPr>
          <w:cs/>
        </w:rPr>
        <w:t>แบบจำลองแรนดอม</w:t>
      </w:r>
      <w:proofErr w:type="spellStart"/>
      <w:r>
        <w:rPr>
          <w:cs/>
        </w:rPr>
        <w:t>ฟอเร</w:t>
      </w:r>
      <w:proofErr w:type="spellEnd"/>
      <w:r>
        <w:rPr>
          <w:cs/>
        </w:rPr>
        <w:t>สต์ (</w:t>
      </w:r>
      <w:r>
        <w:t xml:space="preserve">Random Forest) </w:t>
      </w:r>
      <w:r>
        <w:rPr>
          <w:cs/>
        </w:rPr>
        <w:t>คงรักษาความสามารถในการจำแนกประเภทได้อย่างมีประสิทธิภาพสูง โดยจำแนกคลาสระดับปกติได้ถูกต้อง 1,259 จาก 1,479 รายการ และคลาสเสี่ยงน้ำล้นได้ถูกต้องถึง 2,130 จาก 2,496 รายการ ซึ่งสูงที่สุดในบรรดาทุกอัลกอริทึม</w:t>
      </w:r>
    </w:p>
    <w:p w14:paraId="573E0890" w14:textId="7401A6F4" w:rsidR="00351861" w:rsidRDefault="00351861" w:rsidP="00351861">
      <w:pPr>
        <w:ind w:firstLine="1276"/>
      </w:pPr>
      <w:r>
        <w:rPr>
          <w:cs/>
        </w:rPr>
        <w:t>การทำนายกลุ่มเสี่ยงน้ำแห้งในระยะ 30 วัน มีความท้าทายสูงเนื่องจากเป็นคลาสส่วนน้อย มีเพียง 85 รายการในชุดทดสอบ แต่แบบจำลองแรนดอม</w:t>
      </w:r>
      <w:proofErr w:type="spellStart"/>
      <w:r>
        <w:rPr>
          <w:cs/>
        </w:rPr>
        <w:t>ฟอเร</w:t>
      </w:r>
      <w:proofErr w:type="spellEnd"/>
      <w:r>
        <w:rPr>
          <w:cs/>
        </w:rPr>
        <w:t xml:space="preserve">สต์สามารถทำนายได้ถูกต้องถึง 64 จาก 85 รายการ เหนือกว่า </w:t>
      </w:r>
      <w:r>
        <w:t>J</w:t>
      </w:r>
      <w:r>
        <w:rPr>
          <w:cs/>
        </w:rPr>
        <w:t>48 ที่ทำนายได้ถูกต้องเพียง 27 รายการ</w:t>
      </w:r>
    </w:p>
    <w:p w14:paraId="4238E8EA" w14:textId="682B3637" w:rsidR="00351861" w:rsidRDefault="00351861" w:rsidP="00351861">
      <w:pPr>
        <w:ind w:firstLine="1276"/>
      </w:pPr>
      <w:r>
        <w:rPr>
          <w:cs/>
        </w:rPr>
        <w:t>ความผิดพลาดเชิงวิกฤตสลับขั้ว แบบจำลองแรนดอม</w:t>
      </w:r>
      <w:proofErr w:type="spellStart"/>
      <w:r>
        <w:rPr>
          <w:cs/>
        </w:rPr>
        <w:t>ฟอเร</w:t>
      </w:r>
      <w:proofErr w:type="spellEnd"/>
      <w:r>
        <w:rPr>
          <w:cs/>
        </w:rPr>
        <w:t xml:space="preserve">สต์ ไม่มีความผิดพลาดในการทำนายกลุ่มเสี่ยงน้ำล้นเป็นกลุ่มเสี่ยงน้ำแห้งเลย ในขณะที่ </w:t>
      </w:r>
      <w:r>
        <w:t>J</w:t>
      </w:r>
      <w:r>
        <w:rPr>
          <w:cs/>
        </w:rPr>
        <w:t xml:space="preserve">48 มีข้อผิดพลาด 2 รายการ และ </w:t>
      </w:r>
      <w:r>
        <w:t xml:space="preserve">Logistic Regression </w:t>
      </w:r>
      <w:r>
        <w:rPr>
          <w:cs/>
        </w:rPr>
        <w:t xml:space="preserve">มีข้อผิดพลาดถึง 4 รายการ ยืนยันว่า </w:t>
      </w:r>
      <w:r>
        <w:t xml:space="preserve">Random Forest </w:t>
      </w:r>
      <w:r>
        <w:rPr>
          <w:cs/>
        </w:rPr>
        <w:t>มีความปลอดภัยและเสถียรภาพสูงสุดสำหรับกรอบเวลา 30 วัน</w:t>
      </w:r>
    </w:p>
    <w:p w14:paraId="7528CB55" w14:textId="11DC0F05" w:rsidR="008C7EE9" w:rsidRPr="002872BC" w:rsidRDefault="008C7EE9" w:rsidP="00351861">
      <w:pPr>
        <w:pStyle w:val="3"/>
      </w:pPr>
      <w:r w:rsidRPr="002872BC">
        <w:t xml:space="preserve">4.2.3 </w:t>
      </w:r>
      <w:r w:rsidRPr="002872BC">
        <w:rPr>
          <w:cs/>
        </w:rPr>
        <w:tab/>
      </w:r>
      <w:proofErr w:type="spellStart"/>
      <w:r w:rsidRPr="002872BC">
        <w:t>การ</w:t>
      </w:r>
      <w:proofErr w:type="spellEnd"/>
      <w:r w:rsidRPr="002872BC">
        <w:rPr>
          <w:rFonts w:hint="cs"/>
          <w:cs/>
        </w:rPr>
        <w:t>สรุป</w:t>
      </w:r>
      <w:proofErr w:type="spellStart"/>
      <w:r w:rsidRPr="002872BC">
        <w:t>ผลและการตัดสินใจคัดเลือกแบบจำลอง</w:t>
      </w:r>
      <w:proofErr w:type="spellEnd"/>
    </w:p>
    <w:p w14:paraId="6B2F0395" w14:textId="30C270D1" w:rsidR="008C7EE9" w:rsidRPr="002872BC" w:rsidRDefault="008C7EE9" w:rsidP="008C7EE9">
      <w:pPr>
        <w:ind w:firstLine="1276"/>
      </w:pPr>
      <w:r w:rsidRPr="002872BC">
        <w:rPr>
          <w:cs/>
        </w:rPr>
        <w:t>จากการเปรียบเทียบผลลัพธ์ประสิทธิภาพของอัลกอริทึมทั้ง 3 รูปแบบในทั้งสองกรอบเวลานั้น มีข้อสรุปดังนี้</w:t>
      </w:r>
    </w:p>
    <w:p w14:paraId="259CD581" w14:textId="3C329A95" w:rsidR="002872BC" w:rsidRDefault="008C7EE9" w:rsidP="002872BC">
      <w:pPr>
        <w:pStyle w:val="4"/>
      </w:pPr>
      <w:r w:rsidRPr="002872BC">
        <w:rPr>
          <w:rFonts w:hint="cs"/>
          <w:cs/>
        </w:rPr>
        <w:t>4.2.3.</w:t>
      </w:r>
      <w:r w:rsidRPr="002872BC">
        <w:rPr>
          <w:cs/>
        </w:rPr>
        <w:t>1</w:t>
      </w:r>
      <w:r w:rsidRPr="002872BC">
        <w:rPr>
          <w:cs/>
        </w:rPr>
        <w:tab/>
      </w:r>
      <w:r w:rsidR="002872BC">
        <w:rPr>
          <w:rFonts w:hint="cs"/>
          <w:cs/>
        </w:rPr>
        <w:t>การตัดสินใจคัดเลือกแบบจำลอง</w:t>
      </w:r>
    </w:p>
    <w:p w14:paraId="5AC0279C" w14:textId="3924E827" w:rsidR="00D917D1" w:rsidRPr="00D917D1" w:rsidRDefault="00D917D1" w:rsidP="00D917D1">
      <w:pPr>
        <w:ind w:firstLine="2127"/>
        <w:jc w:val="thaiDistribute"/>
      </w:pPr>
      <w:r w:rsidRPr="00D917D1">
        <w:t>1.</w:t>
      </w:r>
      <w:r>
        <w:rPr>
          <w:rFonts w:hint="cs"/>
          <w:cs/>
        </w:rPr>
        <w:t xml:space="preserve"> </w:t>
      </w:r>
      <w:r w:rsidRPr="00D917D1">
        <w:rPr>
          <w:cs/>
        </w:rPr>
        <w:t xml:space="preserve">สำหรับการพยากรณ์ระยะสั้นล่วงหน้า </w:t>
      </w:r>
      <w:r w:rsidRPr="00D917D1">
        <w:t xml:space="preserve">7 </w:t>
      </w:r>
      <w:r w:rsidRPr="00D917D1">
        <w:rPr>
          <w:cs/>
        </w:rPr>
        <w:t>วัน:</w:t>
      </w:r>
      <w:r w:rsidRPr="00D917D1">
        <w:t> </w:t>
      </w:r>
      <w:r w:rsidRPr="00D917D1">
        <w:rPr>
          <w:cs/>
        </w:rPr>
        <w:t>คัดเลือก</w:t>
      </w:r>
      <w:r w:rsidRPr="00D917D1">
        <w:t> </w:t>
      </w:r>
      <w:r w:rsidRPr="00D917D1">
        <w:rPr>
          <w:cs/>
        </w:rPr>
        <w:t>แบบจำลองการถดถอย</w:t>
      </w:r>
      <w:proofErr w:type="spellStart"/>
      <w:r w:rsidRPr="00D917D1">
        <w:rPr>
          <w:cs/>
        </w:rPr>
        <w:t>โล</w:t>
      </w:r>
      <w:proofErr w:type="spellEnd"/>
      <w:r w:rsidRPr="00D917D1">
        <w:rPr>
          <w:cs/>
        </w:rPr>
        <w:t>จิสติก (</w:t>
      </w:r>
      <w:r w:rsidRPr="00D917D1">
        <w:t>Logistic Regression) </w:t>
      </w:r>
      <w:r w:rsidRPr="00D917D1">
        <w:rPr>
          <w:cs/>
        </w:rPr>
        <w:t xml:space="preserve">เป็นแบบจำลองหลัก เนื่องจากให้ค่าความถูกต้องสูงที่สุดถึงร้อยละ </w:t>
      </w:r>
      <w:r w:rsidRPr="00D917D1">
        <w:t xml:space="preserve">95.64 </w:t>
      </w:r>
      <w:r w:rsidRPr="00D917D1">
        <w:rPr>
          <w:cs/>
        </w:rPr>
        <w:t>และค่าสัมประสิทธิ์</w:t>
      </w:r>
      <w:proofErr w:type="spellStart"/>
      <w:r w:rsidRPr="00D917D1">
        <w:rPr>
          <w:cs/>
        </w:rPr>
        <w:t>คัป</w:t>
      </w:r>
      <w:proofErr w:type="spellEnd"/>
      <w:r w:rsidRPr="00D917D1">
        <w:rPr>
          <w:cs/>
        </w:rPr>
        <w:t xml:space="preserve">ปา </w:t>
      </w:r>
      <w:r w:rsidRPr="00D917D1">
        <w:t xml:space="preserve">0.9193 </w:t>
      </w:r>
      <w:r w:rsidRPr="00D917D1">
        <w:rPr>
          <w:cs/>
        </w:rPr>
        <w:t>ในระยะสั้นรูปแบบความสัมพันธ์ของตัวแปรอุทก</w:t>
      </w:r>
      <w:r w:rsidRPr="00D917D1">
        <w:rPr>
          <w:cs/>
        </w:rPr>
        <w:lastRenderedPageBreak/>
        <w:t>วิทยามีลักษณะเชิงเส้นที่เสถียร ทำให้สมการ</w:t>
      </w:r>
      <w:proofErr w:type="spellStart"/>
      <w:r w:rsidRPr="00D917D1">
        <w:rPr>
          <w:cs/>
        </w:rPr>
        <w:t>โล</w:t>
      </w:r>
      <w:proofErr w:type="spellEnd"/>
      <w:r w:rsidRPr="00D917D1">
        <w:rPr>
          <w:cs/>
        </w:rPr>
        <w:t>จิสติกสามารถจำแนกระดับความเสี่ยงได้อย่างแม่นยำและประมวลผลได้อย่างรวดเร็ว</w:t>
      </w:r>
    </w:p>
    <w:p w14:paraId="1EB3FCDC" w14:textId="216029D9" w:rsidR="002872BC" w:rsidRPr="00D917D1" w:rsidRDefault="00D917D1" w:rsidP="002872BC">
      <w:pPr>
        <w:ind w:firstLine="2127"/>
        <w:jc w:val="thaiDistribute"/>
      </w:pPr>
      <w:r w:rsidRPr="00D917D1">
        <w:t>2.</w:t>
      </w:r>
      <w:r>
        <w:rPr>
          <w:rFonts w:hint="cs"/>
          <w:cs/>
        </w:rPr>
        <w:t xml:space="preserve"> </w:t>
      </w:r>
      <w:r w:rsidRPr="00D917D1">
        <w:rPr>
          <w:cs/>
        </w:rPr>
        <w:t xml:space="preserve">สำหรับการพยากรณ์ระยะยาวล่วงหน้า </w:t>
      </w:r>
      <w:r w:rsidRPr="00D917D1">
        <w:t xml:space="preserve">30 </w:t>
      </w:r>
      <w:r w:rsidRPr="00D917D1">
        <w:rPr>
          <w:cs/>
        </w:rPr>
        <w:t>วัน:</w:t>
      </w:r>
      <w:r w:rsidRPr="00D917D1">
        <w:t> </w:t>
      </w:r>
      <w:r w:rsidRPr="00D917D1">
        <w:rPr>
          <w:cs/>
        </w:rPr>
        <w:t>คัดเลือก</w:t>
      </w:r>
      <w:r w:rsidRPr="00D917D1">
        <w:t> </w:t>
      </w:r>
      <w:r w:rsidRPr="00D917D1">
        <w:rPr>
          <w:cs/>
        </w:rPr>
        <w:t>แบบจำลองแรนดอม</w:t>
      </w:r>
      <w:proofErr w:type="spellStart"/>
      <w:r w:rsidRPr="00D917D1">
        <w:rPr>
          <w:cs/>
        </w:rPr>
        <w:t>ฟอเร</w:t>
      </w:r>
      <w:proofErr w:type="spellEnd"/>
      <w:r w:rsidRPr="00D917D1">
        <w:rPr>
          <w:cs/>
        </w:rPr>
        <w:t>สต์ (</w:t>
      </w:r>
      <w:r w:rsidRPr="00D917D1">
        <w:t>Random Forest) </w:t>
      </w:r>
      <w:r w:rsidRPr="00D917D1">
        <w:rPr>
          <w:cs/>
        </w:rPr>
        <w:t xml:space="preserve">เป็นแบบจำลองหลัก เนื่องจากมีประสิทธิภาพโดดเด่นเป็นอันดับหนึ่งด้วยค่าความถูกต้องร้อยละ </w:t>
      </w:r>
      <w:r w:rsidRPr="00D917D1">
        <w:t xml:space="preserve">85.05 </w:t>
      </w:r>
      <w:r w:rsidRPr="00D917D1">
        <w:rPr>
          <w:cs/>
        </w:rPr>
        <w:t>และค่าสัมประสิทธิ์</w:t>
      </w:r>
      <w:proofErr w:type="spellStart"/>
      <w:r w:rsidRPr="00D917D1">
        <w:rPr>
          <w:cs/>
        </w:rPr>
        <w:t>คัป</w:t>
      </w:r>
      <w:proofErr w:type="spellEnd"/>
      <w:r w:rsidRPr="00D917D1">
        <w:rPr>
          <w:cs/>
        </w:rPr>
        <w:t xml:space="preserve">ปา </w:t>
      </w:r>
      <w:r w:rsidRPr="00D917D1">
        <w:t xml:space="preserve">0.7012 </w:t>
      </w:r>
      <w:r w:rsidRPr="00D917D1">
        <w:rPr>
          <w:cs/>
        </w:rPr>
        <w:t>การใช้เทคนิคการเรียนรู้แบบรวมกลุ่ม (</w:t>
      </w:r>
      <w:r w:rsidRPr="00D917D1">
        <w:t xml:space="preserve">Ensemble Learning) </w:t>
      </w:r>
      <w:r w:rsidRPr="00D917D1">
        <w:rPr>
          <w:cs/>
        </w:rPr>
        <w:t>ช่วยลดความแปรปรวน (</w:t>
      </w:r>
      <w:r w:rsidRPr="00D917D1">
        <w:t xml:space="preserve">Variance) </w:t>
      </w:r>
      <w:r w:rsidRPr="00D917D1">
        <w:rPr>
          <w:cs/>
        </w:rPr>
        <w:t xml:space="preserve">และป้องกันปัญหา </w:t>
      </w:r>
      <w:r w:rsidRPr="00D917D1">
        <w:t xml:space="preserve">Overfitting </w:t>
      </w:r>
      <w:r w:rsidRPr="00D917D1">
        <w:rPr>
          <w:cs/>
        </w:rPr>
        <w:t>ได้เป็นอย่างดีในสภาวะที่ข้อมูลมีความผันผวนสูงในระยะยาว</w:t>
      </w:r>
      <w:r w:rsidR="002872BC" w:rsidRPr="00D917D1">
        <w:rPr>
          <w:cs/>
        </w:rPr>
        <w:t xml:space="preserve">ซึ่งสอดคล้องกับข้อค้นพบของ </w:t>
      </w:r>
      <w:r w:rsidR="002872BC" w:rsidRPr="00D917D1">
        <w:t>Fuad Ahmad Musleh (</w:t>
      </w:r>
      <w:r w:rsidR="002872BC" w:rsidRPr="00D917D1">
        <w:rPr>
          <w:cs/>
        </w:rPr>
        <w:t xml:space="preserve">2024) และ </w:t>
      </w:r>
      <w:r w:rsidR="002872BC" w:rsidRPr="00D917D1">
        <w:t>Senem Güneş Şen (</w:t>
      </w:r>
      <w:r w:rsidR="002872BC" w:rsidRPr="00D917D1">
        <w:rPr>
          <w:cs/>
        </w:rPr>
        <w:t>2025)</w:t>
      </w:r>
    </w:p>
    <w:p w14:paraId="4BB9CA95" w14:textId="77777777" w:rsidR="00D917D1" w:rsidRDefault="008C7EE9" w:rsidP="00D917D1">
      <w:pPr>
        <w:pStyle w:val="4"/>
      </w:pPr>
      <w:r w:rsidRPr="002872BC">
        <w:rPr>
          <w:rFonts w:hint="cs"/>
          <w:cs/>
        </w:rPr>
        <w:t>4.2.3.2</w:t>
      </w:r>
      <w:r w:rsidRPr="002872BC">
        <w:rPr>
          <w:cs/>
        </w:rPr>
        <w:tab/>
        <w:t xml:space="preserve">ข้อสังเกตความเสถียรตามกรอบเวลาพยากรณ์ </w:t>
      </w:r>
    </w:p>
    <w:p w14:paraId="6E5910D0" w14:textId="30F896B1" w:rsidR="00D917D1" w:rsidRPr="00D917D1" w:rsidRDefault="00D917D1" w:rsidP="00D917D1">
      <w:pPr>
        <w:ind w:firstLine="2127"/>
      </w:pPr>
      <w:r w:rsidRPr="00D917D1">
        <w:rPr>
          <w:cs/>
        </w:rPr>
        <w:t xml:space="preserve">ประสิทธิภาพของทุกอัลกอริทึมปรับตัวลดลงเมื่อขยายขอบเขตเวลาพยากรณ์จาก </w:t>
      </w:r>
      <w:r w:rsidRPr="00D917D1">
        <w:t xml:space="preserve">7 </w:t>
      </w:r>
      <w:r w:rsidRPr="00D917D1">
        <w:rPr>
          <w:cs/>
        </w:rPr>
        <w:t xml:space="preserve">วัน ไปสู่ </w:t>
      </w:r>
      <w:r w:rsidRPr="00D917D1">
        <w:t xml:space="preserve">30 </w:t>
      </w:r>
      <w:r w:rsidRPr="00D917D1">
        <w:rPr>
          <w:cs/>
        </w:rPr>
        <w:t>วันล่วงหน้า เนื่องจากความคลาดเคลื่อนสะสมเชิงเวลาของข้อมูลอนุกรมเวลา เมื่อพิจารณาอัตราการลดลงของความถูกต้อง (</w:t>
      </w:r>
      <w:r w:rsidRPr="00D917D1">
        <w:t xml:space="preserve">Accuracy Drop) </w:t>
      </w:r>
      <w:r w:rsidRPr="00D917D1">
        <w:rPr>
          <w:cs/>
        </w:rPr>
        <w:t>พบว่า:</w:t>
      </w:r>
    </w:p>
    <w:p w14:paraId="69E6E4FC" w14:textId="1DCBE51B" w:rsidR="00D917D1" w:rsidRPr="00D917D1" w:rsidRDefault="00D917D1" w:rsidP="00D917D1">
      <w:pPr>
        <w:pStyle w:val="5"/>
      </w:pPr>
      <w:r w:rsidRPr="00D917D1">
        <w:rPr>
          <w:rFonts w:hint="cs"/>
          <w:cs/>
        </w:rPr>
        <w:t xml:space="preserve">1. </w:t>
      </w:r>
      <w:r w:rsidRPr="00D917D1">
        <w:t>Logistic Regression </w:t>
      </w:r>
      <w:r w:rsidRPr="00D917D1">
        <w:rPr>
          <w:cs/>
        </w:rPr>
        <w:t>มีประสิทธิภาพลดลงมากที่สุดถึง</w:t>
      </w:r>
      <w:r w:rsidRPr="00D917D1">
        <w:t> </w:t>
      </w:r>
      <w:r w:rsidRPr="00D917D1">
        <w:rPr>
          <w:cs/>
        </w:rPr>
        <w:t xml:space="preserve">ร้อยละ </w:t>
      </w:r>
      <w:r w:rsidRPr="00D917D1">
        <w:t>16.28 </w:t>
      </w:r>
      <w:r w:rsidRPr="00D917D1">
        <w:rPr>
          <w:cs/>
        </w:rPr>
        <w:t xml:space="preserve">จากร้อยละ </w:t>
      </w:r>
      <w:r w:rsidRPr="00D917D1">
        <w:t xml:space="preserve">95.64 </w:t>
      </w:r>
      <w:r w:rsidRPr="00D917D1">
        <w:rPr>
          <w:cs/>
        </w:rPr>
        <w:t xml:space="preserve">เหลือร้อยละ </w:t>
      </w:r>
      <w:r w:rsidRPr="00D917D1">
        <w:t xml:space="preserve">79.36 </w:t>
      </w:r>
      <w:r w:rsidRPr="00D917D1">
        <w:rPr>
          <w:cs/>
        </w:rPr>
        <w:t>เนื่องจากสมการเชิงเส้นไม่สามารถรองรับพลวัตที่ซับซ้อนในระยะยาวได้ดีพอ</w:t>
      </w:r>
    </w:p>
    <w:p w14:paraId="59EB8744" w14:textId="1281364B" w:rsidR="00D917D1" w:rsidRPr="00D917D1" w:rsidRDefault="00D917D1" w:rsidP="00D917D1">
      <w:pPr>
        <w:pStyle w:val="5"/>
      </w:pPr>
      <w:r w:rsidRPr="00D917D1">
        <w:rPr>
          <w:rFonts w:hint="cs"/>
          <w:cs/>
        </w:rPr>
        <w:t xml:space="preserve">2. </w:t>
      </w:r>
      <w:r w:rsidRPr="00D917D1">
        <w:t>J48 Decision Tree </w:t>
      </w:r>
      <w:r w:rsidRPr="00D917D1">
        <w:rPr>
          <w:cs/>
        </w:rPr>
        <w:t xml:space="preserve">มีประสิทธิภาพลดลงร้อยละ </w:t>
      </w:r>
      <w:r w:rsidRPr="00D917D1">
        <w:t xml:space="preserve">13.05 </w:t>
      </w:r>
      <w:r w:rsidRPr="00D917D1">
        <w:rPr>
          <w:cs/>
        </w:rPr>
        <w:t xml:space="preserve">จากร้อยละ </w:t>
      </w:r>
      <w:r w:rsidRPr="00D917D1">
        <w:t xml:space="preserve">94.90 </w:t>
      </w:r>
      <w:r w:rsidRPr="00D917D1">
        <w:rPr>
          <w:cs/>
        </w:rPr>
        <w:t xml:space="preserve">เหลือร้อยละ </w:t>
      </w:r>
      <w:r w:rsidRPr="00D917D1">
        <w:t>81.85</w:t>
      </w:r>
    </w:p>
    <w:p w14:paraId="3BB10EE0" w14:textId="3A63F77F" w:rsidR="00D917D1" w:rsidRPr="00D917D1" w:rsidRDefault="00D917D1" w:rsidP="00D917D1">
      <w:pPr>
        <w:pStyle w:val="5"/>
      </w:pPr>
      <w:r w:rsidRPr="00D917D1">
        <w:rPr>
          <w:rFonts w:hint="cs"/>
          <w:cs/>
        </w:rPr>
        <w:t xml:space="preserve">3. </w:t>
      </w:r>
      <w:r w:rsidRPr="00D917D1">
        <w:t>Random Forest </w:t>
      </w:r>
      <w:r w:rsidRPr="00D917D1">
        <w:rPr>
          <w:cs/>
        </w:rPr>
        <w:t>มีความเสถียรและความแข็งแกร่งเชิงโครงสร้างสูงที่สุด โดยมีค่าความถูกต้องลดลงเพียง</w:t>
      </w:r>
      <w:r w:rsidRPr="00D917D1">
        <w:t> </w:t>
      </w:r>
      <w:r w:rsidRPr="00D917D1">
        <w:rPr>
          <w:cs/>
        </w:rPr>
        <w:t xml:space="preserve">ร้อยละ </w:t>
      </w:r>
      <w:r w:rsidRPr="00D917D1">
        <w:t>10.26 </w:t>
      </w:r>
      <w:r w:rsidRPr="00D917D1">
        <w:rPr>
          <w:cs/>
        </w:rPr>
        <w:t xml:space="preserve">จากร้อยละ </w:t>
      </w:r>
      <w:r w:rsidRPr="00D917D1">
        <w:t xml:space="preserve">95.31 </w:t>
      </w:r>
      <w:r w:rsidRPr="00D917D1">
        <w:rPr>
          <w:cs/>
        </w:rPr>
        <w:t xml:space="preserve">เหลือร้อยละ </w:t>
      </w:r>
      <w:r w:rsidRPr="00D917D1">
        <w:t xml:space="preserve">85.05 </w:t>
      </w:r>
      <w:r w:rsidRPr="00D917D1">
        <w:rPr>
          <w:cs/>
        </w:rPr>
        <w:t>และยังคงรักษาค่าสัมประสิทธิ์</w:t>
      </w:r>
      <w:proofErr w:type="spellStart"/>
      <w:r w:rsidRPr="00D917D1">
        <w:rPr>
          <w:cs/>
        </w:rPr>
        <w:t>คัป</w:t>
      </w:r>
      <w:proofErr w:type="spellEnd"/>
      <w:r w:rsidRPr="00D917D1">
        <w:rPr>
          <w:cs/>
        </w:rPr>
        <w:t xml:space="preserve">ปาไว้ในเกณฑ์ดีที่ </w:t>
      </w:r>
      <w:r w:rsidRPr="00D917D1">
        <w:t>0.7012</w:t>
      </w:r>
    </w:p>
    <w:p w14:paraId="129472AE" w14:textId="77777777" w:rsidR="00D917D1" w:rsidRPr="00D917D1" w:rsidRDefault="00D917D1" w:rsidP="00D917D1">
      <w:pPr>
        <w:ind w:firstLine="1276"/>
      </w:pPr>
      <w:r w:rsidRPr="00D917D1">
        <w:rPr>
          <w:cs/>
        </w:rPr>
        <w:t>ดังนั้น ผู้จัดทำจึงเลือกติดตั้ง</w:t>
      </w:r>
      <w:r w:rsidRPr="00D917D1">
        <w:t xml:space="preserve"> Logistic Regression </w:t>
      </w:r>
      <w:r w:rsidRPr="00D917D1">
        <w:rPr>
          <w:cs/>
        </w:rPr>
        <w:t xml:space="preserve">สำหรับการพยากรณ์ </w:t>
      </w:r>
      <w:r w:rsidRPr="00D917D1">
        <w:t xml:space="preserve">7 </w:t>
      </w:r>
      <w:r w:rsidRPr="00D917D1">
        <w:rPr>
          <w:cs/>
        </w:rPr>
        <w:t>วัน</w:t>
      </w:r>
      <w:r w:rsidRPr="00D917D1">
        <w:t> </w:t>
      </w:r>
      <w:r w:rsidRPr="00D917D1">
        <w:rPr>
          <w:cs/>
        </w:rPr>
        <w:t>และ</w:t>
      </w:r>
      <w:r w:rsidRPr="00D917D1">
        <w:t xml:space="preserve"> Random Forest </w:t>
      </w:r>
      <w:r w:rsidRPr="00D917D1">
        <w:rPr>
          <w:cs/>
        </w:rPr>
        <w:t xml:space="preserve">สำหรับการพยากรณ์ </w:t>
      </w:r>
      <w:r w:rsidRPr="00D917D1">
        <w:t xml:space="preserve">30 </w:t>
      </w:r>
      <w:r w:rsidRPr="00D917D1">
        <w:rPr>
          <w:cs/>
        </w:rPr>
        <w:t>วัน</w:t>
      </w:r>
      <w:r w:rsidRPr="00D917D1">
        <w:t> </w:t>
      </w:r>
      <w:r w:rsidRPr="00D917D1">
        <w:rPr>
          <w:cs/>
        </w:rPr>
        <w:t>ในรูปแบบไฟล์</w:t>
      </w:r>
      <w:r w:rsidRPr="00D917D1">
        <w:t> .model </w:t>
      </w:r>
      <w:r w:rsidRPr="00D917D1">
        <w:rPr>
          <w:cs/>
        </w:rPr>
        <w:t>เพื่อนำไปเชื่อมต่อเข้ากับระบบเว็บแอปพลิเคชัน</w:t>
      </w:r>
      <w:proofErr w:type="spellStart"/>
      <w:r w:rsidRPr="00D917D1">
        <w:rPr>
          <w:cs/>
        </w:rPr>
        <w:t>แดช</w:t>
      </w:r>
      <w:proofErr w:type="spellEnd"/>
      <w:r w:rsidRPr="00D917D1">
        <w:rPr>
          <w:cs/>
        </w:rPr>
        <w:t>บอร์ดต้นแบบต่อไป</w:t>
      </w:r>
    </w:p>
    <w:p w14:paraId="6EB29B9D" w14:textId="640045BD" w:rsidR="002872BC" w:rsidRDefault="002872BC" w:rsidP="00D917D1">
      <w:pPr>
        <w:pStyle w:val="Artical"/>
      </w:pPr>
    </w:p>
    <w:p w14:paraId="1E79A346" w14:textId="35F0B73E" w:rsidR="008D63D7" w:rsidRDefault="008D63D7" w:rsidP="002872BC">
      <w:pPr>
        <w:pStyle w:val="2"/>
      </w:pPr>
      <w:r>
        <w:rPr>
          <w:rFonts w:hint="cs"/>
          <w:cs/>
        </w:rPr>
        <w:t>4.3</w:t>
      </w:r>
      <w:r>
        <w:rPr>
          <w:cs/>
        </w:rPr>
        <w:tab/>
      </w:r>
      <w:r w:rsidRPr="0090126E">
        <w:rPr>
          <w:cs/>
        </w:rPr>
        <w:t>ผลการพัฒนาโปรแกรมประยุกต์บนเว็บ</w:t>
      </w:r>
      <w:proofErr w:type="spellStart"/>
      <w:r w:rsidRPr="0090126E">
        <w:rPr>
          <w:cs/>
        </w:rPr>
        <w:t>แดช</w:t>
      </w:r>
      <w:proofErr w:type="spellEnd"/>
      <w:r w:rsidRPr="0090126E">
        <w:rPr>
          <w:cs/>
        </w:rPr>
        <w:t>บอร์ดต้นแบบ</w:t>
      </w:r>
    </w:p>
    <w:p w14:paraId="1FBEFD60" w14:textId="5A2BEAF8" w:rsidR="008D63D7" w:rsidRDefault="008D63D7" w:rsidP="008D63D7">
      <w:pPr>
        <w:ind w:firstLine="567"/>
      </w:pPr>
      <w:r w:rsidRPr="008D63D7">
        <w:rPr>
          <w:cs/>
        </w:rPr>
        <w:t>โครงงานนี้ได้รับการออกแบบและพัฒนา</w:t>
      </w:r>
      <w:r>
        <w:rPr>
          <w:rFonts w:hint="cs"/>
          <w:cs/>
        </w:rPr>
        <w:t>เป็นเว็บ</w:t>
      </w:r>
      <w:proofErr w:type="spellStart"/>
      <w:r>
        <w:rPr>
          <w:rFonts w:hint="cs"/>
          <w:cs/>
        </w:rPr>
        <w:t>แดช</w:t>
      </w:r>
      <w:proofErr w:type="spellEnd"/>
      <w:r>
        <w:rPr>
          <w:rFonts w:hint="cs"/>
          <w:cs/>
        </w:rPr>
        <w:t>บอร์ด</w:t>
      </w:r>
      <w:r w:rsidRPr="008D63D7">
        <w:t xml:space="preserve"> </w:t>
      </w:r>
      <w:r w:rsidRPr="008D63D7">
        <w:rPr>
          <w:cs/>
        </w:rPr>
        <w:t>ที่ดึงข้อมูลปริมาณน้ำจริงและเชื่อมต่อการประมวลผลผ่านโมเดลที่พยากรณ์ความเสี่ยง</w:t>
      </w:r>
      <w:r w:rsidR="00832C00">
        <w:t xml:space="preserve"> </w:t>
      </w:r>
      <w:r w:rsidR="00832C00">
        <w:rPr>
          <w:rFonts w:hint="cs"/>
          <w:cs/>
        </w:rPr>
        <w:t>ดังภาพที่ 4.1</w:t>
      </w:r>
    </w:p>
    <w:p w14:paraId="383845EB" w14:textId="77777777" w:rsidR="00832C00" w:rsidRDefault="00832C00" w:rsidP="008D63D7">
      <w:pPr>
        <w:ind w:firstLine="567"/>
      </w:pPr>
    </w:p>
    <w:p w14:paraId="4683F68F" w14:textId="2DCC9B86" w:rsidR="00832C00" w:rsidRDefault="00FC6E25" w:rsidP="00FC6E25">
      <w:pPr>
        <w:ind w:firstLine="567"/>
      </w:pPr>
      <w:r>
        <w:rPr>
          <w:noProof/>
        </w:rPr>
        <w:lastRenderedPageBreak/>
        <w:drawing>
          <wp:inline distT="0" distB="0" distL="0" distR="0" wp14:anchorId="1D772C70" wp14:editId="341A12A6">
            <wp:extent cx="4876165" cy="3446660"/>
            <wp:effectExtent l="0" t="0" r="635" b="1905"/>
            <wp:docPr id="331413421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13421" name="รูปภาพ 3314134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552" cy="346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9021" w14:textId="77777777" w:rsidR="00832C00" w:rsidRDefault="00832C00" w:rsidP="00832C00">
      <w:pPr>
        <w:ind w:firstLine="567"/>
        <w:jc w:val="center"/>
      </w:pPr>
    </w:p>
    <w:p w14:paraId="4D865B95" w14:textId="77777777" w:rsidR="00832C00" w:rsidRDefault="00832C00" w:rsidP="00832C00">
      <w:pPr>
        <w:jc w:val="center"/>
      </w:pPr>
      <w:r>
        <w:rPr>
          <w:rFonts w:hint="cs"/>
          <w:cs/>
        </w:rPr>
        <w:t xml:space="preserve">ภาพที่ 4.1 </w:t>
      </w:r>
      <w:r w:rsidRPr="0090126E">
        <w:rPr>
          <w:cs/>
        </w:rPr>
        <w:t>ผลการพัฒนาโปรแกรมประยุกต์บนเว็บ</w:t>
      </w:r>
      <w:proofErr w:type="spellStart"/>
      <w:r w:rsidRPr="0090126E">
        <w:rPr>
          <w:cs/>
        </w:rPr>
        <w:t>แดช</w:t>
      </w:r>
      <w:proofErr w:type="spellEnd"/>
      <w:r w:rsidRPr="0090126E">
        <w:rPr>
          <w:cs/>
        </w:rPr>
        <w:t>บอร์ดต้นแบบ</w:t>
      </w:r>
    </w:p>
    <w:p w14:paraId="15045D6A" w14:textId="36744C67" w:rsidR="00832C00" w:rsidRDefault="00832C00" w:rsidP="00832C00">
      <w:pPr>
        <w:ind w:firstLine="567"/>
        <w:jc w:val="center"/>
        <w:rPr>
          <w:rFonts w:hint="cs"/>
          <w:cs/>
        </w:rPr>
      </w:pPr>
    </w:p>
    <w:p w14:paraId="08A3A9ED" w14:textId="63830E28" w:rsidR="008D63D7" w:rsidRDefault="008D63D7" w:rsidP="008D63D7">
      <w:pPr>
        <w:pStyle w:val="3"/>
      </w:pPr>
      <w:r>
        <w:t xml:space="preserve">4.3.1 </w:t>
      </w:r>
      <w:r>
        <w:rPr>
          <w:cs/>
        </w:rPr>
        <w:tab/>
      </w:r>
      <w:proofErr w:type="spellStart"/>
      <w:r>
        <w:t>ส่วนประกอบสถาปัตยกรรมและเทคโนโลยีหลักที่ใช้</w:t>
      </w:r>
      <w:proofErr w:type="spellEnd"/>
    </w:p>
    <w:p w14:paraId="6641E571" w14:textId="0042ED53" w:rsidR="008D63D7" w:rsidRDefault="008D63D7" w:rsidP="008D63D7">
      <w:pPr>
        <w:ind w:firstLine="1276"/>
      </w:pPr>
      <w:r>
        <w:rPr>
          <w:cs/>
        </w:rPr>
        <w:t>เทคโนโลยีสารสนเทศที่รองรับ</w:t>
      </w:r>
      <w:r>
        <w:rPr>
          <w:rFonts w:hint="cs"/>
          <w:cs/>
        </w:rPr>
        <w:t>สำหรับการพัฒนา</w:t>
      </w:r>
      <w:r>
        <w:rPr>
          <w:cs/>
        </w:rPr>
        <w:t>ระบบ</w:t>
      </w:r>
      <w:proofErr w:type="spellStart"/>
      <w:r>
        <w:rPr>
          <w:cs/>
        </w:rPr>
        <w:t>แดช</w:t>
      </w:r>
      <w:proofErr w:type="spellEnd"/>
      <w:r>
        <w:rPr>
          <w:cs/>
        </w:rPr>
        <w:t>บอร์ดต้นแบบ</w:t>
      </w:r>
      <w:r>
        <w:rPr>
          <w:rFonts w:hint="cs"/>
          <w:cs/>
        </w:rPr>
        <w:t>ประกอบด้วย</w:t>
      </w:r>
      <w:r>
        <w:rPr>
          <w:cs/>
        </w:rPr>
        <w:t xml:space="preserve"> 3 ส่วนดังนี้</w:t>
      </w:r>
    </w:p>
    <w:p w14:paraId="090BFDDD" w14:textId="2A6F4FAD" w:rsidR="008D63D7" w:rsidRDefault="008D63D7" w:rsidP="008D63D7">
      <w:pPr>
        <w:pStyle w:val="5"/>
      </w:pPr>
      <w:r>
        <w:rPr>
          <w:cs/>
        </w:rPr>
        <w:t xml:space="preserve">1. </w:t>
      </w:r>
      <w:r>
        <w:rPr>
          <w:rFonts w:hint="cs"/>
          <w:cs/>
        </w:rPr>
        <w:t>การ</w:t>
      </w:r>
      <w:r>
        <w:rPr>
          <w:cs/>
        </w:rPr>
        <w:t>พัฒนาระบบส่วนติดต่อผู้ใช้งานด้วยภาษา</w:t>
      </w:r>
      <w:proofErr w:type="spellStart"/>
      <w:r>
        <w:rPr>
          <w:cs/>
        </w:rPr>
        <w:t>ไพ</w:t>
      </w:r>
      <w:proofErr w:type="spellEnd"/>
      <w:r>
        <w:rPr>
          <w:cs/>
        </w:rPr>
        <w:t>ทอน (</w:t>
      </w:r>
      <w:r>
        <w:t xml:space="preserve">Python) </w:t>
      </w:r>
      <w:r>
        <w:rPr>
          <w:cs/>
        </w:rPr>
        <w:t>ร่วมกับเฟรม</w:t>
      </w:r>
      <w:proofErr w:type="spellStart"/>
      <w:r>
        <w:rPr>
          <w:cs/>
        </w:rPr>
        <w:t>เวิร์ก</w:t>
      </w:r>
      <w:proofErr w:type="spellEnd"/>
      <w:r>
        <w:rPr>
          <w:cs/>
        </w:rPr>
        <w:t>สตรีมลิต (</w:t>
      </w:r>
      <w:proofErr w:type="spellStart"/>
      <w:r>
        <w:t>Streamlit</w:t>
      </w:r>
      <w:proofErr w:type="spellEnd"/>
      <w:r>
        <w:t xml:space="preserve">) </w:t>
      </w:r>
      <w:r>
        <w:rPr>
          <w:cs/>
        </w:rPr>
        <w:t>ซึ่งช่วยให้การจัดการโครงสร้างหน้าเว็บมีความรวดเร็ว มีคุณสมบัติการโต้ตอบแบบเรียลไทม์ (</w:t>
      </w:r>
      <w:r>
        <w:t xml:space="preserve">Reactive User Interface) </w:t>
      </w:r>
      <w:r>
        <w:rPr>
          <w:cs/>
        </w:rPr>
        <w:t>ตามคำขอของผู้ใช้</w:t>
      </w:r>
    </w:p>
    <w:p w14:paraId="2C16CAA6" w14:textId="553D5765" w:rsidR="008D63D7" w:rsidRDefault="008D63D7" w:rsidP="008D63D7">
      <w:pPr>
        <w:pStyle w:val="5"/>
      </w:pPr>
      <w:r>
        <w:rPr>
          <w:cs/>
        </w:rPr>
        <w:t xml:space="preserve">2. ตัวเชื่อมต่อโมเดลการเรียนรู้ของเครื่อง ประยุกต์ใช้ไลบรารี </w:t>
      </w:r>
      <w:r>
        <w:t xml:space="preserve">Python-WEKA-Wrapper </w:t>
      </w:r>
      <w:r>
        <w:rPr>
          <w:cs/>
        </w:rPr>
        <w:t>เพื่อทำหน้าที่เชื่อมประสาน (</w:t>
      </w:r>
      <w:r>
        <w:t xml:space="preserve">Bridge) </w:t>
      </w:r>
      <w:r>
        <w:rPr>
          <w:cs/>
        </w:rPr>
        <w:t>ระหว่างเว็บแอปพลิเคชันและแกนหลักในการโหลดและรันชุดโมเดลที่บันทึกไว้ในฟอร</w:t>
      </w:r>
      <w:proofErr w:type="spellStart"/>
      <w:r>
        <w:rPr>
          <w:cs/>
        </w:rPr>
        <w:t>์แมต</w:t>
      </w:r>
      <w:proofErr w:type="spellEnd"/>
      <w:r>
        <w:rPr>
          <w:cs/>
        </w:rPr>
        <w:t xml:space="preserve"> .</w:t>
      </w:r>
      <w:r>
        <w:t xml:space="preserve">model </w:t>
      </w:r>
      <w:r>
        <w:rPr>
          <w:cs/>
        </w:rPr>
        <w:t xml:space="preserve">ของโปรแกรม </w:t>
      </w:r>
      <w:r>
        <w:t xml:space="preserve">WEKA </w:t>
      </w:r>
      <w:r>
        <w:rPr>
          <w:cs/>
        </w:rPr>
        <w:t>เพื่อทำพยากรณ์ข้อมูลปัจจัยนำเข้าจากฐานข้อมูลแบบเรียลไทม์</w:t>
      </w:r>
    </w:p>
    <w:p w14:paraId="777B53AB" w14:textId="4690C865" w:rsidR="008D63D7" w:rsidRDefault="008D63D7" w:rsidP="008D63D7">
      <w:pPr>
        <w:pStyle w:val="5"/>
      </w:pPr>
      <w:r>
        <w:rPr>
          <w:cs/>
        </w:rPr>
        <w:t>3. ระบบจัดการฐานข้อมูล</w:t>
      </w:r>
      <w:r>
        <w:rPr>
          <w:rFonts w:hint="cs"/>
          <w:cs/>
        </w:rPr>
        <w:t xml:space="preserve"> </w:t>
      </w:r>
      <w:r>
        <w:rPr>
          <w:cs/>
        </w:rPr>
        <w:t xml:space="preserve">ใช้ระบบการจัดการฐานข้อมูล </w:t>
      </w:r>
      <w:r>
        <w:t xml:space="preserve">MySQL </w:t>
      </w:r>
      <w:r>
        <w:rPr>
          <w:cs/>
        </w:rPr>
        <w:t>ทำหน้าที่เป็นโครงสร้างหลักในการจัดเก็บตารางประวัติตัวแปรของอ่างเก็บน้ำ</w:t>
      </w:r>
      <w:r>
        <w:rPr>
          <w:cs/>
        </w:rPr>
        <w:lastRenderedPageBreak/>
        <w:t>ขนาดใหญ่ (</w:t>
      </w:r>
      <w:proofErr w:type="spellStart"/>
      <w:r>
        <w:t>dam_info</w:t>
      </w:r>
      <w:proofErr w:type="spellEnd"/>
      <w:r>
        <w:t xml:space="preserve">) </w:t>
      </w:r>
      <w:r>
        <w:rPr>
          <w:cs/>
        </w:rPr>
        <w:t>ตารางปริมาณน้ำรายวัน (</w:t>
      </w:r>
      <w:proofErr w:type="spellStart"/>
      <w:r>
        <w:t>dam_daily</w:t>
      </w:r>
      <w:proofErr w:type="spellEnd"/>
      <w:r>
        <w:t xml:space="preserve">) </w:t>
      </w:r>
      <w:r>
        <w:rPr>
          <w:cs/>
        </w:rPr>
        <w:t>และตารางจัดเก็บรหัสบัญชีผู้ใช้งานสำหรับเจ้าหน้าที่ (</w:t>
      </w:r>
      <w:r>
        <w:t>users)</w:t>
      </w:r>
    </w:p>
    <w:p w14:paraId="153723A1" w14:textId="251EABC0" w:rsidR="008D63D7" w:rsidRPr="001946AE" w:rsidRDefault="008D63D7" w:rsidP="008D63D7">
      <w:pPr>
        <w:pStyle w:val="3"/>
        <w:rPr>
          <w:b/>
          <w:bCs/>
        </w:rPr>
      </w:pPr>
      <w:r>
        <w:rPr>
          <w:cs/>
        </w:rPr>
        <w:t xml:space="preserve">4.3.2 </w:t>
      </w:r>
      <w:r>
        <w:rPr>
          <w:cs/>
        </w:rPr>
        <w:tab/>
      </w:r>
      <w:r w:rsidR="001946AE" w:rsidRPr="001946AE">
        <w:rPr>
          <w:cs/>
        </w:rPr>
        <w:t>ผลการพัฒนาส่วนติดต่อผู้ใช้งานของระบบ</w:t>
      </w:r>
      <w:proofErr w:type="spellStart"/>
      <w:r w:rsidR="001946AE" w:rsidRPr="001946AE">
        <w:rPr>
          <w:cs/>
        </w:rPr>
        <w:t>แดช</w:t>
      </w:r>
      <w:proofErr w:type="spellEnd"/>
      <w:r w:rsidR="001946AE" w:rsidRPr="001946AE">
        <w:rPr>
          <w:cs/>
        </w:rPr>
        <w:t>บอร์ด</w:t>
      </w:r>
    </w:p>
    <w:p w14:paraId="7F5E88DD" w14:textId="6D55C46D" w:rsidR="008D63D7" w:rsidRDefault="001946AE" w:rsidP="008D63D7">
      <w:pPr>
        <w:ind w:firstLine="1276"/>
      </w:pPr>
      <w:r w:rsidRPr="001946AE">
        <w:rPr>
          <w:cs/>
        </w:rPr>
        <w:t>ในการพัฒนาส่วนติดต่อผู้ใช้ (</w:t>
      </w:r>
      <w:r w:rsidRPr="001946AE">
        <w:t xml:space="preserve">User Interface) </w:t>
      </w:r>
      <w:r w:rsidRPr="001946AE">
        <w:rPr>
          <w:cs/>
        </w:rPr>
        <w:t xml:space="preserve">เพื่อให้ผู้ใช้งานสามารถเข้าถึงข้อมูลสถานการณ์น้ำ ผลการพยากรณ์ และข้อมูลเชิงเทคนิคได้อย่างครบถ้วนในหน้าจอเดียว โดยแบ่งโครงสร้างการแสดงผลออกเป็น </w:t>
      </w:r>
      <w:r w:rsidRPr="001946AE">
        <w:t xml:space="preserve">6 </w:t>
      </w:r>
      <w:r w:rsidRPr="001946AE">
        <w:rPr>
          <w:cs/>
        </w:rPr>
        <w:t>ส่วนหลักตามการจัดวางบนหน้าจอจริง</w:t>
      </w:r>
      <w:r w:rsidR="00C7685D">
        <w:t xml:space="preserve"> </w:t>
      </w:r>
      <w:r w:rsidRPr="001946AE">
        <w:rPr>
          <w:cs/>
        </w:rPr>
        <w:t>ดังนี้</w:t>
      </w:r>
    </w:p>
    <w:p w14:paraId="4DC23897" w14:textId="6D0C7F2F" w:rsidR="000B3927" w:rsidRDefault="000B3927" w:rsidP="000B3927">
      <w:pPr>
        <w:pStyle w:val="4"/>
      </w:pPr>
      <w:r>
        <w:rPr>
          <w:rFonts w:hint="cs"/>
          <w:cs/>
        </w:rPr>
        <w:t>4.3.2.</w:t>
      </w:r>
      <w:r w:rsidR="008D63D7">
        <w:rPr>
          <w:cs/>
        </w:rPr>
        <w:t>1</w:t>
      </w:r>
      <w:r>
        <w:rPr>
          <w:cs/>
        </w:rPr>
        <w:tab/>
      </w:r>
      <w:r w:rsidR="008D63D7">
        <w:rPr>
          <w:cs/>
        </w:rPr>
        <w:t>ส่วนการ</w:t>
      </w:r>
      <w:r w:rsidR="001946AE">
        <w:rPr>
          <w:rFonts w:hint="cs"/>
          <w:cs/>
        </w:rPr>
        <w:t>นำทางด้านข้างและส่วนหัวของระบบ</w:t>
      </w:r>
    </w:p>
    <w:p w14:paraId="0AD48046" w14:textId="03853A9F" w:rsidR="001946AE" w:rsidRPr="001946AE" w:rsidRDefault="001946AE" w:rsidP="001946AE">
      <w:pPr>
        <w:ind w:firstLine="2127"/>
      </w:pPr>
      <w:r w:rsidRPr="001946AE">
        <w:rPr>
          <w:cs/>
        </w:rPr>
        <w:t>แถบด้านข้าง (</w:t>
      </w:r>
      <w:r w:rsidRPr="001946AE">
        <w:t>Sidebar) </w:t>
      </w:r>
      <w:r w:rsidRPr="001946AE">
        <w:rPr>
          <w:cs/>
        </w:rPr>
        <w:t xml:space="preserve">แสดงชื่อระบบ พร้อมเมนูนำทาง ได้แก่ หน้าแรก </w:t>
      </w:r>
      <w:r w:rsidR="00C7685D">
        <w:rPr>
          <w:rFonts w:hint="cs"/>
          <w:cs/>
        </w:rPr>
        <w:t>ค้นหา ผลการพยากรณ์ แนวโน้ม กราฟ</w:t>
      </w:r>
      <w:r w:rsidR="00236A93">
        <w:rPr>
          <w:rFonts w:hint="cs"/>
          <w:cs/>
        </w:rPr>
        <w:t xml:space="preserve"> </w:t>
      </w:r>
      <w:r w:rsidR="00C7685D">
        <w:rPr>
          <w:rFonts w:hint="cs"/>
          <w:cs/>
        </w:rPr>
        <w:t>ข้อมูลย้อนหลัง</w:t>
      </w:r>
      <w:r w:rsidRPr="001946AE">
        <w:rPr>
          <w:cs/>
        </w:rPr>
        <w:t>และ</w:t>
      </w:r>
      <w:r w:rsidR="00C7685D">
        <w:rPr>
          <w:rFonts w:hint="cs"/>
          <w:cs/>
        </w:rPr>
        <w:t>สรุปสถานการณ์น้ำ</w:t>
      </w:r>
    </w:p>
    <w:p w14:paraId="68B57B05" w14:textId="5D367876" w:rsidR="008D63D7" w:rsidRDefault="001946AE" w:rsidP="001946AE">
      <w:pPr>
        <w:ind w:firstLine="2127"/>
      </w:pPr>
      <w:r w:rsidRPr="001946AE">
        <w:rPr>
          <w:cs/>
        </w:rPr>
        <w:t>ส่วนหัว (</w:t>
      </w:r>
      <w:r w:rsidRPr="001946AE">
        <w:t>Header) </w:t>
      </w:r>
      <w:r w:rsidRPr="001946AE">
        <w:rPr>
          <w:cs/>
        </w:rPr>
        <w:t xml:space="preserve">ระบุวันเวลาที่บันทึกข้อมูลล่าสุด เช่น "ข้อมูล ณ วันที่ </w:t>
      </w:r>
      <w:r w:rsidRPr="001946AE">
        <w:t xml:space="preserve">19 </w:t>
      </w:r>
      <w:r w:rsidRPr="001946AE">
        <w:rPr>
          <w:cs/>
        </w:rPr>
        <w:t xml:space="preserve">กันยายน </w:t>
      </w:r>
      <w:r w:rsidRPr="001946AE">
        <w:t xml:space="preserve">2569 </w:t>
      </w:r>
      <w:r w:rsidRPr="001946AE">
        <w:rPr>
          <w:cs/>
        </w:rPr>
        <w:t xml:space="preserve">เวลา </w:t>
      </w:r>
      <w:r w:rsidRPr="001946AE">
        <w:t xml:space="preserve">08:00 </w:t>
      </w:r>
      <w:r w:rsidRPr="001946AE">
        <w:rPr>
          <w:cs/>
        </w:rPr>
        <w:t>น." เพื่อให้ผู้ใช้งานทราบ</w:t>
      </w:r>
      <w:r w:rsidR="00236A93">
        <w:rPr>
          <w:rFonts w:hint="cs"/>
          <w:cs/>
        </w:rPr>
        <w:t>ถึง</w:t>
      </w:r>
      <w:r w:rsidRPr="001946AE">
        <w:rPr>
          <w:cs/>
        </w:rPr>
        <w:t>ความใหม่ของข้อมูล</w:t>
      </w:r>
    </w:p>
    <w:p w14:paraId="30E6BADC" w14:textId="40A255B4" w:rsidR="000B3927" w:rsidRDefault="000B3927" w:rsidP="000B3927">
      <w:pPr>
        <w:pStyle w:val="4"/>
      </w:pPr>
      <w:r>
        <w:rPr>
          <w:rFonts w:hint="cs"/>
          <w:cs/>
        </w:rPr>
        <w:t>4.3.2.</w:t>
      </w:r>
      <w:r w:rsidR="008D63D7">
        <w:rPr>
          <w:cs/>
        </w:rPr>
        <w:t>2</w:t>
      </w:r>
      <w:r>
        <w:rPr>
          <w:cs/>
        </w:rPr>
        <w:tab/>
      </w:r>
      <w:r w:rsidR="001946AE" w:rsidRPr="001946AE">
        <w:rPr>
          <w:cs/>
        </w:rPr>
        <w:t>การเลือกอ่างเก็บน้ำ</w:t>
      </w:r>
    </w:p>
    <w:p w14:paraId="3041ECAF" w14:textId="53C395A2" w:rsidR="001946AE" w:rsidRPr="001946AE" w:rsidRDefault="001946AE" w:rsidP="001946AE">
      <w:pPr>
        <w:ind w:firstLine="2127"/>
      </w:pPr>
      <w:r w:rsidRPr="001946AE">
        <w:rPr>
          <w:cs/>
        </w:rPr>
        <w:t>จัดวางในกล่องควบคุมด้านซ้ายบน ประกอบด้วยกล่องรายการแบบเลือกรายการ (</w:t>
      </w:r>
      <w:r w:rsidRPr="001946AE">
        <w:t xml:space="preserve">Dropdown) </w:t>
      </w:r>
      <w:r w:rsidRPr="001946AE">
        <w:rPr>
          <w:cs/>
        </w:rPr>
        <w:t xml:space="preserve">ที่รวบรวมรายชื่ออ่างเก็บน้ำขนาดใหญ่ </w:t>
      </w:r>
      <w:r w:rsidRPr="001946AE">
        <w:t xml:space="preserve">35 </w:t>
      </w:r>
      <w:r w:rsidRPr="001946AE">
        <w:rPr>
          <w:cs/>
        </w:rPr>
        <w:t>แห่งทั่วประเทศ</w:t>
      </w:r>
      <w:r>
        <w:rPr>
          <w:rFonts w:hint="cs"/>
          <w:cs/>
        </w:rPr>
        <w:t xml:space="preserve"> </w:t>
      </w:r>
      <w:r w:rsidRPr="001946AE">
        <w:rPr>
          <w:cs/>
        </w:rPr>
        <w:t>เมื่อผู้ใช้เลือกอ่างเก็บน้ำ ระบบจะแสดงการ์ดระบุชื่ออ่างเก็บน้ำ พร้อมจังหวัดที่ตั้ง และ</w:t>
      </w:r>
      <w:proofErr w:type="spellStart"/>
      <w:r w:rsidRPr="001946AE">
        <w:rPr>
          <w:cs/>
        </w:rPr>
        <w:t>อัป</w:t>
      </w:r>
      <w:proofErr w:type="spellEnd"/>
      <w:r w:rsidRPr="001946AE">
        <w:rPr>
          <w:cs/>
        </w:rPr>
        <w:t>เดตข้อมูลการแสดงผลทุกส่วนบนหน้าจอให้สอดคล้องกันทันทีแบบอัตโนมัติ</w:t>
      </w:r>
    </w:p>
    <w:p w14:paraId="4062EB98" w14:textId="1725CA34" w:rsidR="000B3927" w:rsidRDefault="000B3927" w:rsidP="000B3927">
      <w:pPr>
        <w:pStyle w:val="4"/>
      </w:pPr>
      <w:r>
        <w:rPr>
          <w:rFonts w:hint="cs"/>
          <w:cs/>
        </w:rPr>
        <w:t>4.3.2.</w:t>
      </w:r>
      <w:r w:rsidR="008D63D7">
        <w:rPr>
          <w:cs/>
        </w:rPr>
        <w:t>3</w:t>
      </w:r>
      <w:r>
        <w:rPr>
          <w:cs/>
        </w:rPr>
        <w:tab/>
      </w:r>
      <w:r w:rsidR="008D63D7">
        <w:rPr>
          <w:cs/>
        </w:rPr>
        <w:t>ส่วนแสดงผล</w:t>
      </w:r>
      <w:r w:rsidR="001946AE" w:rsidRPr="001946AE">
        <w:rPr>
          <w:cs/>
        </w:rPr>
        <w:t>ภาพรวมสถานการณ์น้ำปัจจุบัน</w:t>
      </w:r>
    </w:p>
    <w:p w14:paraId="332628D9" w14:textId="1B7E14D0" w:rsidR="001946AE" w:rsidRPr="001946AE" w:rsidRDefault="001946AE" w:rsidP="001946AE">
      <w:pPr>
        <w:ind w:firstLine="2127"/>
      </w:pPr>
      <w:r w:rsidRPr="001946AE">
        <w:rPr>
          <w:cs/>
        </w:rPr>
        <w:t xml:space="preserve">จัดวางเคียงคู่กับส่วนที่ </w:t>
      </w:r>
      <w:r w:rsidRPr="001946AE">
        <w:t xml:space="preserve">1 </w:t>
      </w:r>
      <w:r w:rsidRPr="001946AE">
        <w:rPr>
          <w:cs/>
        </w:rPr>
        <w:t xml:space="preserve">ด้านขวาบน ประกอบด้วยการ์ดตัวชี้วัดหลัก </w:t>
      </w:r>
      <w:r w:rsidRPr="001946AE">
        <w:t xml:space="preserve">4 </w:t>
      </w:r>
      <w:r w:rsidRPr="001946AE">
        <w:rPr>
          <w:cs/>
        </w:rPr>
        <w:t>การ์ด</w:t>
      </w:r>
      <w:r>
        <w:rPr>
          <w:rFonts w:hint="cs"/>
          <w:cs/>
        </w:rPr>
        <w:t xml:space="preserve"> ได้แก่</w:t>
      </w:r>
    </w:p>
    <w:p w14:paraId="59F9CC72" w14:textId="335AADF7" w:rsidR="001946AE" w:rsidRPr="001946AE" w:rsidRDefault="001946AE" w:rsidP="001946AE">
      <w:pPr>
        <w:pStyle w:val="5"/>
      </w:pPr>
      <w:r w:rsidRPr="001946AE">
        <w:rPr>
          <w:rFonts w:hint="cs"/>
          <w:cs/>
        </w:rPr>
        <w:t xml:space="preserve">1. </w:t>
      </w:r>
      <w:r w:rsidRPr="001946AE">
        <w:rPr>
          <w:cs/>
        </w:rPr>
        <w:t>ระดับสถานการณ์น้ำปัจจุบั</w:t>
      </w:r>
      <w:r>
        <w:rPr>
          <w:rFonts w:hint="cs"/>
          <w:cs/>
        </w:rPr>
        <w:t>น</w:t>
      </w:r>
      <w:r w:rsidRPr="001946AE">
        <w:t> </w:t>
      </w:r>
      <w:r w:rsidRPr="001946AE">
        <w:rPr>
          <w:cs/>
        </w:rPr>
        <w:t xml:space="preserve">แสดงสถานะด้วยรหัสสีสากลและไอคอน ได้แก่ สีเขียว (ปกติ / </w:t>
      </w:r>
      <w:r>
        <w:t>n</w:t>
      </w:r>
      <w:r w:rsidRPr="001946AE">
        <w:t>ormal</w:t>
      </w:r>
      <w:r w:rsidRPr="001946AE">
        <w:rPr>
          <w:cs/>
        </w:rPr>
        <w:t>)</w:t>
      </w:r>
      <w:r w:rsidRPr="001946AE">
        <w:t xml:space="preserve"> </w:t>
      </w:r>
      <w:r w:rsidRPr="001946AE">
        <w:rPr>
          <w:cs/>
        </w:rPr>
        <w:t xml:space="preserve">สีแดง (น้ำล้น / </w:t>
      </w:r>
      <w:r w:rsidRPr="001946AE">
        <w:t>Flood</w:t>
      </w:r>
      <w:r w:rsidRPr="001946AE">
        <w:rPr>
          <w:cs/>
        </w:rPr>
        <w:t xml:space="preserve">) และสีส้ม (น้ำแล้ง / </w:t>
      </w:r>
      <w:r w:rsidRPr="001946AE">
        <w:t>Drought</w:t>
      </w:r>
      <w:r w:rsidRPr="001946AE">
        <w:rPr>
          <w:cs/>
        </w:rPr>
        <w:t>)</w:t>
      </w:r>
    </w:p>
    <w:p w14:paraId="5F25136B" w14:textId="748E13A6" w:rsidR="001946AE" w:rsidRPr="001946AE" w:rsidRDefault="001946AE" w:rsidP="001946AE">
      <w:pPr>
        <w:pStyle w:val="5"/>
      </w:pPr>
      <w:r w:rsidRPr="001946AE">
        <w:rPr>
          <w:rFonts w:hint="cs"/>
          <w:cs/>
        </w:rPr>
        <w:t xml:space="preserve">2. </w:t>
      </w:r>
      <w:r w:rsidRPr="001946AE">
        <w:rPr>
          <w:cs/>
        </w:rPr>
        <w:t xml:space="preserve">ร้อยละความจุ (% </w:t>
      </w:r>
      <w:r w:rsidRPr="001946AE">
        <w:t>Capacity) </w:t>
      </w:r>
      <w:r w:rsidRPr="001946AE">
        <w:rPr>
          <w:cs/>
        </w:rPr>
        <w:t>แสดงตัวเลขเปอร์เซ็นต์ปริมาณน้ำกักเก็บเทียบกับความจุอ่างเก็บน้ำ</w:t>
      </w:r>
    </w:p>
    <w:p w14:paraId="2C66E031" w14:textId="314A1971" w:rsidR="001946AE" w:rsidRPr="001946AE" w:rsidRDefault="001946AE" w:rsidP="001946AE">
      <w:pPr>
        <w:pStyle w:val="5"/>
      </w:pPr>
      <w:r w:rsidRPr="001946AE">
        <w:rPr>
          <w:rFonts w:hint="cs"/>
          <w:cs/>
        </w:rPr>
        <w:t xml:space="preserve">3. </w:t>
      </w:r>
      <w:r w:rsidRPr="001946AE">
        <w:rPr>
          <w:cs/>
        </w:rPr>
        <w:t>ปริมาณน้ำไหลเข้า (</w:t>
      </w:r>
      <w:r w:rsidRPr="001946AE">
        <w:t>Inflow) </w:t>
      </w:r>
      <w:r w:rsidRPr="001946AE">
        <w:rPr>
          <w:cs/>
        </w:rPr>
        <w:t>แสดงปริมาณน้ำไหลเข้ารายวันในหน่วยล้านลูกบาศก์เมตรต่อวัน พร้อมไอคอนลูกศรชี้ลงสีเขียว</w:t>
      </w:r>
    </w:p>
    <w:p w14:paraId="01B375FF" w14:textId="38D0A08B" w:rsidR="001946AE" w:rsidRPr="001946AE" w:rsidRDefault="001946AE" w:rsidP="001946AE">
      <w:pPr>
        <w:pStyle w:val="5"/>
      </w:pPr>
      <w:r w:rsidRPr="001946AE">
        <w:rPr>
          <w:rFonts w:hint="cs"/>
          <w:cs/>
        </w:rPr>
        <w:t>4.</w:t>
      </w:r>
      <w:r w:rsidRPr="001946AE">
        <w:rPr>
          <w:cs/>
        </w:rPr>
        <w:t>ปริมาณน้ำระบาย (</w:t>
      </w:r>
      <w:r w:rsidRPr="001946AE">
        <w:t>Outflow) </w:t>
      </w:r>
      <w:r w:rsidRPr="001946AE">
        <w:rPr>
          <w:cs/>
        </w:rPr>
        <w:t>แสดงปริมาณน้ำที่ระบายออกจากอ่างในหน่วยล้านลูกบาศก์เมตรต่อวัน พร้อมไอคอนลูกศรชี้ขึ้นสีแดง</w:t>
      </w:r>
    </w:p>
    <w:p w14:paraId="5A4BE757" w14:textId="402C6DEC" w:rsidR="000B3927" w:rsidRDefault="001946AE" w:rsidP="001946AE">
      <w:pPr>
        <w:pStyle w:val="4"/>
      </w:pPr>
      <w:r>
        <w:t xml:space="preserve">4.3.2.4 </w:t>
      </w:r>
      <w:r>
        <w:rPr>
          <w:cs/>
        </w:rPr>
        <w:tab/>
      </w:r>
      <w:r>
        <w:rPr>
          <w:rFonts w:hint="cs"/>
          <w:cs/>
        </w:rPr>
        <w:t>ส่วนแสดง</w:t>
      </w:r>
      <w:r w:rsidRPr="001946AE">
        <w:rPr>
          <w:cs/>
        </w:rPr>
        <w:t>ผลการพยากรณ์ระดับสถานการณ์น้ำ</w:t>
      </w:r>
    </w:p>
    <w:p w14:paraId="643E890E" w14:textId="71627743" w:rsidR="001946AE" w:rsidRPr="001946AE" w:rsidRDefault="001946AE" w:rsidP="001946AE">
      <w:pPr>
        <w:ind w:firstLine="2127"/>
      </w:pPr>
      <w:r w:rsidRPr="001946AE">
        <w:rPr>
          <w:cs/>
        </w:rPr>
        <w:lastRenderedPageBreak/>
        <w:t xml:space="preserve">จัดแสดงผลการพยากรณ์แบบการ์ดเปรียบเทียบ </w:t>
      </w:r>
      <w:r w:rsidRPr="001946AE">
        <w:t xml:space="preserve">3 </w:t>
      </w:r>
      <w:r w:rsidRPr="001946AE">
        <w:rPr>
          <w:cs/>
        </w:rPr>
        <w:t>ช่วงเวลาเคียงกัน</w:t>
      </w:r>
    </w:p>
    <w:p w14:paraId="4E1CC855" w14:textId="54A6BC2E" w:rsidR="001946AE" w:rsidRPr="001946AE" w:rsidRDefault="001946AE" w:rsidP="001946AE">
      <w:pPr>
        <w:pStyle w:val="5"/>
      </w:pPr>
      <w:r w:rsidRPr="001946AE">
        <w:rPr>
          <w:rFonts w:hint="cs"/>
          <w:cs/>
        </w:rPr>
        <w:t xml:space="preserve">1. </w:t>
      </w:r>
      <w:r w:rsidRPr="001946AE">
        <w:rPr>
          <w:cs/>
        </w:rPr>
        <w:t>สถานการณ์ปัจจุบัน</w:t>
      </w:r>
      <w:r w:rsidRPr="001946AE">
        <w:t> </w:t>
      </w:r>
      <w:r w:rsidRPr="001946AE">
        <w:rPr>
          <w:cs/>
        </w:rPr>
        <w:t>แสดงระดับสถานะ ณ วันที่ล่าสุด</w:t>
      </w:r>
    </w:p>
    <w:p w14:paraId="413E5473" w14:textId="44F8F461" w:rsidR="001946AE" w:rsidRPr="001946AE" w:rsidRDefault="001946AE" w:rsidP="001946AE">
      <w:pPr>
        <w:pStyle w:val="5"/>
      </w:pPr>
      <w:r w:rsidRPr="001946AE">
        <w:rPr>
          <w:rFonts w:hint="cs"/>
          <w:cs/>
        </w:rPr>
        <w:t xml:space="preserve">2. </w:t>
      </w:r>
      <w:r w:rsidRPr="001946AE">
        <w:rPr>
          <w:cs/>
        </w:rPr>
        <w:t xml:space="preserve">พยากรณ์ล่วงหน้า </w:t>
      </w:r>
      <w:r w:rsidRPr="001946AE">
        <w:t xml:space="preserve">7 </w:t>
      </w:r>
      <w:r w:rsidRPr="001946AE">
        <w:rPr>
          <w:cs/>
        </w:rPr>
        <w:t>วัน</w:t>
      </w:r>
      <w:r w:rsidRPr="001946AE">
        <w:t> </w:t>
      </w:r>
      <w:r w:rsidRPr="001946AE">
        <w:rPr>
          <w:cs/>
        </w:rPr>
        <w:t xml:space="preserve">แสดงช่วงวันที่เป้าหมายในอนาคต และระดับความเสี่ยงที่ทำนายด้วยแบบจำลอง </w:t>
      </w:r>
      <w:r w:rsidRPr="001946AE">
        <w:t>Logistic Regression (</w:t>
      </w:r>
      <w:r w:rsidRPr="001946AE">
        <w:rPr>
          <w:cs/>
        </w:rPr>
        <w:t>แสดงผลเป็น น้ำแล้ง / ปกติ / น้ำล้น)</w:t>
      </w:r>
    </w:p>
    <w:p w14:paraId="0F3A8504" w14:textId="5E66DF85" w:rsidR="001946AE" w:rsidRPr="001946AE" w:rsidRDefault="001946AE" w:rsidP="001946AE">
      <w:pPr>
        <w:pStyle w:val="5"/>
      </w:pPr>
      <w:r w:rsidRPr="001946AE">
        <w:rPr>
          <w:rFonts w:hint="cs"/>
          <w:cs/>
        </w:rPr>
        <w:t xml:space="preserve">3. </w:t>
      </w:r>
      <w:r w:rsidRPr="001946AE">
        <w:rPr>
          <w:cs/>
        </w:rPr>
        <w:t xml:space="preserve">พยากรณ์ล่วงหน้า </w:t>
      </w:r>
      <w:r w:rsidRPr="001946AE">
        <w:t xml:space="preserve">30 </w:t>
      </w:r>
      <w:r w:rsidRPr="001946AE">
        <w:rPr>
          <w:cs/>
        </w:rPr>
        <w:t>วัน</w:t>
      </w:r>
      <w:r w:rsidRPr="001946AE">
        <w:t> </w:t>
      </w:r>
      <w:r w:rsidRPr="001946AE">
        <w:rPr>
          <w:cs/>
        </w:rPr>
        <w:t xml:space="preserve">แสดงช่วงวันที่เป้าหมายในอนาคต และระดับความเสี่ยงที่ทำนายด้วยแบบจำลอง </w:t>
      </w:r>
      <w:r w:rsidRPr="001946AE">
        <w:t>Random Forest</w:t>
      </w:r>
    </w:p>
    <w:p w14:paraId="530D97A2" w14:textId="1C4F631F" w:rsidR="001946AE" w:rsidRDefault="001946AE" w:rsidP="001946AE">
      <w:pPr>
        <w:ind w:firstLine="2127"/>
      </w:pPr>
      <w:r w:rsidRPr="001946AE">
        <w:rPr>
          <w:cs/>
        </w:rPr>
        <w:t>แต่ละการ์ดจะมี</w:t>
      </w:r>
      <w:r w:rsidR="00FC6E25">
        <w:rPr>
          <w:rFonts w:hint="cs"/>
          <w:cs/>
        </w:rPr>
        <w:t xml:space="preserve">สี </w:t>
      </w:r>
      <w:r w:rsidRPr="001946AE">
        <w:rPr>
          <w:cs/>
        </w:rPr>
        <w:t>ขอบสีด้านซ้าย</w:t>
      </w:r>
      <w:r w:rsidRPr="001946AE">
        <w:t xml:space="preserve"> </w:t>
      </w:r>
      <w:r w:rsidRPr="001946AE">
        <w:rPr>
          <w:cs/>
        </w:rPr>
        <w:t>และสีตัวอักษรที่เปลี่ยนไปตามระดับความเสี่ยงที่ทำนายได้โดยอัตโนมัติ เพื่อให้ผู้ใช้สังเกตเห็นการเปลี่ยนแปลงแนวโน้มได้อย่างรวดเร็ว</w:t>
      </w:r>
    </w:p>
    <w:p w14:paraId="19397843" w14:textId="69478303" w:rsidR="00AE34CE" w:rsidRDefault="00AE34CE" w:rsidP="00AE34CE">
      <w:pPr>
        <w:pStyle w:val="4"/>
      </w:pPr>
      <w:r>
        <w:rPr>
          <w:rFonts w:hint="cs"/>
          <w:cs/>
        </w:rPr>
        <w:t xml:space="preserve">4.3.2.5 </w:t>
      </w:r>
      <w:r>
        <w:rPr>
          <w:cs/>
        </w:rPr>
        <w:tab/>
      </w:r>
      <w:r>
        <w:rPr>
          <w:rFonts w:hint="cs"/>
          <w:cs/>
        </w:rPr>
        <w:t>ส่วนแสดง</w:t>
      </w:r>
      <w:r w:rsidRPr="00AE34CE">
        <w:rPr>
          <w:cs/>
        </w:rPr>
        <w:t>แนวโน้มร้อยละความจุของอ่างเก็บน้ำย้อนหลัง และรายละเอียดข้อมูลอ่างเก็บน้ำ</w:t>
      </w:r>
    </w:p>
    <w:p w14:paraId="1C5D59CA" w14:textId="2FD93BBA" w:rsidR="00AE34CE" w:rsidRDefault="00AE34CE" w:rsidP="00AE34CE">
      <w:pPr>
        <w:pStyle w:val="5"/>
      </w:pPr>
      <w:r>
        <w:rPr>
          <w:rFonts w:hint="cs"/>
          <w:cs/>
        </w:rPr>
        <w:t xml:space="preserve">1. </w:t>
      </w:r>
      <w:r w:rsidRPr="00AE34CE">
        <w:rPr>
          <w:cs/>
        </w:rPr>
        <w:t>ด้านซ้าย</w:t>
      </w:r>
      <w:r w:rsidR="00082C2C" w:rsidRPr="00082C2C">
        <w:rPr>
          <w:cs/>
        </w:rPr>
        <w:t>กราฟแสดงแนวโน้มแบบโต้ตอบได้</w:t>
      </w:r>
      <w:r w:rsidRPr="00AE34CE">
        <w:rPr>
          <w:cs/>
        </w:rPr>
        <w:t xml:space="preserve"> </w:t>
      </w:r>
      <w:r>
        <w:t>(</w:t>
      </w:r>
      <w:r w:rsidRPr="00AE34CE">
        <w:t>Interactive Historical Trend Graph) </w:t>
      </w:r>
      <w:r w:rsidRPr="00AE34CE">
        <w:rPr>
          <w:cs/>
        </w:rPr>
        <w:t xml:space="preserve">พัฒนาด้วยไลบรารี </w:t>
      </w:r>
      <w:proofErr w:type="spellStart"/>
      <w:r w:rsidRPr="00AE34CE">
        <w:t>Plotly</w:t>
      </w:r>
      <w:proofErr w:type="spellEnd"/>
      <w:r w:rsidRPr="00AE34CE">
        <w:t xml:space="preserve"> </w:t>
      </w:r>
      <w:r w:rsidRPr="00AE34CE">
        <w:rPr>
          <w:cs/>
        </w:rPr>
        <w:t>แสดงกราฟเส้นความจุย้อนหลัง พร้อมปุ่มเลือกช่วงเวลา "</w:t>
      </w:r>
      <w:r w:rsidRPr="00AE34CE">
        <w:t xml:space="preserve">30 </w:t>
      </w:r>
      <w:r w:rsidRPr="00AE34CE">
        <w:rPr>
          <w:cs/>
        </w:rPr>
        <w:t>วันล่าสุด" หรือ "</w:t>
      </w:r>
      <w:r w:rsidRPr="00AE34CE">
        <w:t xml:space="preserve">7 </w:t>
      </w:r>
      <w:r w:rsidRPr="00AE34CE">
        <w:rPr>
          <w:cs/>
        </w:rPr>
        <w:t xml:space="preserve">วันล่าสุด" บนกราฟมีการวาดเส้นประแนวนอนชี้วัดเกณฑ์เฝ้าระวังภัยพิบัติ </w:t>
      </w:r>
      <w:r w:rsidRPr="00AE34CE">
        <w:t xml:space="preserve">2 </w:t>
      </w:r>
      <w:r w:rsidRPr="00AE34CE">
        <w:rPr>
          <w:cs/>
        </w:rPr>
        <w:t xml:space="preserve">เส้น ได้แก่ เส้นประสีแดงที่ระดับร้อยละ </w:t>
      </w:r>
      <w:r w:rsidRPr="00AE34CE">
        <w:t xml:space="preserve">80 </w:t>
      </w:r>
      <w:r w:rsidRPr="00AE34CE">
        <w:rPr>
          <w:cs/>
        </w:rPr>
        <w:t xml:space="preserve">เกณฑ์เสี่ยงน้ำล้น และเส้นประสีส้มที่ระดับร้อยละ </w:t>
      </w:r>
      <w:r w:rsidRPr="00AE34CE">
        <w:t xml:space="preserve">30 </w:t>
      </w:r>
      <w:r w:rsidRPr="00AE34CE">
        <w:rPr>
          <w:cs/>
        </w:rPr>
        <w:t>เกณฑ์เสี่ยงน้ำแห้ง พร้อมแสดงวันและร้อยละความจุเมื่อเลื่อนเมาส์ชี้</w:t>
      </w:r>
    </w:p>
    <w:p w14:paraId="3255A747" w14:textId="1E52B904" w:rsidR="00AE34CE" w:rsidRDefault="00AE34CE" w:rsidP="00AE34CE">
      <w:pPr>
        <w:pStyle w:val="5"/>
      </w:pPr>
      <w:r>
        <w:rPr>
          <w:rFonts w:hint="cs"/>
          <w:cs/>
        </w:rPr>
        <w:t>2.</w:t>
      </w:r>
      <w:r>
        <w:t xml:space="preserve"> </w:t>
      </w:r>
      <w:r w:rsidRPr="00AE34CE">
        <w:rPr>
          <w:cs/>
        </w:rPr>
        <w:t>ด้านขวา</w:t>
      </w:r>
      <w:r w:rsidR="00082C2C" w:rsidRPr="00082C2C">
        <w:rPr>
          <w:cs/>
        </w:rPr>
        <w:t>ตารางรายละเอียดทางเทคนิคของเขื่อน</w:t>
      </w:r>
      <w:r w:rsidRPr="00AE34CE">
        <w:rPr>
          <w:cs/>
        </w:rPr>
        <w:t xml:space="preserve"> (</w:t>
      </w:r>
      <w:r w:rsidRPr="00AE34CE">
        <w:t>Dam Technical Details Table) </w:t>
      </w:r>
      <w:r w:rsidRPr="00AE34CE">
        <w:rPr>
          <w:cs/>
        </w:rPr>
        <w:t>แสดงตารางข้อมูลคุณลักษณะเชิงเทคนิคของอ่างเก็บน้ำ ได้แก่ ความจุที่ระดับเก็บกัก</w:t>
      </w:r>
      <w:r w:rsidRPr="00AE34CE">
        <w:t xml:space="preserve">, </w:t>
      </w:r>
      <w:r w:rsidRPr="00AE34CE">
        <w:rPr>
          <w:cs/>
        </w:rPr>
        <w:t>ปริมาณน้ำกักเก็บปัจจุบัน</w:t>
      </w:r>
      <w:r w:rsidRPr="00AE34CE">
        <w:t xml:space="preserve">, </w:t>
      </w:r>
      <w:r w:rsidRPr="00AE34CE">
        <w:rPr>
          <w:cs/>
        </w:rPr>
        <w:t>ร้อยละความจุปัจจุบัน</w:t>
      </w:r>
      <w:r w:rsidRPr="00AE34CE">
        <w:t xml:space="preserve">, </w:t>
      </w:r>
      <w:r w:rsidRPr="00AE34CE">
        <w:rPr>
          <w:cs/>
        </w:rPr>
        <w:t>ระดับน้ำปัจจุบัน</w:t>
      </w:r>
      <w:r w:rsidRPr="00AE34CE">
        <w:t xml:space="preserve">, </w:t>
      </w:r>
      <w:r w:rsidRPr="00AE34CE">
        <w:rPr>
          <w:cs/>
        </w:rPr>
        <w:t>ปริมาณน้ำไหลเข้า</w:t>
      </w:r>
      <w:r w:rsidRPr="00AE34CE">
        <w:t xml:space="preserve">, </w:t>
      </w:r>
      <w:r w:rsidRPr="00AE34CE">
        <w:rPr>
          <w:cs/>
        </w:rPr>
        <w:t>ปริมาณน้ำระบาย และหน่วยงานที่รับผิดชอบ</w:t>
      </w:r>
    </w:p>
    <w:p w14:paraId="6201F396" w14:textId="2671F4F2" w:rsidR="00AE34CE" w:rsidRDefault="00AE34CE" w:rsidP="00AE34CE">
      <w:pPr>
        <w:pStyle w:val="4"/>
      </w:pPr>
      <w:r>
        <w:t>4.3.2.6</w:t>
      </w:r>
      <w:r>
        <w:tab/>
      </w:r>
      <w:r>
        <w:rPr>
          <w:rFonts w:hint="cs"/>
          <w:cs/>
        </w:rPr>
        <w:t>ส่วนแสดงผล</w:t>
      </w:r>
      <w:r w:rsidRPr="00AE34CE">
        <w:rPr>
          <w:cs/>
        </w:rPr>
        <w:t>ข้อมูลย้อนหลังในรูปแบบตาราง</w:t>
      </w:r>
    </w:p>
    <w:p w14:paraId="0738842D" w14:textId="612DE7B7" w:rsidR="00AE34CE" w:rsidRDefault="00AE34CE" w:rsidP="00082C2C">
      <w:pPr>
        <w:ind w:firstLine="2127"/>
        <w:jc w:val="thaiDistribute"/>
      </w:pPr>
      <w:r w:rsidRPr="00AE34CE">
        <w:rPr>
          <w:cs/>
        </w:rPr>
        <w:t>แสดงตารางข้อมูลย้อนหลังรายวันที่สามารถเลื่อนดูและจัดเรียงได้ ประกอบด้วยคอลัมน์ วันที่</w:t>
      </w:r>
      <w:r w:rsidRPr="00AE34CE">
        <w:t xml:space="preserve"> </w:t>
      </w:r>
      <w:r w:rsidRPr="00AE34CE">
        <w:rPr>
          <w:cs/>
        </w:rPr>
        <w:t>ร้อยละความจุ</w:t>
      </w:r>
      <w:r w:rsidRPr="00AE34CE">
        <w:t xml:space="preserve"> </w:t>
      </w:r>
      <w:r w:rsidRPr="00AE34CE">
        <w:rPr>
          <w:cs/>
        </w:rPr>
        <w:t xml:space="preserve">ปริมาณน้ำกักเก็บ </w:t>
      </w:r>
      <w:r w:rsidRPr="00AE34CE">
        <w:t xml:space="preserve">Inflow Outflow </w:t>
      </w:r>
      <w:r w:rsidRPr="00AE34CE">
        <w:rPr>
          <w:cs/>
        </w:rPr>
        <w:t>และระดั</w:t>
      </w:r>
      <w:r w:rsidR="00082C2C">
        <w:rPr>
          <w:rFonts w:hint="cs"/>
          <w:cs/>
        </w:rPr>
        <w:t>บ</w:t>
      </w:r>
      <w:r w:rsidRPr="00AE34CE">
        <w:rPr>
          <w:cs/>
        </w:rPr>
        <w:t>สถานการณ์น้ำ เพื่ออำนวยความสะดวกให้ผู้ใช้งานสามารถตรวจสอบย้อนหลังได้อย่างละเอียด</w:t>
      </w:r>
    </w:p>
    <w:p w14:paraId="3CDFE260" w14:textId="32DBAA97" w:rsidR="00AE34CE" w:rsidRDefault="00AE34CE" w:rsidP="00AE34CE">
      <w:pPr>
        <w:pStyle w:val="4"/>
      </w:pPr>
      <w:r>
        <w:rPr>
          <w:rFonts w:hint="cs"/>
          <w:cs/>
        </w:rPr>
        <w:t>4.3.2.7</w:t>
      </w:r>
      <w:r>
        <w:rPr>
          <w:cs/>
        </w:rPr>
        <w:tab/>
      </w:r>
      <w:r>
        <w:rPr>
          <w:rFonts w:hint="cs"/>
          <w:cs/>
        </w:rPr>
        <w:t>ส่วน</w:t>
      </w:r>
      <w:r w:rsidRPr="00AE34CE">
        <w:rPr>
          <w:cs/>
        </w:rPr>
        <w:t>สรุปสถานการณ์น้ำและการสนับสนุนการตัดสินใจ</w:t>
      </w:r>
    </w:p>
    <w:p w14:paraId="33593856" w14:textId="17289B33" w:rsidR="00AE34CE" w:rsidRPr="00AE34CE" w:rsidRDefault="00AE34CE" w:rsidP="00082C2C">
      <w:pPr>
        <w:ind w:firstLine="2127"/>
        <w:jc w:val="thaiDistribute"/>
      </w:pPr>
      <w:r w:rsidRPr="00AE34CE">
        <w:rPr>
          <w:cs/>
        </w:rPr>
        <w:t>กล่องสรุปสถานการณ์ที่เปลี่ยนสีพื้นหลังและสีขอบตามระดับความเสี่ยงของการพยากรณ์</w:t>
      </w:r>
      <w:r>
        <w:rPr>
          <w:rFonts w:hint="cs"/>
          <w:cs/>
        </w:rPr>
        <w:t xml:space="preserve"> </w:t>
      </w:r>
      <w:r w:rsidRPr="00AE34CE">
        <w:rPr>
          <w:cs/>
        </w:rPr>
        <w:t xml:space="preserve">หากพบความเสี่ยงน้ำล้นหรือน้ำแล้งในกรอบเวลา </w:t>
      </w:r>
      <w:r w:rsidRPr="00AE34CE">
        <w:t xml:space="preserve">7 </w:t>
      </w:r>
      <w:r w:rsidRPr="00AE34CE">
        <w:rPr>
          <w:cs/>
        </w:rPr>
        <w:t xml:space="preserve">วัน หรือ </w:t>
      </w:r>
      <w:r w:rsidRPr="00AE34CE">
        <w:t xml:space="preserve">30 </w:t>
      </w:r>
      <w:r w:rsidRPr="00AE34CE">
        <w:rPr>
          <w:cs/>
        </w:rPr>
        <w:t>วัน กล่องจะ</w:t>
      </w:r>
      <w:r w:rsidRPr="00AE34CE">
        <w:rPr>
          <w:cs/>
        </w:rPr>
        <w:lastRenderedPageBreak/>
        <w:t>เปลี่ยนเป็นสีแดงหรือส้มเพื่อเน้นย้ำความสำคัญ</w:t>
      </w:r>
      <w:r>
        <w:rPr>
          <w:rFonts w:hint="cs"/>
          <w:cs/>
        </w:rPr>
        <w:t xml:space="preserve"> </w:t>
      </w:r>
      <w:r w:rsidRPr="00AE34CE">
        <w:rPr>
          <w:cs/>
        </w:rPr>
        <w:t>ภายในกล่องแสดงบทสรุปข้อความสังเคราะห์สถานการณ์น้ำปัจจุบัน อัตราการไหลเข้า-ระบายออก และสรุปทิศทางแนวโน้มการพยากรณ์ทั้งระยะสั้น (</w:t>
      </w:r>
      <w:r w:rsidRPr="00AE34CE">
        <w:t xml:space="preserve">7 </w:t>
      </w:r>
      <w:r w:rsidRPr="00AE34CE">
        <w:rPr>
          <w:cs/>
        </w:rPr>
        <w:t>วัน) และระยะยาว (</w:t>
      </w:r>
      <w:r w:rsidRPr="00AE34CE">
        <w:t xml:space="preserve">30 </w:t>
      </w:r>
      <w:r w:rsidRPr="00AE34CE">
        <w:rPr>
          <w:cs/>
        </w:rPr>
        <w:t>วัน) เพื่อใช้เป็นข้อมูลสนับสนุนการตัดสินใจ (</w:t>
      </w:r>
      <w:r w:rsidRPr="00AE34CE">
        <w:t xml:space="preserve">Decision Support) </w:t>
      </w:r>
      <w:r w:rsidRPr="00AE34CE">
        <w:rPr>
          <w:cs/>
        </w:rPr>
        <w:t>ในการบริหารจัดการน้ำและการเตรียมการรับมือของหน่วยงานที่เกี่ยวข้องได้อย่างมีประสิทธิภาพ</w:t>
      </w:r>
    </w:p>
    <w:p w14:paraId="290ACDE7" w14:textId="77777777" w:rsidR="00AE34CE" w:rsidRPr="00AE34CE" w:rsidRDefault="00AE34CE" w:rsidP="00082C2C">
      <w:pPr>
        <w:ind w:firstLine="2127"/>
        <w:jc w:val="thaiDistribute"/>
        <w:rPr>
          <w:cs/>
        </w:rPr>
      </w:pPr>
    </w:p>
    <w:p w14:paraId="186B2C3D" w14:textId="77777777" w:rsidR="001946AE" w:rsidRPr="001946AE" w:rsidRDefault="001946AE" w:rsidP="00082C2C">
      <w:pPr>
        <w:ind w:firstLine="2127"/>
        <w:jc w:val="thaiDistribute"/>
      </w:pPr>
    </w:p>
    <w:sectPr w:rsidR="001946AE" w:rsidRPr="001946AE" w:rsidSect="00E101E4">
      <w:headerReference w:type="default" r:id="rId11"/>
      <w:pgSz w:w="11906" w:h="16838"/>
      <w:pgMar w:top="2160" w:right="1440" w:bottom="1440" w:left="2160" w:header="1296" w:footer="720" w:gutter="0"/>
      <w:pgNumType w:start="2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E5BB" w14:textId="77777777" w:rsidR="004509C1" w:rsidRDefault="004509C1" w:rsidP="008D6014">
      <w:pPr>
        <w:spacing w:line="240" w:lineRule="auto"/>
      </w:pPr>
      <w:r>
        <w:separator/>
      </w:r>
    </w:p>
    <w:p w14:paraId="7CC52526" w14:textId="77777777" w:rsidR="004509C1" w:rsidRDefault="004509C1"/>
    <w:p w14:paraId="322F2A6D" w14:textId="77777777" w:rsidR="004509C1" w:rsidRDefault="004509C1" w:rsidP="00782CDB"/>
  </w:endnote>
  <w:endnote w:type="continuationSeparator" w:id="0">
    <w:p w14:paraId="576E365C" w14:textId="77777777" w:rsidR="004509C1" w:rsidRDefault="004509C1" w:rsidP="008D6014">
      <w:pPr>
        <w:spacing w:line="240" w:lineRule="auto"/>
      </w:pPr>
      <w:r>
        <w:continuationSeparator/>
      </w:r>
    </w:p>
    <w:p w14:paraId="3A28527F" w14:textId="77777777" w:rsidR="004509C1" w:rsidRDefault="004509C1"/>
    <w:p w14:paraId="37F19B44" w14:textId="77777777" w:rsidR="004509C1" w:rsidRDefault="004509C1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EFC6C" w14:textId="77777777" w:rsidR="004509C1" w:rsidRDefault="004509C1" w:rsidP="008D6014">
      <w:pPr>
        <w:spacing w:line="240" w:lineRule="auto"/>
      </w:pPr>
      <w:r>
        <w:separator/>
      </w:r>
    </w:p>
    <w:p w14:paraId="18A69D3E" w14:textId="77777777" w:rsidR="004509C1" w:rsidRDefault="004509C1"/>
    <w:p w14:paraId="4AEB1D7A" w14:textId="77777777" w:rsidR="004509C1" w:rsidRDefault="004509C1" w:rsidP="00782CDB"/>
  </w:footnote>
  <w:footnote w:type="continuationSeparator" w:id="0">
    <w:p w14:paraId="200C2313" w14:textId="77777777" w:rsidR="004509C1" w:rsidRDefault="004509C1" w:rsidP="008D6014">
      <w:pPr>
        <w:spacing w:line="240" w:lineRule="auto"/>
      </w:pPr>
      <w:r>
        <w:continuationSeparator/>
      </w:r>
    </w:p>
    <w:p w14:paraId="0CAA5B6F" w14:textId="77777777" w:rsidR="004509C1" w:rsidRDefault="004509C1"/>
    <w:p w14:paraId="7E826865" w14:textId="77777777" w:rsidR="004509C1" w:rsidRDefault="004509C1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14:paraId="19313F8D" w14:textId="77777777" w:rsidR="002C4EF4" w:rsidRPr="00E101E4" w:rsidRDefault="002C4EF4" w:rsidP="00E101E4">
        <w:pPr>
          <w:pStyle w:val="af5"/>
          <w:jc w:val="right"/>
          <w:rPr>
            <w:rFonts w:cs="TH SarabunPSK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EA3BDB">
          <w:rPr>
            <w:rFonts w:cs="TH SarabunPSK"/>
            <w:noProof/>
            <w:szCs w:val="32"/>
          </w:rPr>
          <w:t>22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014"/>
    <w:rsid w:val="00082C2C"/>
    <w:rsid w:val="000A1C7A"/>
    <w:rsid w:val="000B3927"/>
    <w:rsid w:val="000E7CAD"/>
    <w:rsid w:val="00110AC4"/>
    <w:rsid w:val="00126FEA"/>
    <w:rsid w:val="001946AE"/>
    <w:rsid w:val="001A19A0"/>
    <w:rsid w:val="001A2994"/>
    <w:rsid w:val="00205A8F"/>
    <w:rsid w:val="00220115"/>
    <w:rsid w:val="00236A93"/>
    <w:rsid w:val="00246ED5"/>
    <w:rsid w:val="002577B7"/>
    <w:rsid w:val="002650BE"/>
    <w:rsid w:val="00271DBD"/>
    <w:rsid w:val="00282A69"/>
    <w:rsid w:val="002872BC"/>
    <w:rsid w:val="002A752D"/>
    <w:rsid w:val="002C3952"/>
    <w:rsid w:val="002C4EF4"/>
    <w:rsid w:val="002D0B2E"/>
    <w:rsid w:val="002E6F34"/>
    <w:rsid w:val="00307D49"/>
    <w:rsid w:val="00351861"/>
    <w:rsid w:val="003551D6"/>
    <w:rsid w:val="0037053F"/>
    <w:rsid w:val="003A6600"/>
    <w:rsid w:val="003B1C9A"/>
    <w:rsid w:val="003B5013"/>
    <w:rsid w:val="0042446A"/>
    <w:rsid w:val="004509C1"/>
    <w:rsid w:val="004D472C"/>
    <w:rsid w:val="004E636A"/>
    <w:rsid w:val="004F44F8"/>
    <w:rsid w:val="005306D0"/>
    <w:rsid w:val="00546970"/>
    <w:rsid w:val="00570E79"/>
    <w:rsid w:val="005875B0"/>
    <w:rsid w:val="005A709C"/>
    <w:rsid w:val="0060557C"/>
    <w:rsid w:val="006575B6"/>
    <w:rsid w:val="006819B9"/>
    <w:rsid w:val="00693CD8"/>
    <w:rsid w:val="006D1AD3"/>
    <w:rsid w:val="007152A7"/>
    <w:rsid w:val="00715C86"/>
    <w:rsid w:val="00762D92"/>
    <w:rsid w:val="007816B5"/>
    <w:rsid w:val="00782A49"/>
    <w:rsid w:val="00782CDB"/>
    <w:rsid w:val="007A6223"/>
    <w:rsid w:val="007C28D3"/>
    <w:rsid w:val="007C4927"/>
    <w:rsid w:val="007D7CA0"/>
    <w:rsid w:val="007F32A2"/>
    <w:rsid w:val="00832C00"/>
    <w:rsid w:val="008448C9"/>
    <w:rsid w:val="00851CAA"/>
    <w:rsid w:val="008C7EE9"/>
    <w:rsid w:val="008D6014"/>
    <w:rsid w:val="008D63D7"/>
    <w:rsid w:val="0090126E"/>
    <w:rsid w:val="00960A7D"/>
    <w:rsid w:val="00967832"/>
    <w:rsid w:val="009711CD"/>
    <w:rsid w:val="0097713E"/>
    <w:rsid w:val="00980415"/>
    <w:rsid w:val="009A6311"/>
    <w:rsid w:val="009D2245"/>
    <w:rsid w:val="009F1C0A"/>
    <w:rsid w:val="00A13E07"/>
    <w:rsid w:val="00A2208C"/>
    <w:rsid w:val="00A27884"/>
    <w:rsid w:val="00A56C88"/>
    <w:rsid w:val="00A623B3"/>
    <w:rsid w:val="00A63B8C"/>
    <w:rsid w:val="00AE34CE"/>
    <w:rsid w:val="00AF0BC5"/>
    <w:rsid w:val="00B11E87"/>
    <w:rsid w:val="00B15A47"/>
    <w:rsid w:val="00B44E38"/>
    <w:rsid w:val="00B630C1"/>
    <w:rsid w:val="00BE0A5B"/>
    <w:rsid w:val="00BE246B"/>
    <w:rsid w:val="00BF0E1C"/>
    <w:rsid w:val="00C35328"/>
    <w:rsid w:val="00C7685D"/>
    <w:rsid w:val="00C91D23"/>
    <w:rsid w:val="00CB043D"/>
    <w:rsid w:val="00CB1CFE"/>
    <w:rsid w:val="00CF6A74"/>
    <w:rsid w:val="00D31A41"/>
    <w:rsid w:val="00D759C3"/>
    <w:rsid w:val="00D917D1"/>
    <w:rsid w:val="00DB5136"/>
    <w:rsid w:val="00DD18E5"/>
    <w:rsid w:val="00E02CE3"/>
    <w:rsid w:val="00E101E4"/>
    <w:rsid w:val="00E16F45"/>
    <w:rsid w:val="00E32BE8"/>
    <w:rsid w:val="00E34217"/>
    <w:rsid w:val="00E671E1"/>
    <w:rsid w:val="00E705DD"/>
    <w:rsid w:val="00EA3BDB"/>
    <w:rsid w:val="00EC1016"/>
    <w:rsid w:val="00ED26EA"/>
    <w:rsid w:val="00ED451C"/>
    <w:rsid w:val="00F02D8A"/>
    <w:rsid w:val="00F03353"/>
    <w:rsid w:val="00F16FF5"/>
    <w:rsid w:val="00F35D45"/>
    <w:rsid w:val="00F67BB1"/>
    <w:rsid w:val="00F77B8A"/>
    <w:rsid w:val="00FC5025"/>
    <w:rsid w:val="00FC6E25"/>
    <w:rsid w:val="00FC718C"/>
    <w:rsid w:val="00FD1133"/>
    <w:rsid w:val="00FF1CBD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216BC6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1">
    <w:name w:val="heading 1"/>
    <w:aliases w:val="บทที่"/>
    <w:basedOn w:val="a"/>
    <w:next w:val="a"/>
    <w:link w:val="10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aliases w:val="หัวข้อ 0.0"/>
    <w:basedOn w:val="a"/>
    <w:next w:val="a"/>
    <w:link w:val="20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3">
    <w:name w:val="heading 3"/>
    <w:aliases w:val="หัวข้อ 0.0.0"/>
    <w:basedOn w:val="a"/>
    <w:next w:val="a"/>
    <w:link w:val="30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4">
    <w:name w:val="heading 4"/>
    <w:aliases w:val="0.0.0.0"/>
    <w:basedOn w:val="a"/>
    <w:next w:val="a"/>
    <w:link w:val="40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5">
    <w:name w:val="heading 5"/>
    <w:aliases w:val="0)"/>
    <w:basedOn w:val="a"/>
    <w:next w:val="a"/>
    <w:link w:val="50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6">
    <w:name w:val="heading 6"/>
    <w:aliases w:val="0.0)"/>
    <w:basedOn w:val="a"/>
    <w:next w:val="a"/>
    <w:link w:val="60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7">
    <w:name w:val="heading 7"/>
    <w:aliases w:val="ย่อหน้าของ 0.0.0.0"/>
    <w:basedOn w:val="6"/>
    <w:next w:val="a"/>
    <w:link w:val="70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aliases w:val="บทที่ อักขระ"/>
    <w:basedOn w:val="a0"/>
    <w:link w:val="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20">
    <w:name w:val="หัวเรื่อง 2 อักขระ"/>
    <w:aliases w:val="หัวข้อ 0.0 อักขระ"/>
    <w:basedOn w:val="a0"/>
    <w:link w:val="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30">
    <w:name w:val="หัวเรื่อง 3 อักขระ"/>
    <w:aliases w:val="หัวข้อ 0.0.0 อักขระ"/>
    <w:basedOn w:val="a0"/>
    <w:link w:val="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40">
    <w:name w:val="หัวเรื่อง 4 อักขระ"/>
    <w:aliases w:val="0.0.0.0 อักขระ"/>
    <w:basedOn w:val="a0"/>
    <w:link w:val="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50">
    <w:name w:val="หัวเรื่อง 5 อักขระ"/>
    <w:aliases w:val="0) อักขระ"/>
    <w:basedOn w:val="a0"/>
    <w:link w:val="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60">
    <w:name w:val="หัวเรื่อง 6 อักขระ"/>
    <w:aliases w:val="0.0) อักขระ"/>
    <w:basedOn w:val="a0"/>
    <w:link w:val="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70">
    <w:name w:val="หัวเรื่อง 7 อักขระ"/>
    <w:aliases w:val="ย่อหน้าของ 0.0.0.0 อักขระ"/>
    <w:basedOn w:val="a0"/>
    <w:link w:val="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a3">
    <w:name w:val="caption"/>
    <w:basedOn w:val="a"/>
    <w:next w:val="a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a5">
    <w:name w:val="ชื่อเรื่อง อักขระ"/>
    <w:basedOn w:val="a0"/>
    <w:link w:val="a4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a6">
    <w:name w:val="Subtitle"/>
    <w:basedOn w:val="a"/>
    <w:next w:val="a"/>
    <w:link w:val="a7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a8">
    <w:name w:val="Strong"/>
    <w:basedOn w:val="a0"/>
    <w:uiPriority w:val="22"/>
    <w:qFormat/>
    <w:rsid w:val="00E02CE3"/>
    <w:rPr>
      <w:b/>
      <w:bCs/>
    </w:rPr>
  </w:style>
  <w:style w:type="character" w:styleId="a9">
    <w:name w:val="Emphasis"/>
    <w:basedOn w:val="a0"/>
    <w:uiPriority w:val="20"/>
    <w:rsid w:val="00E02CE3"/>
    <w:rPr>
      <w:i/>
      <w:iCs/>
      <w:color w:val="2C2C2C" w:themeColor="text1"/>
    </w:rPr>
  </w:style>
  <w:style w:type="paragraph" w:styleId="aa">
    <w:name w:val="No Spacing"/>
    <w:uiPriority w:val="1"/>
    <w:qFormat/>
    <w:rsid w:val="00E02CE3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ac">
    <w:name w:val="คำอ้างอิง อักขระ"/>
    <w:basedOn w:val="a0"/>
    <w:link w:val="ab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ad">
    <w:name w:val="Intense Quote"/>
    <w:basedOn w:val="a"/>
    <w:next w:val="a"/>
    <w:link w:val="ae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e">
    <w:name w:val="ทำให้คำอ้างอิงเป็นสีเข้มขึ้น อักขระ"/>
    <w:basedOn w:val="a0"/>
    <w:link w:val="ad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af">
    <w:name w:val="Subtle Emphasis"/>
    <w:basedOn w:val="a0"/>
    <w:uiPriority w:val="19"/>
    <w:rsid w:val="00E02CE3"/>
    <w:rPr>
      <w:i/>
      <w:iCs/>
      <w:color w:val="757575" w:themeColor="text1" w:themeTint="A6"/>
    </w:rPr>
  </w:style>
  <w:style w:type="character" w:styleId="af0">
    <w:name w:val="Intense Emphasis"/>
    <w:basedOn w:val="a0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af1">
    <w:name w:val="Subtle Reference"/>
    <w:basedOn w:val="a0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af2">
    <w:name w:val="Intense Reference"/>
    <w:basedOn w:val="a0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af3">
    <w:name w:val="Book Title"/>
    <w:aliases w:val="หน้าปก"/>
    <w:basedOn w:val="a0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af4">
    <w:name w:val="TOC Heading"/>
    <w:basedOn w:val="1"/>
    <w:next w:val="a"/>
    <w:uiPriority w:val="39"/>
    <w:semiHidden/>
    <w:unhideWhenUsed/>
    <w:qFormat/>
    <w:rsid w:val="00E02CE3"/>
    <w:pPr>
      <w:outlineLvl w:val="9"/>
    </w:pPr>
  </w:style>
  <w:style w:type="paragraph" w:styleId="af5">
    <w:name w:val="header"/>
    <w:basedOn w:val="a"/>
    <w:link w:val="af6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af6">
    <w:name w:val="หัวกระดาษ อักขระ"/>
    <w:basedOn w:val="a0"/>
    <w:link w:val="af5"/>
    <w:uiPriority w:val="99"/>
    <w:rsid w:val="008D6014"/>
    <w:rPr>
      <w:rFonts w:cs="Angsana New"/>
      <w:szCs w:val="26"/>
    </w:rPr>
  </w:style>
  <w:style w:type="paragraph" w:styleId="af7">
    <w:name w:val="footer"/>
    <w:basedOn w:val="a"/>
    <w:link w:val="af8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af8">
    <w:name w:val="ท้ายกระดาษ อักขระ"/>
    <w:basedOn w:val="a0"/>
    <w:link w:val="af7"/>
    <w:uiPriority w:val="99"/>
    <w:rsid w:val="008D6014"/>
    <w:rPr>
      <w:rFonts w:cs="Angsana New"/>
      <w:szCs w:val="26"/>
    </w:rPr>
  </w:style>
  <w:style w:type="table" w:styleId="af9">
    <w:name w:val="Table Grid"/>
    <w:basedOn w:val="a1"/>
    <w:uiPriority w:val="39"/>
    <w:qFormat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a"/>
    <w:qFormat/>
    <w:rsid w:val="006819B9"/>
    <w:pPr>
      <w:spacing w:line="240" w:lineRule="auto"/>
      <w:ind w:firstLine="720"/>
      <w:jc w:val="thaiDistribute"/>
    </w:pPr>
  </w:style>
  <w:style w:type="character" w:styleId="afa">
    <w:name w:val="Hyperlink"/>
    <w:basedOn w:val="a0"/>
    <w:uiPriority w:val="99"/>
    <w:unhideWhenUsed/>
    <w:rsid w:val="001946AE"/>
    <w:rPr>
      <w:color w:val="005DBA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1946AE"/>
    <w:rPr>
      <w:color w:val="605E5C"/>
      <w:shd w:val="clear" w:color="auto" w:fill="E1DFDD"/>
    </w:rPr>
  </w:style>
  <w:style w:type="paragraph" w:styleId="afc">
    <w:name w:val="List Paragraph"/>
    <w:basedOn w:val="a"/>
    <w:uiPriority w:val="34"/>
    <w:rsid w:val="00FC5025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3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7A094F-869E-46B8-B86A-88D524926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138</TotalTime>
  <Pages>12</Pages>
  <Words>2272</Words>
  <Characters>12956</Characters>
  <Application>Microsoft Office Word</Application>
  <DocSecurity>0</DocSecurity>
  <Lines>107</Lines>
  <Paragraphs>30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ภวดล มากสรอย</cp:lastModifiedBy>
  <cp:revision>18</cp:revision>
  <dcterms:created xsi:type="dcterms:W3CDTF">2026-08-24T10:36:00Z</dcterms:created>
  <dcterms:modified xsi:type="dcterms:W3CDTF">2026-09-20T05:32:00Z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